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9D265" w14:textId="77777777" w:rsidR="00AE38FC" w:rsidRDefault="00000000" w:rsidP="00AE38FC">
      <w:pPr>
        <w:pStyle w:val="Ttulo"/>
        <w:rPr>
          <w:rStyle w:val="LabTitleInstVersred"/>
        </w:rPr>
      </w:pPr>
      <w:sdt>
        <w:sdtPr>
          <w:rPr>
            <w:b w:val="0"/>
            <w:color w:val="EE0000"/>
          </w:rPr>
          <w:alias w:val="Título"/>
          <w:tag w:val=""/>
          <w:id w:val="-487021785"/>
          <w:placeholder>
            <w:docPart w:val="8DA469D0261E49F1A83840D5D91AABAE"/>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EF44A4">
            <w:t>Laboratorio - Integrar una API REST en una aplicación Python</w:t>
          </w:r>
        </w:sdtContent>
      </w:sdt>
      <w:r w:rsidR="00EF44A4">
        <w:rPr>
          <w:rStyle w:val="LabTitleInstVersred"/>
        </w:rPr>
        <w:t xml:space="preserve"> </w:t>
      </w:r>
    </w:p>
    <w:p w14:paraId="5EAB2962" w14:textId="77777777" w:rsidR="00AE38FC" w:rsidRDefault="00AE38FC" w:rsidP="00AE38FC">
      <w:pPr>
        <w:pStyle w:val="Ttulo"/>
        <w:rPr>
          <w:rStyle w:val="LabTitleInstVersred"/>
        </w:rPr>
      </w:pPr>
    </w:p>
    <w:p w14:paraId="7E5741F3" w14:textId="121F87D8" w:rsidR="00050CAD" w:rsidRPr="00FC12A4" w:rsidRDefault="00050CAD" w:rsidP="00AE38FC">
      <w:pPr>
        <w:pStyle w:val="Ttulo"/>
      </w:pPr>
      <w:r>
        <w:t>Objetivos</w:t>
      </w:r>
    </w:p>
    <w:p w14:paraId="60AA69EB" w14:textId="5CCCCB88" w:rsidR="00050CAD" w:rsidRDefault="001B4595" w:rsidP="004D3301">
      <w:pPr>
        <w:pStyle w:val="BodyTextL25Bold"/>
      </w:pPr>
      <w:r>
        <w:t>Parte 1: Iniciar la máquina virtual de DEVASC.</w:t>
      </w:r>
    </w:p>
    <w:p w14:paraId="37A8FCDE" w14:textId="7F2F50EE" w:rsidR="001B4595" w:rsidRDefault="001B4595" w:rsidP="004D3301">
      <w:pPr>
        <w:pStyle w:val="BodyTextL25Bold"/>
      </w:pPr>
      <w:r>
        <w:t>Parte 2: Demostrar la Aplicación de Direcciones de MapQuest</w:t>
      </w:r>
    </w:p>
    <w:p w14:paraId="5540A981" w14:textId="24455459" w:rsidR="001B4595" w:rsidRDefault="001B4595" w:rsidP="004D3301">
      <w:pPr>
        <w:pStyle w:val="BodyTextL25Bold"/>
      </w:pPr>
      <w:r>
        <w:t>Parte 3: Obtener una clave API de MapQuest</w:t>
      </w:r>
    </w:p>
    <w:p w14:paraId="12C19395" w14:textId="0176BA47" w:rsidR="001B4595" w:rsidRDefault="001B4595" w:rsidP="004D3301">
      <w:pPr>
        <w:pStyle w:val="BodyTextL25Bold"/>
      </w:pPr>
      <w:r>
        <w:t>Parte 4: Crear la aplicación de Dirección Básica de MapQuest</w:t>
      </w:r>
    </w:p>
    <w:p w14:paraId="42D4E1C7" w14:textId="0F923ACF" w:rsidR="001B4595" w:rsidRDefault="001B4595" w:rsidP="004D3301">
      <w:pPr>
        <w:pStyle w:val="BodyTextL25Bold"/>
      </w:pPr>
      <w:r>
        <w:t>Parte 5: Actualizar la Aplicación de Dirección de MapQuest con más características</w:t>
      </w:r>
    </w:p>
    <w:p w14:paraId="77E6D8D5" w14:textId="3A67DE27" w:rsidR="001B4595" w:rsidRPr="004C0909" w:rsidRDefault="001B4595" w:rsidP="004D3301">
      <w:pPr>
        <w:pStyle w:val="BodyTextL25Bold"/>
      </w:pPr>
      <w:r>
        <w:t>Parte 6: Probar la funcionalidad completa de la aplicación</w:t>
      </w:r>
    </w:p>
    <w:p w14:paraId="04AE36AA" w14:textId="72EEF364" w:rsidR="00050CAD" w:rsidRDefault="00050CAD" w:rsidP="00FC12A4">
      <w:pPr>
        <w:pStyle w:val="LabSection"/>
      </w:pPr>
      <w:r>
        <w:t>Aspectos básicos/Situación</w:t>
      </w:r>
    </w:p>
    <w:p w14:paraId="2A73C684" w14:textId="5B795618" w:rsidR="00050CAD" w:rsidRDefault="00050CAD" w:rsidP="00050CAD">
      <w:pPr>
        <w:pStyle w:val="BodyTextL25"/>
      </w:pPr>
      <w:r>
        <w:t xml:space="preserve">En este laboratorio, creará una aplicación en Visual Studio Code (VS Code) que recupera datos JSON de la API de Direcciones de MapQuest, analiza los datos y </w:t>
      </w:r>
      <w:r w:rsidR="006E0571">
        <w:t>les</w:t>
      </w:r>
      <w:r>
        <w:t xml:space="preserve"> da formato para la salida al usuario. Utilizará la solicitud GET Route de la API de direcciones de MapQuest. Revise la documentación de GET Route Directions API aquí:</w:t>
      </w:r>
    </w:p>
    <w:p w14:paraId="3693769E" w14:textId="77777777" w:rsidR="00050CAD" w:rsidRDefault="00000000" w:rsidP="00050CAD">
      <w:pPr>
        <w:pStyle w:val="BodyTextL25"/>
      </w:pPr>
      <w:hyperlink r:id="rId11" w:history="1">
        <w:r w:rsidR="00EF44A4">
          <w:rPr>
            <w:rStyle w:val="Hipervnculo"/>
          </w:rPr>
          <w:t>https://developer.mapquest.com/documentation/directions-api/route/get/</w:t>
        </w:r>
      </w:hyperlink>
    </w:p>
    <w:p w14:paraId="523A5BDF" w14:textId="6DE238F3" w:rsidR="00050CAD" w:rsidRPr="00726CBB" w:rsidRDefault="00050CAD" w:rsidP="00050CAD">
      <w:pPr>
        <w:pStyle w:val="BodyTextL25"/>
      </w:pPr>
      <w:r>
        <w:rPr>
          <w:b/>
        </w:rPr>
        <w:t>Nota</w:t>
      </w:r>
      <w:r>
        <w:t xml:space="preserve">: Si el enlace anterior ya no funciona, busque por </w:t>
      </w:r>
      <w:r w:rsidR="007F3A5A">
        <w:t>“</w:t>
      </w:r>
      <w:r>
        <w:t>Documentación de la API de MapQuest</w:t>
      </w:r>
      <w:r w:rsidR="00830978">
        <w:t>”</w:t>
      </w:r>
      <w:r>
        <w:t>.</w:t>
      </w:r>
    </w:p>
    <w:p w14:paraId="23E35700" w14:textId="06E67B91" w:rsidR="00050CAD" w:rsidRPr="00E70096" w:rsidRDefault="00050CAD" w:rsidP="00FC12A4">
      <w:pPr>
        <w:pStyle w:val="LabSection"/>
      </w:pPr>
      <w:r>
        <w:t>Recursos necesarios</w:t>
      </w:r>
    </w:p>
    <w:p w14:paraId="7EA27E4A" w14:textId="77777777" w:rsidR="001B6BA3" w:rsidRDefault="001B6BA3" w:rsidP="001B6BA3">
      <w:pPr>
        <w:pStyle w:val="Bulletlevel1"/>
      </w:pPr>
      <w:r>
        <w:t>Una computadora con el sistema operativo de su elección.</w:t>
      </w:r>
    </w:p>
    <w:p w14:paraId="3AD3D944" w14:textId="77777777" w:rsidR="001B6BA3" w:rsidRDefault="001B6BA3" w:rsidP="001B6BA3">
      <w:pPr>
        <w:pStyle w:val="Bulletlevel1"/>
      </w:pPr>
      <w:r>
        <w:t>VirtualBox o VMware.</w:t>
      </w:r>
    </w:p>
    <w:p w14:paraId="6C42CD42" w14:textId="3991CFFE" w:rsidR="001B6BA3" w:rsidRDefault="001B6BA3" w:rsidP="001B6BA3">
      <w:pPr>
        <w:pStyle w:val="Bulletlevel1"/>
      </w:pPr>
      <w:r>
        <w:t>Máquina virtual (Virtual Machine) DEVASC.</w:t>
      </w:r>
    </w:p>
    <w:p w14:paraId="29E521E9" w14:textId="059159EC" w:rsidR="00AE38FC" w:rsidRDefault="00AE38FC" w:rsidP="00AE38FC">
      <w:pPr>
        <w:pStyle w:val="Bulletlevel1"/>
        <w:numPr>
          <w:ilvl w:val="0"/>
          <w:numId w:val="0"/>
        </w:numPr>
        <w:ind w:left="720" w:hanging="360"/>
      </w:pPr>
    </w:p>
    <w:p w14:paraId="343368E9" w14:textId="0F8D66DE" w:rsidR="00AE38FC" w:rsidRDefault="00AE38FC" w:rsidP="00AE38FC">
      <w:pPr>
        <w:pStyle w:val="Bulletlevel1"/>
        <w:numPr>
          <w:ilvl w:val="0"/>
          <w:numId w:val="0"/>
        </w:numPr>
        <w:ind w:left="720" w:hanging="360"/>
      </w:pPr>
    </w:p>
    <w:p w14:paraId="3EB015EF" w14:textId="5A8A2AD0" w:rsidR="00AE38FC" w:rsidRDefault="00AE38FC" w:rsidP="00AE38FC">
      <w:pPr>
        <w:pStyle w:val="Bulletlevel1"/>
        <w:numPr>
          <w:ilvl w:val="0"/>
          <w:numId w:val="0"/>
        </w:numPr>
        <w:ind w:left="720" w:hanging="360"/>
      </w:pPr>
    </w:p>
    <w:p w14:paraId="019961A1" w14:textId="0803AC05" w:rsidR="00AE38FC" w:rsidRDefault="00AE38FC" w:rsidP="00AE38FC">
      <w:pPr>
        <w:pStyle w:val="Bulletlevel1"/>
        <w:numPr>
          <w:ilvl w:val="0"/>
          <w:numId w:val="0"/>
        </w:numPr>
        <w:ind w:left="720" w:hanging="360"/>
      </w:pPr>
    </w:p>
    <w:p w14:paraId="0FEAF85D" w14:textId="3A9B3FA8" w:rsidR="00AE38FC" w:rsidRDefault="00AE38FC" w:rsidP="00AE38FC">
      <w:pPr>
        <w:pStyle w:val="Bulletlevel1"/>
        <w:numPr>
          <w:ilvl w:val="0"/>
          <w:numId w:val="0"/>
        </w:numPr>
        <w:ind w:left="720" w:hanging="360"/>
      </w:pPr>
    </w:p>
    <w:p w14:paraId="70E5DC15" w14:textId="3D03CE8A" w:rsidR="00AE38FC" w:rsidRDefault="00AE38FC" w:rsidP="00AE38FC">
      <w:pPr>
        <w:pStyle w:val="Bulletlevel1"/>
        <w:numPr>
          <w:ilvl w:val="0"/>
          <w:numId w:val="0"/>
        </w:numPr>
        <w:ind w:left="720" w:hanging="360"/>
      </w:pPr>
    </w:p>
    <w:p w14:paraId="56174C70" w14:textId="0EE6D6EF" w:rsidR="00AE38FC" w:rsidRDefault="00AE38FC" w:rsidP="00AE38FC">
      <w:pPr>
        <w:pStyle w:val="Bulletlevel1"/>
        <w:numPr>
          <w:ilvl w:val="0"/>
          <w:numId w:val="0"/>
        </w:numPr>
        <w:ind w:left="720" w:hanging="360"/>
      </w:pPr>
    </w:p>
    <w:p w14:paraId="48D049DE" w14:textId="4AE89BFF" w:rsidR="00AE38FC" w:rsidRDefault="00AE38FC" w:rsidP="00AE38FC">
      <w:pPr>
        <w:pStyle w:val="Bulletlevel1"/>
        <w:numPr>
          <w:ilvl w:val="0"/>
          <w:numId w:val="0"/>
        </w:numPr>
        <w:ind w:left="720" w:hanging="360"/>
      </w:pPr>
    </w:p>
    <w:p w14:paraId="58B5646B" w14:textId="04733A9A" w:rsidR="00AE38FC" w:rsidRDefault="00AE38FC" w:rsidP="00AE38FC">
      <w:pPr>
        <w:pStyle w:val="Bulletlevel1"/>
        <w:numPr>
          <w:ilvl w:val="0"/>
          <w:numId w:val="0"/>
        </w:numPr>
        <w:ind w:left="720" w:hanging="360"/>
      </w:pPr>
    </w:p>
    <w:p w14:paraId="539BD526" w14:textId="03031751" w:rsidR="00AE38FC" w:rsidRDefault="00AE38FC" w:rsidP="00AE38FC">
      <w:pPr>
        <w:pStyle w:val="Bulletlevel1"/>
        <w:numPr>
          <w:ilvl w:val="0"/>
          <w:numId w:val="0"/>
        </w:numPr>
        <w:ind w:left="720" w:hanging="360"/>
      </w:pPr>
    </w:p>
    <w:p w14:paraId="28A22AC9" w14:textId="490F800C" w:rsidR="00AE38FC" w:rsidRDefault="00AE38FC" w:rsidP="00AE38FC">
      <w:pPr>
        <w:pStyle w:val="Bulletlevel1"/>
        <w:numPr>
          <w:ilvl w:val="0"/>
          <w:numId w:val="0"/>
        </w:numPr>
        <w:ind w:left="720" w:hanging="360"/>
      </w:pPr>
    </w:p>
    <w:p w14:paraId="72B02AB1" w14:textId="77777777" w:rsidR="00AE38FC" w:rsidRDefault="00AE38FC" w:rsidP="00AE38FC">
      <w:pPr>
        <w:pStyle w:val="Bulletlevel1"/>
        <w:numPr>
          <w:ilvl w:val="0"/>
          <w:numId w:val="0"/>
        </w:numPr>
        <w:ind w:left="720" w:hanging="360"/>
      </w:pPr>
    </w:p>
    <w:p w14:paraId="21534199" w14:textId="77777777" w:rsidR="006558F9" w:rsidRPr="00AE38FC" w:rsidRDefault="006558F9" w:rsidP="006558F9">
      <w:pPr>
        <w:pStyle w:val="Ttulo1"/>
        <w:rPr>
          <w:sz w:val="40"/>
          <w:szCs w:val="40"/>
        </w:rPr>
      </w:pPr>
      <w:r w:rsidRPr="00AE38FC">
        <w:rPr>
          <w:sz w:val="40"/>
          <w:szCs w:val="40"/>
        </w:rPr>
        <w:lastRenderedPageBreak/>
        <w:t>Instrucciones</w:t>
      </w:r>
    </w:p>
    <w:p w14:paraId="1D7B2B5C" w14:textId="113C6DBA" w:rsidR="00050CAD" w:rsidRDefault="00050CAD" w:rsidP="009544F4">
      <w:pPr>
        <w:pStyle w:val="Ttulo2"/>
      </w:pPr>
      <w:r>
        <w:t>Inicie la máquina virtual de DEVASC.</w:t>
      </w:r>
    </w:p>
    <w:p w14:paraId="564A2C0C" w14:textId="62E8340A" w:rsidR="00AE38FC" w:rsidRDefault="00AE38FC" w:rsidP="00AE38FC">
      <w:pPr>
        <w:pStyle w:val="BodyTextL25"/>
      </w:pPr>
      <w:r>
        <w:t xml:space="preserve">Inicie la máquina virtual DEVASC, en este laboratorio usará Visual Studio para crear el script en Python, luego tendrá que publicar el script en su cuenta de GitHub. </w:t>
      </w:r>
    </w:p>
    <w:p w14:paraId="01214D83" w14:textId="5EDFBD2D" w:rsidR="007A61BD" w:rsidRPr="008615D0" w:rsidRDefault="007A61BD" w:rsidP="007A61BD">
      <w:pPr>
        <w:pStyle w:val="BodyTextL25"/>
        <w:numPr>
          <w:ilvl w:val="0"/>
          <w:numId w:val="38"/>
        </w:numPr>
        <w:rPr>
          <w:b/>
          <w:highlight w:val="yellow"/>
        </w:rPr>
      </w:pPr>
      <w:r w:rsidRPr="008615D0">
        <w:rPr>
          <w:b/>
          <w:highlight w:val="yellow"/>
        </w:rPr>
        <w:t>Modifique todas las variables de ejemplo que se muestran a lo largo de esta guía de laboratorio, excepto cuando solicite datos hacia la API de MapQuest.</w:t>
      </w:r>
    </w:p>
    <w:p w14:paraId="48695F4F" w14:textId="401371EA" w:rsidR="007A61BD" w:rsidRPr="008615D0" w:rsidRDefault="007A61BD" w:rsidP="007A61BD">
      <w:pPr>
        <w:pStyle w:val="BodyTextL25"/>
        <w:numPr>
          <w:ilvl w:val="0"/>
          <w:numId w:val="38"/>
        </w:numPr>
        <w:rPr>
          <w:b/>
          <w:highlight w:val="yellow"/>
        </w:rPr>
      </w:pPr>
      <w:r w:rsidRPr="008615D0">
        <w:rPr>
          <w:b/>
          <w:highlight w:val="yellow"/>
        </w:rPr>
        <w:t>Los textos de ejemplo “Print” deben estar en español</w:t>
      </w:r>
    </w:p>
    <w:p w14:paraId="55858408" w14:textId="41AD2E01" w:rsidR="007A61BD" w:rsidRPr="008615D0" w:rsidRDefault="007A61BD" w:rsidP="007A61BD">
      <w:pPr>
        <w:pStyle w:val="BodyTextL25"/>
        <w:numPr>
          <w:ilvl w:val="0"/>
          <w:numId w:val="38"/>
        </w:numPr>
        <w:rPr>
          <w:b/>
          <w:highlight w:val="yellow"/>
        </w:rPr>
      </w:pPr>
      <w:r w:rsidRPr="008615D0">
        <w:rPr>
          <w:b/>
          <w:highlight w:val="yellow"/>
        </w:rPr>
        <w:t xml:space="preserve">Las variables deben </w:t>
      </w:r>
      <w:proofErr w:type="gramStart"/>
      <w:r w:rsidRPr="008615D0">
        <w:rPr>
          <w:b/>
          <w:highlight w:val="yellow"/>
        </w:rPr>
        <w:t>indicar</w:t>
      </w:r>
      <w:proofErr w:type="gramEnd"/>
      <w:r w:rsidRPr="008615D0">
        <w:rPr>
          <w:b/>
          <w:highlight w:val="yellow"/>
        </w:rPr>
        <w:t xml:space="preserve"> por ejemplo:</w:t>
      </w:r>
    </w:p>
    <w:p w14:paraId="2BCAABA4" w14:textId="01F0D04E" w:rsidR="007A61BD" w:rsidRPr="008615D0" w:rsidRDefault="007A61BD" w:rsidP="007A61BD">
      <w:pPr>
        <w:pStyle w:val="BodyTextL25"/>
        <w:numPr>
          <w:ilvl w:val="1"/>
          <w:numId w:val="38"/>
        </w:numPr>
        <w:rPr>
          <w:b/>
          <w:highlight w:val="yellow"/>
        </w:rPr>
      </w:pPr>
      <w:r w:rsidRPr="008615D0">
        <w:rPr>
          <w:b/>
          <w:color w:val="0070C0"/>
          <w:highlight w:val="yellow"/>
        </w:rPr>
        <w:t>Main_api</w:t>
      </w:r>
      <w:r w:rsidRPr="008615D0">
        <w:rPr>
          <w:b/>
          <w:highlight w:val="yellow"/>
        </w:rPr>
        <w:t xml:space="preserve">: </w:t>
      </w:r>
      <w:r w:rsidRPr="008615D0">
        <w:rPr>
          <w:highlight w:val="yellow"/>
        </w:rPr>
        <w:t>api_nombrealumno</w:t>
      </w:r>
    </w:p>
    <w:p w14:paraId="522F49F0" w14:textId="79F81D25" w:rsidR="007A61BD" w:rsidRPr="008615D0" w:rsidRDefault="007A61BD" w:rsidP="007A61BD">
      <w:pPr>
        <w:pStyle w:val="BodyTextL25"/>
        <w:numPr>
          <w:ilvl w:val="1"/>
          <w:numId w:val="38"/>
        </w:numPr>
        <w:rPr>
          <w:b/>
          <w:highlight w:val="yellow"/>
        </w:rPr>
      </w:pPr>
      <w:r w:rsidRPr="008615D0">
        <w:rPr>
          <w:b/>
          <w:color w:val="0070C0"/>
          <w:highlight w:val="yellow"/>
        </w:rPr>
        <w:t>Orig</w:t>
      </w:r>
      <w:r w:rsidRPr="008615D0">
        <w:rPr>
          <w:b/>
          <w:highlight w:val="yellow"/>
        </w:rPr>
        <w:t xml:space="preserve">: </w:t>
      </w:r>
      <w:r w:rsidRPr="008615D0">
        <w:rPr>
          <w:highlight w:val="yellow"/>
        </w:rPr>
        <w:t>origen_nombrealumno</w:t>
      </w:r>
    </w:p>
    <w:p w14:paraId="44674B5A" w14:textId="6D246F7B" w:rsidR="007A61BD" w:rsidRPr="008615D0" w:rsidRDefault="007A61BD" w:rsidP="007A61BD">
      <w:pPr>
        <w:pStyle w:val="BodyTextL25"/>
        <w:numPr>
          <w:ilvl w:val="1"/>
          <w:numId w:val="38"/>
        </w:numPr>
        <w:rPr>
          <w:b/>
          <w:highlight w:val="yellow"/>
        </w:rPr>
      </w:pPr>
      <w:r w:rsidRPr="008615D0">
        <w:rPr>
          <w:b/>
          <w:color w:val="0070C0"/>
          <w:highlight w:val="yellow"/>
        </w:rPr>
        <w:t>Dest</w:t>
      </w:r>
      <w:r w:rsidRPr="008615D0">
        <w:rPr>
          <w:b/>
          <w:highlight w:val="yellow"/>
        </w:rPr>
        <w:t xml:space="preserve">: </w:t>
      </w:r>
      <w:r w:rsidRPr="008615D0">
        <w:rPr>
          <w:highlight w:val="yellow"/>
        </w:rPr>
        <w:t>destino_nombrealumno</w:t>
      </w:r>
    </w:p>
    <w:p w14:paraId="6F518AA0" w14:textId="26D8FA6C" w:rsidR="007A61BD" w:rsidRPr="008615D0" w:rsidRDefault="007A61BD" w:rsidP="007A61BD">
      <w:pPr>
        <w:pStyle w:val="BodyTextL25"/>
        <w:numPr>
          <w:ilvl w:val="1"/>
          <w:numId w:val="38"/>
        </w:numPr>
        <w:rPr>
          <w:highlight w:val="yellow"/>
        </w:rPr>
      </w:pPr>
      <w:r w:rsidRPr="008615D0">
        <w:rPr>
          <w:b/>
          <w:color w:val="0070C0"/>
          <w:highlight w:val="yellow"/>
        </w:rPr>
        <w:t>Key</w:t>
      </w:r>
      <w:r w:rsidRPr="008615D0">
        <w:rPr>
          <w:b/>
          <w:highlight w:val="yellow"/>
        </w:rPr>
        <w:t xml:space="preserve">: </w:t>
      </w:r>
      <w:r w:rsidRPr="008615D0">
        <w:rPr>
          <w:highlight w:val="yellow"/>
        </w:rPr>
        <w:t>llave_nombrealumno</w:t>
      </w:r>
    </w:p>
    <w:p w14:paraId="6D0BB9A7" w14:textId="40D0A257" w:rsidR="008615D0" w:rsidRPr="008615D0" w:rsidRDefault="008615D0" w:rsidP="008615D0">
      <w:pPr>
        <w:pStyle w:val="BodyTextL25"/>
        <w:rPr>
          <w:b/>
          <w:highlight w:val="yellow"/>
        </w:rPr>
      </w:pPr>
      <w:r w:rsidRPr="008615D0">
        <w:rPr>
          <w:b/>
          <w:highlight w:val="yellow"/>
        </w:rPr>
        <w:t>El Script Final debe ser publicado en su cuenta de Github</w:t>
      </w:r>
    </w:p>
    <w:p w14:paraId="1EF0C025" w14:textId="7272852B" w:rsidR="008615D0" w:rsidRDefault="008615D0" w:rsidP="008615D0">
      <w:pPr>
        <w:pStyle w:val="BodyTextL25"/>
        <w:rPr>
          <w:b/>
        </w:rPr>
      </w:pPr>
      <w:r w:rsidRPr="008615D0">
        <w:rPr>
          <w:b/>
          <w:highlight w:val="yellow"/>
        </w:rPr>
        <w:t>Este documento WORD debe subirlo al AAI en el recurso OMRA05_EVA02_PARTE2_ENTREGA</w:t>
      </w:r>
    </w:p>
    <w:p w14:paraId="2E6BA467" w14:textId="27B7E054" w:rsidR="008615D0" w:rsidRDefault="008615D0" w:rsidP="008615D0">
      <w:pPr>
        <w:pStyle w:val="BodyTextL25"/>
        <w:rPr>
          <w:b/>
        </w:rPr>
      </w:pPr>
    </w:p>
    <w:p w14:paraId="5425C2DE" w14:textId="28FB3530" w:rsidR="008615D0" w:rsidRDefault="008615D0" w:rsidP="008615D0">
      <w:pPr>
        <w:pStyle w:val="BodyTextL25"/>
        <w:rPr>
          <w:b/>
        </w:rPr>
      </w:pPr>
    </w:p>
    <w:p w14:paraId="4834369F" w14:textId="7635164F" w:rsidR="008615D0" w:rsidRDefault="008615D0" w:rsidP="008615D0">
      <w:pPr>
        <w:pStyle w:val="BodyTextL25"/>
        <w:rPr>
          <w:b/>
        </w:rPr>
      </w:pPr>
    </w:p>
    <w:p w14:paraId="6DA5BAF9" w14:textId="52416D78" w:rsidR="008615D0" w:rsidRDefault="008615D0" w:rsidP="008615D0">
      <w:pPr>
        <w:pStyle w:val="BodyTextL25"/>
        <w:rPr>
          <w:b/>
        </w:rPr>
      </w:pPr>
    </w:p>
    <w:p w14:paraId="3311734E" w14:textId="7A24BB2F" w:rsidR="008615D0" w:rsidRDefault="008615D0" w:rsidP="008615D0">
      <w:pPr>
        <w:pStyle w:val="BodyTextL25"/>
        <w:rPr>
          <w:b/>
        </w:rPr>
      </w:pPr>
    </w:p>
    <w:p w14:paraId="6E2DFE78" w14:textId="430EBED8" w:rsidR="008615D0" w:rsidRDefault="008615D0" w:rsidP="008615D0">
      <w:pPr>
        <w:pStyle w:val="BodyTextL25"/>
        <w:rPr>
          <w:b/>
        </w:rPr>
      </w:pPr>
    </w:p>
    <w:p w14:paraId="27BC2E81" w14:textId="3868D1F4" w:rsidR="008615D0" w:rsidRDefault="008615D0" w:rsidP="008615D0">
      <w:pPr>
        <w:pStyle w:val="BodyTextL25"/>
        <w:rPr>
          <w:b/>
        </w:rPr>
      </w:pPr>
    </w:p>
    <w:p w14:paraId="284B4DD1" w14:textId="6521E3BA" w:rsidR="008615D0" w:rsidRDefault="008615D0" w:rsidP="008615D0">
      <w:pPr>
        <w:pStyle w:val="BodyTextL25"/>
        <w:rPr>
          <w:b/>
        </w:rPr>
      </w:pPr>
    </w:p>
    <w:p w14:paraId="602A49BC" w14:textId="2EE75063" w:rsidR="008615D0" w:rsidRDefault="008615D0" w:rsidP="008615D0">
      <w:pPr>
        <w:pStyle w:val="BodyTextL25"/>
        <w:rPr>
          <w:b/>
        </w:rPr>
      </w:pPr>
    </w:p>
    <w:p w14:paraId="7B03B696" w14:textId="10B896AF" w:rsidR="008615D0" w:rsidRDefault="008615D0" w:rsidP="008615D0">
      <w:pPr>
        <w:pStyle w:val="BodyTextL25"/>
        <w:rPr>
          <w:b/>
        </w:rPr>
      </w:pPr>
    </w:p>
    <w:p w14:paraId="14795F84" w14:textId="26C7C0B1" w:rsidR="008615D0" w:rsidRDefault="008615D0" w:rsidP="008615D0">
      <w:pPr>
        <w:pStyle w:val="BodyTextL25"/>
        <w:rPr>
          <w:b/>
        </w:rPr>
      </w:pPr>
    </w:p>
    <w:p w14:paraId="5837FC79" w14:textId="34D0D69F" w:rsidR="008615D0" w:rsidRDefault="008615D0" w:rsidP="008615D0">
      <w:pPr>
        <w:pStyle w:val="BodyTextL25"/>
        <w:rPr>
          <w:b/>
        </w:rPr>
      </w:pPr>
    </w:p>
    <w:p w14:paraId="4AC6665B" w14:textId="2A09ED51" w:rsidR="008615D0" w:rsidRDefault="008615D0" w:rsidP="008615D0">
      <w:pPr>
        <w:pStyle w:val="BodyTextL25"/>
        <w:rPr>
          <w:b/>
        </w:rPr>
      </w:pPr>
    </w:p>
    <w:p w14:paraId="59E20E3F" w14:textId="04A5B46D" w:rsidR="008615D0" w:rsidRDefault="008615D0" w:rsidP="008615D0">
      <w:pPr>
        <w:pStyle w:val="BodyTextL25"/>
        <w:rPr>
          <w:b/>
        </w:rPr>
      </w:pPr>
    </w:p>
    <w:p w14:paraId="64075CF6" w14:textId="6B0AD2B7" w:rsidR="008615D0" w:rsidRDefault="008615D0" w:rsidP="008615D0">
      <w:pPr>
        <w:pStyle w:val="BodyTextL25"/>
        <w:rPr>
          <w:b/>
        </w:rPr>
      </w:pPr>
    </w:p>
    <w:p w14:paraId="1942A3A7" w14:textId="1859CF4C" w:rsidR="008615D0" w:rsidRDefault="008615D0" w:rsidP="008615D0">
      <w:pPr>
        <w:pStyle w:val="BodyTextL25"/>
        <w:rPr>
          <w:b/>
        </w:rPr>
      </w:pPr>
    </w:p>
    <w:p w14:paraId="48724836" w14:textId="6EFDA30C" w:rsidR="008615D0" w:rsidRDefault="008615D0" w:rsidP="008615D0">
      <w:pPr>
        <w:pStyle w:val="BodyTextL25"/>
        <w:rPr>
          <w:b/>
        </w:rPr>
      </w:pPr>
    </w:p>
    <w:p w14:paraId="1364FBEC" w14:textId="13EADF8F" w:rsidR="008615D0" w:rsidRDefault="008615D0" w:rsidP="008615D0">
      <w:pPr>
        <w:pStyle w:val="BodyTextL25"/>
        <w:rPr>
          <w:b/>
        </w:rPr>
      </w:pPr>
    </w:p>
    <w:p w14:paraId="50F0D86E" w14:textId="754FCC53" w:rsidR="008615D0" w:rsidRDefault="008615D0" w:rsidP="008615D0">
      <w:pPr>
        <w:pStyle w:val="BodyTextL25"/>
        <w:rPr>
          <w:b/>
        </w:rPr>
      </w:pPr>
    </w:p>
    <w:p w14:paraId="115E7847" w14:textId="77777777" w:rsidR="008615D0" w:rsidRPr="007A61BD" w:rsidRDefault="008615D0" w:rsidP="008615D0">
      <w:pPr>
        <w:pStyle w:val="BodyTextL25"/>
      </w:pPr>
    </w:p>
    <w:p w14:paraId="4F526E2B" w14:textId="470639A3" w:rsidR="00E87282" w:rsidRDefault="003363D2" w:rsidP="00E87282">
      <w:pPr>
        <w:pStyle w:val="Ttulo2"/>
      </w:pPr>
      <w:r>
        <w:lastRenderedPageBreak/>
        <w:t>Demostrar la Aplicación de Direcciones de MapQuest</w:t>
      </w:r>
    </w:p>
    <w:p w14:paraId="5521A595" w14:textId="7200D751" w:rsidR="00050CAD" w:rsidRDefault="00AE38FC" w:rsidP="00050CAD">
      <w:pPr>
        <w:pStyle w:val="BodyTextL25"/>
      </w:pPr>
      <w:r>
        <w:t>En esta actividad</w:t>
      </w:r>
      <w:r w:rsidR="00050CAD">
        <w:t xml:space="preserve"> creará este script </w:t>
      </w:r>
      <w:r>
        <w:t>paso a paso en este laboratorio, l</w:t>
      </w:r>
      <w:r w:rsidR="00050CAD">
        <w:t>a aplicación solicitará una ubicación inicial y un destino. A continuación, solicitará datos JSON de la API de Direcciones de MapQuest, los analiza y muestra información útil.</w:t>
      </w:r>
    </w:p>
    <w:p w14:paraId="255128AD" w14:textId="28562B7D" w:rsidR="00AE38FC" w:rsidRDefault="00AE38FC" w:rsidP="00050CAD">
      <w:pPr>
        <w:pStyle w:val="BodyTextL25"/>
      </w:pPr>
      <w:r>
        <w:t>Esta es la información de salida del script que creará:</w:t>
      </w:r>
    </w:p>
    <w:p w14:paraId="5D14A8C3" w14:textId="77777777" w:rsidR="00AE38FC" w:rsidRDefault="00AE38FC" w:rsidP="00AE38FC">
      <w:pPr>
        <w:pStyle w:val="BodyTextL25"/>
        <w:ind w:left="0"/>
      </w:pPr>
      <w:r>
        <w:tab/>
      </w:r>
    </w:p>
    <w:tbl>
      <w:tblPr>
        <w:tblStyle w:val="Tablaconcuadrcula"/>
        <w:tblW w:w="0" w:type="auto"/>
        <w:tblLook w:val="04A0" w:firstRow="1" w:lastRow="0" w:firstColumn="1" w:lastColumn="0" w:noHBand="0" w:noVBand="1"/>
      </w:tblPr>
      <w:tblGrid>
        <w:gridCol w:w="10070"/>
      </w:tblGrid>
      <w:tr w:rsidR="00AE38FC" w14:paraId="63D8E797" w14:textId="77777777" w:rsidTr="00AE38FC">
        <w:tc>
          <w:tcPr>
            <w:tcW w:w="10070" w:type="dxa"/>
          </w:tcPr>
          <w:p w14:paraId="4B9AB1F2" w14:textId="77777777" w:rsidR="00AE38FC" w:rsidRDefault="00AE38FC" w:rsidP="00AE38FC">
            <w:pPr>
              <w:pStyle w:val="CMDOutput"/>
            </w:pPr>
          </w:p>
          <w:p w14:paraId="74A3856C" w14:textId="242C1E7F" w:rsidR="00AE38FC" w:rsidRDefault="00AE38FC" w:rsidP="00AE38FC">
            <w:pPr>
              <w:pStyle w:val="CMDOutput"/>
            </w:pPr>
            <w:r>
              <w:t>Lugar de inicio:</w:t>
            </w:r>
            <w:r w:rsidRPr="006D79DD">
              <w:rPr>
                <w:b/>
              </w:rPr>
              <w:t xml:space="preserve"> Washington</w:t>
            </w:r>
          </w:p>
          <w:p w14:paraId="40426C35" w14:textId="77777777" w:rsidR="00AE38FC" w:rsidRDefault="00AE38FC" w:rsidP="00AE38FC">
            <w:pPr>
              <w:pStyle w:val="CMDOutput"/>
            </w:pPr>
            <w:r>
              <w:t>Destino:</w:t>
            </w:r>
            <w:r w:rsidRPr="006D79DD">
              <w:rPr>
                <w:b/>
              </w:rPr>
              <w:t xml:space="preserve"> Baltimore</w:t>
            </w:r>
          </w:p>
          <w:p w14:paraId="4F3DFD5A" w14:textId="77777777" w:rsidR="00AE38FC" w:rsidRPr="006E0571" w:rsidRDefault="00AE38FC" w:rsidP="00AE38FC">
            <w:pPr>
              <w:pStyle w:val="CMDOutput"/>
              <w:rPr>
                <w:lang w:val="en-US"/>
              </w:rPr>
            </w:pPr>
            <w:r w:rsidRPr="006E0571">
              <w:rPr>
                <w:lang w:val="en-US"/>
              </w:rPr>
              <w:t>URL: https://www.mapquestapi.com/directions/v2/route?key =</w:t>
            </w:r>
            <w:r w:rsidRPr="006E0571">
              <w:rPr>
                <w:highlight w:val="yellow"/>
                <w:lang w:val="en-US"/>
              </w:rPr>
              <w:t>your_api_key</w:t>
            </w:r>
            <w:r w:rsidRPr="006E0571">
              <w:rPr>
                <w:lang w:val="en-US"/>
              </w:rPr>
              <w:t>&amp;from=Washington&amp;to=Baltimore</w:t>
            </w:r>
          </w:p>
          <w:p w14:paraId="182D4635" w14:textId="77777777" w:rsidR="00AE38FC" w:rsidRDefault="00AE38FC" w:rsidP="00AE38FC">
            <w:pPr>
              <w:pStyle w:val="CMDOutput"/>
            </w:pPr>
            <w:r>
              <w:t>Estado de la API: 0 = Una llamada de ruta exitosa.</w:t>
            </w:r>
          </w:p>
          <w:p w14:paraId="1BEB10EF" w14:textId="77777777" w:rsidR="00AE38FC" w:rsidRDefault="00AE38FC" w:rsidP="00AE38FC">
            <w:pPr>
              <w:pStyle w:val="CMDOutput"/>
            </w:pPr>
          </w:p>
          <w:p w14:paraId="23F564B6" w14:textId="77777777" w:rsidR="00AE38FC" w:rsidRDefault="00AE38FC" w:rsidP="00AE38FC">
            <w:pPr>
              <w:pStyle w:val="CMDOutput"/>
            </w:pPr>
            <w:r>
              <w:t>Cómo llegar desde Washington a Baltimore</w:t>
            </w:r>
          </w:p>
          <w:p w14:paraId="18256353" w14:textId="77777777" w:rsidR="00AE38FC" w:rsidRDefault="00AE38FC" w:rsidP="00AE38FC">
            <w:pPr>
              <w:pStyle w:val="CMDOutput"/>
            </w:pPr>
            <w:r>
              <w:t>Duración del viaje: 00:49:19</w:t>
            </w:r>
          </w:p>
          <w:p w14:paraId="6D602C62" w14:textId="77777777" w:rsidR="00AE38FC" w:rsidRDefault="00AE38FC" w:rsidP="00AE38FC">
            <w:pPr>
              <w:pStyle w:val="CMDOutput"/>
            </w:pPr>
            <w:r>
              <w:t>Kilómetros: 61.32</w:t>
            </w:r>
          </w:p>
          <w:p w14:paraId="1D93A583" w14:textId="77777777" w:rsidR="00AE38FC" w:rsidRDefault="00AE38FC" w:rsidP="00AE38FC">
            <w:pPr>
              <w:pStyle w:val="CMDOutput"/>
            </w:pPr>
            <w:r>
              <w:t>Combustible utilizado (Litros): 6.24</w:t>
            </w:r>
          </w:p>
          <w:p w14:paraId="44415A72" w14:textId="77777777" w:rsidR="00AE38FC" w:rsidRDefault="00AE38FC" w:rsidP="00AE38FC">
            <w:pPr>
              <w:pStyle w:val="CMDOutput"/>
            </w:pPr>
            <w:r>
              <w:t>=============================================</w:t>
            </w:r>
          </w:p>
          <w:p w14:paraId="1A37A8AC" w14:textId="77777777" w:rsidR="00AE38FC" w:rsidRDefault="00AE38FC" w:rsidP="00AE38FC">
            <w:pPr>
              <w:pStyle w:val="CMDOutput"/>
            </w:pPr>
            <w:r>
              <w:t>Salga hacia el norte por la 6ª ST/US-50 E/US-1 N hacia Pennsylvania Ave/US-1 Alt N. (1,28 km)</w:t>
            </w:r>
          </w:p>
          <w:p w14:paraId="644E9F7B" w14:textId="77777777" w:rsidR="00AE38FC" w:rsidRDefault="00AE38FC" w:rsidP="00AE38FC">
            <w:pPr>
              <w:pStyle w:val="CMDOutput"/>
            </w:pPr>
            <w:r>
              <w:t>Gire a la derecha en New York Ave/US-50 E. Y continúe por US-50 E (cruce hacia Maryland). (7.51 km)</w:t>
            </w:r>
          </w:p>
          <w:p w14:paraId="37491916" w14:textId="77777777" w:rsidR="00AE38FC" w:rsidRDefault="00AE38FC" w:rsidP="00AE38FC">
            <w:pPr>
              <w:pStyle w:val="CMDOutput"/>
            </w:pPr>
            <w:r>
              <w:t>Tome la salida Balt-Wash Parkway a la izquierda hacia Baltimore. (0.88 km)</w:t>
            </w:r>
          </w:p>
          <w:p w14:paraId="0A542DF2" w14:textId="77777777" w:rsidR="00AE38FC" w:rsidRDefault="00AE38FC" w:rsidP="00AE38FC">
            <w:pPr>
              <w:pStyle w:val="CMDOutput"/>
            </w:pPr>
            <w:r>
              <w:t>Incorpórese en MD-295 N. (50.38 km)</w:t>
            </w:r>
          </w:p>
          <w:p w14:paraId="5A73654B" w14:textId="77777777" w:rsidR="00AE38FC" w:rsidRDefault="00AE38FC" w:rsidP="00AE38FC">
            <w:pPr>
              <w:pStyle w:val="CMDOutput"/>
            </w:pPr>
            <w:r>
              <w:t>Gire a la derecha hacia W Pratt St. (0,86 km)</w:t>
            </w:r>
          </w:p>
          <w:p w14:paraId="1801D9EC" w14:textId="77777777" w:rsidR="00AE38FC" w:rsidRDefault="00AE38FC" w:rsidP="00AE38FC">
            <w:pPr>
              <w:pStyle w:val="CMDOutput"/>
            </w:pPr>
            <w:r>
              <w:t>Gire a la izquierda hacia S Calvert ST/MD-2. (0.43 km)</w:t>
            </w:r>
          </w:p>
          <w:p w14:paraId="1A11E6E3" w14:textId="77777777" w:rsidR="00AE38FC" w:rsidRDefault="00AE38FC" w:rsidP="00AE38FC">
            <w:pPr>
              <w:pStyle w:val="CMDOutput"/>
            </w:pPr>
            <w:r>
              <w:t>Bienvenido a BALTIMORE, MD. (0.00 km)</w:t>
            </w:r>
          </w:p>
          <w:p w14:paraId="3BD35620" w14:textId="77777777" w:rsidR="00AE38FC" w:rsidRDefault="00AE38FC" w:rsidP="00AE38FC">
            <w:pPr>
              <w:pStyle w:val="CMDOutput"/>
            </w:pPr>
            <w:r>
              <w:t>=============================================</w:t>
            </w:r>
          </w:p>
          <w:p w14:paraId="359BE44A" w14:textId="77777777" w:rsidR="00AE38FC" w:rsidRDefault="00AE38FC" w:rsidP="00AE38FC">
            <w:pPr>
              <w:pStyle w:val="CMDOutput"/>
            </w:pPr>
          </w:p>
          <w:p w14:paraId="3891BC7B" w14:textId="77777777" w:rsidR="00AE38FC" w:rsidRDefault="00AE38FC" w:rsidP="00AE38FC">
            <w:pPr>
              <w:pStyle w:val="CMDOutput"/>
            </w:pPr>
            <w:r>
              <w:t>Ubicación inicial:</w:t>
            </w:r>
            <w:r w:rsidRPr="00635A0F">
              <w:rPr>
                <w:rStyle w:val="CMDBoldChar"/>
                <w:rFonts w:eastAsia="Calibri"/>
              </w:rPr>
              <w:t xml:space="preserve"> salir</w:t>
            </w:r>
          </w:p>
          <w:p w14:paraId="6943A9E0" w14:textId="77777777" w:rsidR="00AE38FC" w:rsidRDefault="00AE38FC" w:rsidP="00AE38FC">
            <w:pPr>
              <w:pStyle w:val="BodyTextL25"/>
              <w:ind w:left="0"/>
            </w:pPr>
          </w:p>
        </w:tc>
      </w:tr>
    </w:tbl>
    <w:p w14:paraId="7572BCA9" w14:textId="733BED89" w:rsidR="00AE38FC" w:rsidRDefault="00AE38FC" w:rsidP="00AE38FC">
      <w:pPr>
        <w:pStyle w:val="BodyTextL25"/>
        <w:ind w:left="0"/>
      </w:pPr>
    </w:p>
    <w:p w14:paraId="78FC2322" w14:textId="77777777" w:rsidR="00AE38FC" w:rsidRDefault="00AE38FC" w:rsidP="00050CAD">
      <w:pPr>
        <w:pStyle w:val="CMDOutput"/>
      </w:pPr>
    </w:p>
    <w:p w14:paraId="6E192A28" w14:textId="190CA6D0" w:rsidR="00050CAD" w:rsidRDefault="00050CAD" w:rsidP="00050CAD">
      <w:pPr>
        <w:pStyle w:val="BodyTextL25"/>
      </w:pPr>
      <w:r>
        <w:rPr>
          <w:b/>
        </w:rPr>
        <w:t>Nota</w:t>
      </w:r>
      <w:r>
        <w:t>: Para ver el JSON para la salida anterior, puede copiar la URL en una pestaña del navegador. Sin embargo, deberá reemplazar</w:t>
      </w:r>
      <w:r>
        <w:rPr>
          <w:b/>
        </w:rPr>
        <w:t xml:space="preserve"> your_api_key por</w:t>
      </w:r>
      <w:r w:rsidR="00E96520">
        <w:t xml:space="preserve"> la clave API de MapQuest que obtenga en la Parte 3.</w:t>
      </w:r>
    </w:p>
    <w:p w14:paraId="0DA28A02" w14:textId="666A43FD" w:rsidR="00AE38FC" w:rsidRDefault="00AE38FC" w:rsidP="000970CB">
      <w:pPr>
        <w:pStyle w:val="CMDOutputRed"/>
      </w:pPr>
    </w:p>
    <w:p w14:paraId="15BF337A" w14:textId="5E42C193" w:rsidR="00AE38FC" w:rsidRDefault="00AE38FC" w:rsidP="000970CB">
      <w:pPr>
        <w:pStyle w:val="CMDOutputRed"/>
      </w:pPr>
    </w:p>
    <w:p w14:paraId="420909DB" w14:textId="59D49F96" w:rsidR="00AE38FC" w:rsidRDefault="00AE38FC" w:rsidP="000970CB">
      <w:pPr>
        <w:pStyle w:val="CMDOutputRed"/>
      </w:pPr>
    </w:p>
    <w:p w14:paraId="4CFB1AED" w14:textId="41E46042" w:rsidR="00AE38FC" w:rsidRDefault="00AE38FC" w:rsidP="000970CB">
      <w:pPr>
        <w:pStyle w:val="CMDOutputRed"/>
      </w:pPr>
    </w:p>
    <w:p w14:paraId="714D92CC" w14:textId="7DECD6A3" w:rsidR="00AE38FC" w:rsidRDefault="00AE38FC" w:rsidP="000970CB">
      <w:pPr>
        <w:pStyle w:val="CMDOutputRed"/>
      </w:pPr>
    </w:p>
    <w:p w14:paraId="01F32DE5" w14:textId="130405EC" w:rsidR="00AE38FC" w:rsidRDefault="00AE38FC" w:rsidP="000970CB">
      <w:pPr>
        <w:pStyle w:val="CMDOutputRed"/>
      </w:pPr>
    </w:p>
    <w:p w14:paraId="1C63E2AA" w14:textId="01BC7280" w:rsidR="00AE38FC" w:rsidRDefault="00AE38FC" w:rsidP="000970CB">
      <w:pPr>
        <w:pStyle w:val="CMDOutputRed"/>
      </w:pPr>
    </w:p>
    <w:p w14:paraId="35813FB0" w14:textId="002525B1" w:rsidR="00AE38FC" w:rsidRDefault="00AE38FC" w:rsidP="000970CB">
      <w:pPr>
        <w:pStyle w:val="CMDOutputRed"/>
      </w:pPr>
    </w:p>
    <w:p w14:paraId="2C239845" w14:textId="30DE12D2" w:rsidR="00AE38FC" w:rsidRDefault="00AE38FC" w:rsidP="000970CB">
      <w:pPr>
        <w:pStyle w:val="CMDOutputRed"/>
      </w:pPr>
    </w:p>
    <w:p w14:paraId="5284C5B9" w14:textId="334D1510" w:rsidR="00AE38FC" w:rsidRDefault="00AE38FC" w:rsidP="000970CB">
      <w:pPr>
        <w:pStyle w:val="CMDOutputRed"/>
      </w:pPr>
    </w:p>
    <w:p w14:paraId="2F2DE0F4" w14:textId="12C63BED" w:rsidR="00AE38FC" w:rsidRDefault="00AE38FC" w:rsidP="000970CB">
      <w:pPr>
        <w:pStyle w:val="CMDOutputRed"/>
      </w:pPr>
    </w:p>
    <w:p w14:paraId="1B2BC4A4" w14:textId="34563C0B" w:rsidR="00050CAD" w:rsidRDefault="00050CAD" w:rsidP="003363D2">
      <w:pPr>
        <w:pStyle w:val="Ttulo2"/>
      </w:pPr>
      <w:r>
        <w:lastRenderedPageBreak/>
        <w:t>Obtener una clave de API de MapQuest</w:t>
      </w:r>
    </w:p>
    <w:p w14:paraId="79237F2C" w14:textId="3AB33CCE" w:rsidR="00050CAD" w:rsidRDefault="00050CAD" w:rsidP="00050CAD">
      <w:pPr>
        <w:pStyle w:val="BodyTextL25"/>
      </w:pPr>
      <w:r>
        <w:t>Antes de crear la aplicación, debe completar los siguientes pasos para obtener una clave de API de MapQuest.</w:t>
      </w:r>
    </w:p>
    <w:p w14:paraId="61D2B2A5" w14:textId="4B730239" w:rsidR="00050CAD" w:rsidRDefault="00050CAD" w:rsidP="00050CAD">
      <w:pPr>
        <w:pStyle w:val="SubStepAlpha"/>
        <w:numPr>
          <w:ilvl w:val="3"/>
          <w:numId w:val="14"/>
        </w:numPr>
      </w:pPr>
      <w:r>
        <w:t xml:space="preserve">Vaya a: </w:t>
      </w:r>
      <w:hyperlink r:id="rId12" w:history="1">
        <w:r>
          <w:rPr>
            <w:rStyle w:val="Hipervnculo"/>
          </w:rPr>
          <w:t>https://developer.mapquest.com/</w:t>
        </w:r>
      </w:hyperlink>
      <w:r>
        <w:t>.</w:t>
      </w:r>
    </w:p>
    <w:p w14:paraId="6B1C40ED" w14:textId="6F422D14" w:rsidR="00050CAD" w:rsidRDefault="00050CAD" w:rsidP="00050CAD">
      <w:pPr>
        <w:pStyle w:val="SubStepAlpha"/>
        <w:numPr>
          <w:ilvl w:val="3"/>
          <w:numId w:val="14"/>
        </w:numPr>
      </w:pPr>
      <w:r>
        <w:t xml:space="preserve">Haga clic en </w:t>
      </w:r>
      <w:r>
        <w:rPr>
          <w:b/>
        </w:rPr>
        <w:t>Registrarse</w:t>
      </w:r>
      <w:r>
        <w:t xml:space="preserve"> arriba de la página </w:t>
      </w:r>
    </w:p>
    <w:p w14:paraId="35F3ADE6" w14:textId="52A152C3" w:rsidR="00050CAD" w:rsidRDefault="00050CAD" w:rsidP="00050CAD">
      <w:pPr>
        <w:pStyle w:val="SubStepAlpha"/>
        <w:numPr>
          <w:ilvl w:val="3"/>
          <w:numId w:val="14"/>
        </w:numPr>
      </w:pPr>
      <w:r>
        <w:t>Rellene el formulario para crear una nueva cuenta. Para</w:t>
      </w:r>
      <w:r w:rsidRPr="006369B8">
        <w:rPr>
          <w:b/>
        </w:rPr>
        <w:t xml:space="preserve"> compañía</w:t>
      </w:r>
      <w:r>
        <w:t xml:space="preserve">, ingrese </w:t>
      </w:r>
      <w:r>
        <w:rPr>
          <w:b/>
        </w:rPr>
        <w:t>Estudiante de Cisco Networking Academy</w:t>
      </w:r>
      <w:r>
        <w:t>.</w:t>
      </w:r>
    </w:p>
    <w:p w14:paraId="60631650" w14:textId="4ADE2158" w:rsidR="00050CAD" w:rsidRDefault="00050CAD" w:rsidP="00050CAD">
      <w:pPr>
        <w:pStyle w:val="SubStepAlpha"/>
        <w:numPr>
          <w:ilvl w:val="3"/>
          <w:numId w:val="14"/>
        </w:numPr>
      </w:pPr>
      <w:r>
        <w:t>Después de hacer clic en</w:t>
      </w:r>
      <w:r>
        <w:rPr>
          <w:b/>
        </w:rPr>
        <w:t xml:space="preserve"> Registrarme</w:t>
      </w:r>
      <w:r>
        <w:t>, se le redirigirá a la página</w:t>
      </w:r>
      <w:r>
        <w:rPr>
          <w:b/>
        </w:rPr>
        <w:t xml:space="preserve"> Gestionar </w:t>
      </w:r>
      <w:r w:rsidR="006E0571">
        <w:rPr>
          <w:b/>
        </w:rPr>
        <w:t>claves</w:t>
      </w:r>
      <w:r w:rsidR="006E0571">
        <w:t>.</w:t>
      </w:r>
      <w:r>
        <w:t xml:space="preserve"> Si se le redirige a otro lugar, haga clic en</w:t>
      </w:r>
      <w:r>
        <w:rPr>
          <w:b/>
        </w:rPr>
        <w:t xml:space="preserve"> Manage </w:t>
      </w:r>
      <w:r w:rsidR="006E0571">
        <w:rPr>
          <w:b/>
        </w:rPr>
        <w:t xml:space="preserve">Keys </w:t>
      </w:r>
      <w:r w:rsidR="006E0571">
        <w:t>en</w:t>
      </w:r>
      <w:r>
        <w:t xml:space="preserve"> la lista de opciones de la izquierda.</w:t>
      </w:r>
    </w:p>
    <w:p w14:paraId="545BD906" w14:textId="1994E28F" w:rsidR="00050CAD" w:rsidRPr="006E0571" w:rsidRDefault="00050CAD" w:rsidP="00050CAD">
      <w:pPr>
        <w:pStyle w:val="SubStepAlpha"/>
        <w:numPr>
          <w:ilvl w:val="3"/>
          <w:numId w:val="14"/>
        </w:numPr>
        <w:rPr>
          <w:lang w:val="en-US"/>
        </w:rPr>
      </w:pPr>
      <w:r w:rsidRPr="006E0571">
        <w:rPr>
          <w:lang w:val="en-US"/>
        </w:rPr>
        <w:t>Haga clic en</w:t>
      </w:r>
      <w:r w:rsidRPr="006E0571">
        <w:rPr>
          <w:b/>
          <w:lang w:val="en-US"/>
        </w:rPr>
        <w:t xml:space="preserve"> Approve All Keys</w:t>
      </w:r>
      <w:r w:rsidRPr="006E0571">
        <w:rPr>
          <w:lang w:val="en-US"/>
        </w:rPr>
        <w:t>.</w:t>
      </w:r>
    </w:p>
    <w:p w14:paraId="62A18C7A" w14:textId="427F2DE1" w:rsidR="00050CAD" w:rsidRDefault="00050CAD" w:rsidP="00050CAD">
      <w:pPr>
        <w:pStyle w:val="SubStepAlpha"/>
        <w:numPr>
          <w:ilvl w:val="3"/>
          <w:numId w:val="14"/>
        </w:numPr>
      </w:pPr>
      <w:r>
        <w:t>Expanda</w:t>
      </w:r>
      <w:r>
        <w:rPr>
          <w:b/>
        </w:rPr>
        <w:t xml:space="preserve"> My Application</w:t>
      </w:r>
      <w:r>
        <w:t>.</w:t>
      </w:r>
    </w:p>
    <w:p w14:paraId="6A97013B" w14:textId="337A4D8B" w:rsidR="00050CAD" w:rsidRDefault="00050CAD" w:rsidP="00050CAD">
      <w:pPr>
        <w:pStyle w:val="SubStepAlpha"/>
        <w:numPr>
          <w:ilvl w:val="3"/>
          <w:numId w:val="14"/>
        </w:numPr>
      </w:pPr>
      <w:r>
        <w:t>Copie su</w:t>
      </w:r>
      <w:r>
        <w:rPr>
          <w:b/>
        </w:rPr>
        <w:t xml:space="preserve"> clave de consumidor</w:t>
      </w:r>
      <w:r>
        <w:t xml:space="preserve"> en un archivo de texto para su uso futuro. Esta será la clave que usted usará para el resto de este laboratorio.</w:t>
      </w:r>
    </w:p>
    <w:p w14:paraId="3E171744" w14:textId="42D97B09" w:rsidR="00050CAD" w:rsidRDefault="00050CAD" w:rsidP="00050CAD">
      <w:pPr>
        <w:pStyle w:val="BodyTextL25"/>
      </w:pPr>
      <w:r>
        <w:rPr>
          <w:b/>
        </w:rPr>
        <w:t>Nota</w:t>
      </w:r>
      <w:r>
        <w:t xml:space="preserve">: MapQuest puede cambiar el proceso para obtener una clave. Si los pasos anteriores ya no son válidos, busque en Internet </w:t>
      </w:r>
      <w:r w:rsidR="007F3A5A">
        <w:t>“</w:t>
      </w:r>
      <w:r>
        <w:t xml:space="preserve">pasos para generar </w:t>
      </w:r>
      <w:r w:rsidR="006E0571">
        <w:t>el clave api</w:t>
      </w:r>
      <w:r>
        <w:t xml:space="preserve"> de mapquest</w:t>
      </w:r>
      <w:r w:rsidR="00830978">
        <w:t>”</w:t>
      </w:r>
      <w:r>
        <w:t>.</w:t>
      </w:r>
      <w:r>
        <w:rPr>
          <w:b/>
        </w:rPr>
        <w:t xml:space="preserve"> </w:t>
      </w:r>
    </w:p>
    <w:p w14:paraId="3F767479" w14:textId="22E376AD" w:rsidR="00335398" w:rsidRDefault="00335398" w:rsidP="00335398">
      <w:pPr>
        <w:pStyle w:val="Ttulo2"/>
      </w:pPr>
      <w:r>
        <w:t>Crear la aplicación de dirección básica de MapQuest</w:t>
      </w:r>
    </w:p>
    <w:p w14:paraId="7B8C881A" w14:textId="3100F2E8" w:rsidR="00EC2AC3" w:rsidRPr="00EC2AC3" w:rsidRDefault="00EC2AC3" w:rsidP="00EC2AC3">
      <w:pPr>
        <w:pStyle w:val="BodyTextL25"/>
      </w:pPr>
      <w:r>
        <w:t>En esta parte, creará una secuencia de comandos Python para enviar una solicitud de URL a la API de direcciones de MapQuest. A continuación, va a probar su llamada a la API. A lo largo del resto de este laboratorio, creará el script en partes, guardando el archivo con un nombre nuevo cada vez. Esto ayudará con el aprendizaje de las piezas de la aplicación, así como le proporcionará una serie de scripts a los que puede volver si tiene algún problema en la versión actual de su aplicación.</w:t>
      </w:r>
    </w:p>
    <w:p w14:paraId="16E45596" w14:textId="04253FBA" w:rsidR="00050CAD" w:rsidRDefault="00050CAD" w:rsidP="009544F4">
      <w:pPr>
        <w:pStyle w:val="Ttulo3"/>
      </w:pPr>
      <w:r>
        <w:t>Cree un nuevo archivo en Visual Studio Code (VS Code).</w:t>
      </w:r>
    </w:p>
    <w:p w14:paraId="50B412B7" w14:textId="11AAB2F3" w:rsidR="00050CAD" w:rsidRDefault="00050CAD" w:rsidP="00050CAD">
      <w:pPr>
        <w:pStyle w:val="BodyTextL25"/>
      </w:pPr>
      <w:r>
        <w:t>Puede usar cualquier herramienta que desee introducir en los comandos Python y ejecutar el código Python. Sin embargo, este laboratorio demostrará la creación de la aplicación en VS Code.</w:t>
      </w:r>
    </w:p>
    <w:p w14:paraId="273ECB4D" w14:textId="7C0D4C80" w:rsidR="00050CAD" w:rsidRDefault="00823DEA" w:rsidP="009544F4">
      <w:pPr>
        <w:pStyle w:val="SubStepAlpha"/>
        <w:numPr>
          <w:ilvl w:val="3"/>
          <w:numId w:val="27"/>
        </w:numPr>
      </w:pPr>
      <w:r>
        <w:t>Abrir</w:t>
      </w:r>
      <w:r>
        <w:rPr>
          <w:b/>
        </w:rPr>
        <w:t xml:space="preserve"> VS Code</w:t>
      </w:r>
      <w:r w:rsidR="006E0571">
        <w:rPr>
          <w:b/>
        </w:rPr>
        <w:t>.</w:t>
      </w:r>
      <w:r>
        <w:t xml:space="preserve"> Hay un acceso directo en el</w:t>
      </w:r>
      <w:r w:rsidRPr="00336EE2">
        <w:rPr>
          <w:b/>
          <w:bCs/>
        </w:rPr>
        <w:t xml:space="preserve"> escritorio</w:t>
      </w:r>
      <w:r>
        <w:t xml:space="preserve">, para su comodidad. </w:t>
      </w:r>
    </w:p>
    <w:p w14:paraId="2DA5C75C" w14:textId="015D4BD6" w:rsidR="007137AB" w:rsidRDefault="00336EE2" w:rsidP="009544F4">
      <w:pPr>
        <w:pStyle w:val="SubStepAlpha"/>
        <w:numPr>
          <w:ilvl w:val="3"/>
          <w:numId w:val="27"/>
        </w:numPr>
      </w:pPr>
      <w:r>
        <w:t xml:space="preserve">Seleccione Archivo &gt; Abrir carpeta... </w:t>
      </w:r>
    </w:p>
    <w:p w14:paraId="4AF7956A" w14:textId="6EABF1B3" w:rsidR="00336EE2" w:rsidRDefault="007137AB" w:rsidP="009544F4">
      <w:pPr>
        <w:pStyle w:val="SubStepAlpha"/>
        <w:numPr>
          <w:ilvl w:val="3"/>
          <w:numId w:val="27"/>
        </w:numPr>
      </w:pPr>
      <w:r>
        <w:t>Vaya al directorio</w:t>
      </w:r>
      <w:r>
        <w:rPr>
          <w:b/>
        </w:rPr>
        <w:t xml:space="preserve"> ~/labs/devnet-src/mapquest</w:t>
      </w:r>
      <w:r>
        <w:t xml:space="preserve"> y haga clic en</w:t>
      </w:r>
      <w:r w:rsidRPr="007137AB">
        <w:rPr>
          <w:b/>
          <w:bCs/>
        </w:rPr>
        <w:t xml:space="preserve"> Aceptar</w:t>
      </w:r>
      <w:r>
        <w:t>. Este directorio está actualmente vacío y es donde almacenará cada iteración de su aplicación.</w:t>
      </w:r>
    </w:p>
    <w:p w14:paraId="2F0A1421" w14:textId="6B69BF2D" w:rsidR="00050CAD" w:rsidRDefault="00050CAD" w:rsidP="009544F4">
      <w:pPr>
        <w:pStyle w:val="SubStepAlpha"/>
        <w:numPr>
          <w:ilvl w:val="3"/>
          <w:numId w:val="27"/>
        </w:numPr>
      </w:pPr>
      <w:r>
        <w:t>Seleccionar</w:t>
      </w:r>
      <w:r w:rsidRPr="005901CF">
        <w:rPr>
          <w:b/>
          <w:bCs/>
        </w:rPr>
        <w:t xml:space="preserve"> File</w:t>
      </w:r>
      <w:r>
        <w:t xml:space="preserve"> &gt;</w:t>
      </w:r>
      <w:r>
        <w:rPr>
          <w:b/>
        </w:rPr>
        <w:t xml:space="preserve"> New File</w:t>
      </w:r>
      <w:r>
        <w:t>.</w:t>
      </w:r>
    </w:p>
    <w:p w14:paraId="5BC45F9D" w14:textId="1871C390" w:rsidR="00050CAD" w:rsidRDefault="00050CAD" w:rsidP="00050CAD">
      <w:pPr>
        <w:pStyle w:val="SubStepAlpha"/>
        <w:numPr>
          <w:ilvl w:val="3"/>
          <w:numId w:val="27"/>
        </w:numPr>
      </w:pPr>
      <w:r>
        <w:t>Seleccionar</w:t>
      </w:r>
      <w:r w:rsidRPr="005901CF">
        <w:rPr>
          <w:b/>
          <w:bCs/>
        </w:rPr>
        <w:t xml:space="preserve"> File</w:t>
      </w:r>
      <w:r>
        <w:rPr>
          <w:b/>
        </w:rPr>
        <w:t xml:space="preserve"> Guardar como...,</w:t>
      </w:r>
      <w:r>
        <w:t xml:space="preserve"> nombrar el archivo</w:t>
      </w:r>
      <w:r>
        <w:rPr>
          <w:b/>
        </w:rPr>
        <w:t xml:space="preserve"> mapquest_parse-json_1.py</w:t>
      </w:r>
      <w:r>
        <w:t xml:space="preserve"> y haga clic en</w:t>
      </w:r>
      <w:r w:rsidRPr="005901CF">
        <w:rPr>
          <w:b/>
          <w:bCs/>
        </w:rPr>
        <w:t xml:space="preserve"> Save</w:t>
      </w:r>
      <w:r>
        <w:t>.</w:t>
      </w:r>
    </w:p>
    <w:p w14:paraId="5F682AB4" w14:textId="7CA5B751" w:rsidR="00AE38FC" w:rsidRDefault="00AE38FC" w:rsidP="00AE38FC">
      <w:pPr>
        <w:pStyle w:val="SubStepAlpha"/>
        <w:numPr>
          <w:ilvl w:val="0"/>
          <w:numId w:val="0"/>
        </w:numPr>
        <w:ind w:left="720" w:hanging="360"/>
      </w:pPr>
    </w:p>
    <w:p w14:paraId="7C769D33" w14:textId="187ECE93" w:rsidR="00AE38FC" w:rsidRDefault="00AE38FC" w:rsidP="00AE38FC">
      <w:pPr>
        <w:pStyle w:val="SubStepAlpha"/>
        <w:numPr>
          <w:ilvl w:val="0"/>
          <w:numId w:val="0"/>
        </w:numPr>
        <w:ind w:left="720" w:hanging="360"/>
      </w:pPr>
    </w:p>
    <w:p w14:paraId="53C7AE06" w14:textId="3209F2AD" w:rsidR="00AE38FC" w:rsidRDefault="00AE38FC" w:rsidP="00AE38FC">
      <w:pPr>
        <w:pStyle w:val="SubStepAlpha"/>
        <w:numPr>
          <w:ilvl w:val="0"/>
          <w:numId w:val="0"/>
        </w:numPr>
        <w:ind w:left="720" w:hanging="360"/>
      </w:pPr>
    </w:p>
    <w:p w14:paraId="42AF9A22" w14:textId="64923E6E" w:rsidR="00AE38FC" w:rsidRDefault="00AE38FC" w:rsidP="00AE38FC">
      <w:pPr>
        <w:pStyle w:val="SubStepAlpha"/>
        <w:numPr>
          <w:ilvl w:val="0"/>
          <w:numId w:val="0"/>
        </w:numPr>
        <w:ind w:left="720" w:hanging="360"/>
      </w:pPr>
    </w:p>
    <w:p w14:paraId="5971F43A" w14:textId="48770719" w:rsidR="00AE38FC" w:rsidRDefault="00AE38FC" w:rsidP="00AE38FC">
      <w:pPr>
        <w:pStyle w:val="SubStepAlpha"/>
        <w:numPr>
          <w:ilvl w:val="0"/>
          <w:numId w:val="0"/>
        </w:numPr>
        <w:ind w:left="720" w:hanging="360"/>
      </w:pPr>
    </w:p>
    <w:p w14:paraId="19581CBB" w14:textId="08A08701" w:rsidR="00AE38FC" w:rsidRDefault="00AE38FC" w:rsidP="00AE38FC">
      <w:pPr>
        <w:pStyle w:val="SubStepAlpha"/>
        <w:numPr>
          <w:ilvl w:val="0"/>
          <w:numId w:val="0"/>
        </w:numPr>
        <w:ind w:left="720" w:hanging="360"/>
      </w:pPr>
    </w:p>
    <w:p w14:paraId="1167F16E" w14:textId="3579D745" w:rsidR="00AE38FC" w:rsidRDefault="00AE38FC" w:rsidP="00AE38FC">
      <w:pPr>
        <w:pStyle w:val="SubStepAlpha"/>
        <w:numPr>
          <w:ilvl w:val="0"/>
          <w:numId w:val="0"/>
        </w:numPr>
        <w:ind w:left="720" w:hanging="360"/>
      </w:pPr>
    </w:p>
    <w:p w14:paraId="1E444DA2" w14:textId="77777777" w:rsidR="00AE38FC" w:rsidRDefault="00AE38FC" w:rsidP="00AE38FC">
      <w:pPr>
        <w:pStyle w:val="SubStepAlpha"/>
        <w:numPr>
          <w:ilvl w:val="0"/>
          <w:numId w:val="0"/>
        </w:numPr>
        <w:ind w:left="720" w:hanging="360"/>
      </w:pPr>
    </w:p>
    <w:p w14:paraId="179501EC" w14:textId="48B70434" w:rsidR="00050CAD" w:rsidRDefault="00050CAD" w:rsidP="009544F4">
      <w:pPr>
        <w:pStyle w:val="Ttulo3"/>
      </w:pPr>
      <w:r>
        <w:lastRenderedPageBreak/>
        <w:t>Importación de módulos para la aplicación.</w:t>
      </w:r>
    </w:p>
    <w:p w14:paraId="7D427484" w14:textId="7F578FAE" w:rsidR="009F561C" w:rsidRDefault="00050CAD" w:rsidP="00050CAD">
      <w:pPr>
        <w:pStyle w:val="BodyTextL25"/>
      </w:pPr>
      <w:r>
        <w:t>Para comenzar su script para analizar datos JSON, necesitará importar dos módulos de la biblioteca de Python:</w:t>
      </w:r>
      <w:r w:rsidRPr="0055267C">
        <w:rPr>
          <w:b/>
        </w:rPr>
        <w:t xml:space="preserve"> requests</w:t>
      </w:r>
      <w:r>
        <w:t xml:space="preserve"> y</w:t>
      </w:r>
      <w:r w:rsidRPr="0055267C">
        <w:rPr>
          <w:b/>
        </w:rPr>
        <w:t xml:space="preserve"> </w:t>
      </w:r>
      <w:proofErr w:type="gramStart"/>
      <w:r w:rsidRPr="0055267C">
        <w:rPr>
          <w:b/>
        </w:rPr>
        <w:t>urllib.parse</w:t>
      </w:r>
      <w:proofErr w:type="gramEnd"/>
      <w:r>
        <w:t>. El módulo de</w:t>
      </w:r>
      <w:r>
        <w:rPr>
          <w:b/>
        </w:rPr>
        <w:t xml:space="preserve"> </w:t>
      </w:r>
      <w:r w:rsidR="00AE38FC">
        <w:rPr>
          <w:b/>
        </w:rPr>
        <w:t>requests</w:t>
      </w:r>
      <w:r>
        <w:t xml:space="preserve"> proporciona funciones para recuperar datos JSON de una URL. El módulo</w:t>
      </w:r>
      <w:r w:rsidRPr="0055267C">
        <w:rPr>
          <w:b/>
        </w:rPr>
        <w:t xml:space="preserve"> </w:t>
      </w:r>
      <w:proofErr w:type="gramStart"/>
      <w:r w:rsidRPr="0055267C">
        <w:rPr>
          <w:b/>
        </w:rPr>
        <w:t>urllib.parse</w:t>
      </w:r>
      <w:proofErr w:type="gramEnd"/>
      <w:r>
        <w:t xml:space="preserve"> proporciona una variedad de funciones que le permitirán analizar y manipular los datos JSON que recibe de una solicitud a una URL. </w:t>
      </w:r>
    </w:p>
    <w:p w14:paraId="4A778630" w14:textId="387C942A" w:rsidR="00050CAD" w:rsidRDefault="009F561C" w:rsidP="009F561C">
      <w:pPr>
        <w:pStyle w:val="SubStepAlpha"/>
      </w:pPr>
      <w:r>
        <w:t>Agregue las siguientes instrucciones de importación en la parte superior del script.</w:t>
      </w:r>
    </w:p>
    <w:p w14:paraId="2DF7C045" w14:textId="77777777" w:rsidR="00AE38FC" w:rsidRPr="00AE38FC" w:rsidRDefault="00AE38FC" w:rsidP="00AE38FC">
      <w:pPr>
        <w:pStyle w:val="CMDOutput"/>
        <w:rPr>
          <w:lang w:val="en-US"/>
        </w:rPr>
      </w:pPr>
      <w:r w:rsidRPr="00AE38FC">
        <w:rPr>
          <w:lang w:val="en-US"/>
        </w:rPr>
        <w:t xml:space="preserve">import </w:t>
      </w:r>
      <w:proofErr w:type="gramStart"/>
      <w:r w:rsidRPr="00AE38FC">
        <w:rPr>
          <w:lang w:val="en-US"/>
        </w:rPr>
        <w:t>urllib.parse</w:t>
      </w:r>
      <w:proofErr w:type="gramEnd"/>
    </w:p>
    <w:p w14:paraId="1497ED63" w14:textId="77777777" w:rsidR="00AE38FC" w:rsidRPr="00AE38FC" w:rsidRDefault="00AE38FC" w:rsidP="00AE38FC">
      <w:pPr>
        <w:pStyle w:val="CMDOutput"/>
        <w:rPr>
          <w:lang w:val="en-US"/>
        </w:rPr>
      </w:pPr>
      <w:r w:rsidRPr="00AE38FC">
        <w:rPr>
          <w:lang w:val="en-US"/>
        </w:rPr>
        <w:t xml:space="preserve">import </w:t>
      </w:r>
      <w:proofErr w:type="gramStart"/>
      <w:r w:rsidRPr="00AE38FC">
        <w:rPr>
          <w:lang w:val="en-US"/>
        </w:rPr>
        <w:t>requests</w:t>
      </w:r>
      <w:proofErr w:type="gramEnd"/>
    </w:p>
    <w:p w14:paraId="51327835" w14:textId="77777777" w:rsidR="00AE38FC" w:rsidRPr="00AE38FC" w:rsidRDefault="00AE38FC" w:rsidP="00050CAD">
      <w:pPr>
        <w:pStyle w:val="CMDOutput"/>
        <w:rPr>
          <w:lang w:val="en-US"/>
        </w:rPr>
      </w:pPr>
    </w:p>
    <w:p w14:paraId="44E4C110" w14:textId="3EC1F892" w:rsidR="00B3206E" w:rsidRDefault="00B3206E" w:rsidP="009F561C">
      <w:pPr>
        <w:pStyle w:val="SubStepAlpha"/>
      </w:pPr>
      <w:r>
        <w:t>Seleccione</w:t>
      </w:r>
      <w:r>
        <w:rPr>
          <w:b/>
        </w:rPr>
        <w:t xml:space="preserve"> Terminal &gt; New Terminal</w:t>
      </w:r>
      <w:r>
        <w:t xml:space="preserve"> para abrir una Terminal dentro del VS Code. </w:t>
      </w:r>
    </w:p>
    <w:p w14:paraId="48E127D4" w14:textId="17E38B9E" w:rsidR="009F561C" w:rsidRDefault="00B3206E" w:rsidP="009F561C">
      <w:pPr>
        <w:pStyle w:val="SubStepAlpha"/>
      </w:pPr>
      <w:r>
        <w:t>Guardar y ejectuar el script. No debería recibir errores. Debe guardar y ejecutar los scripts a menudo para probar la funcionalidad del código.</w:t>
      </w:r>
    </w:p>
    <w:p w14:paraId="5EF11E9A" w14:textId="14907A2C" w:rsidR="00857B15" w:rsidRDefault="00857B15" w:rsidP="00857B15">
      <w:pPr>
        <w:pStyle w:val="CMD"/>
      </w:pPr>
      <w:r>
        <w:t>devasc @labvm: ~/labs/devnet-src/mapquest$</w:t>
      </w:r>
      <w:r>
        <w:rPr>
          <w:b/>
        </w:rPr>
        <w:t xml:space="preserve"> python3 mapquest_parse-json_1.py</w:t>
      </w:r>
      <w:r>
        <w:t xml:space="preserve"> devasc @labvm: ~/labs/devnet-src/mapquest$</w:t>
      </w:r>
    </w:p>
    <w:p w14:paraId="33FA38DD" w14:textId="3040974F" w:rsidR="00050CAD" w:rsidRDefault="00E30C27" w:rsidP="009544F4">
      <w:pPr>
        <w:pStyle w:val="Ttulo3"/>
      </w:pPr>
      <w:r>
        <w:t>Crea la URL de la solicitud a la API de direcciones de MapQuest.</w:t>
      </w:r>
    </w:p>
    <w:p w14:paraId="2164470F" w14:textId="24877B2F" w:rsidR="00050CAD" w:rsidRDefault="00050CAD" w:rsidP="00050CAD">
      <w:pPr>
        <w:pStyle w:val="BodyTextL25"/>
      </w:pPr>
      <w:r>
        <w:t>El primer paso para crear su solicitud de API es construir la URL que su aplicación utilizará para realizar la llamada. Inicialmente, la URL será la combinación de las siguientes variables:</w:t>
      </w:r>
    </w:p>
    <w:p w14:paraId="6B83E681" w14:textId="67C61C9D" w:rsidR="009E6D27" w:rsidRDefault="009E6D27" w:rsidP="009E6D27">
      <w:pPr>
        <w:pStyle w:val="Bulletlevel1"/>
        <w:numPr>
          <w:ilvl w:val="0"/>
          <w:numId w:val="0"/>
        </w:numPr>
        <w:spacing w:before="0" w:after="0"/>
        <w:ind w:left="720" w:hanging="360"/>
      </w:pPr>
    </w:p>
    <w:p w14:paraId="7A758AB7" w14:textId="77777777" w:rsidR="009E6D27" w:rsidRPr="00B61BCC" w:rsidRDefault="009E6D27" w:rsidP="009E6D27">
      <w:pPr>
        <w:pStyle w:val="Bulletlevel1"/>
        <w:numPr>
          <w:ilvl w:val="1"/>
          <w:numId w:val="19"/>
        </w:numPr>
        <w:spacing w:before="0" w:after="0"/>
      </w:pPr>
      <w:r>
        <w:rPr>
          <w:b/>
        </w:rPr>
        <w:t>main_api</w:t>
      </w:r>
      <w:r>
        <w:t xml:space="preserve"> - la URL principal a la que está accediendo</w:t>
      </w:r>
    </w:p>
    <w:p w14:paraId="0A57894B" w14:textId="77777777" w:rsidR="009E6D27" w:rsidRDefault="009E6D27" w:rsidP="009E6D27">
      <w:pPr>
        <w:pStyle w:val="Bulletlevel1"/>
        <w:numPr>
          <w:ilvl w:val="1"/>
          <w:numId w:val="19"/>
        </w:numPr>
        <w:spacing w:before="0" w:after="0"/>
      </w:pPr>
      <w:r>
        <w:rPr>
          <w:b/>
        </w:rPr>
        <w:t>orig</w:t>
      </w:r>
      <w:r>
        <w:t xml:space="preserve"> - el parámetro para especificar su punto de origen</w:t>
      </w:r>
    </w:p>
    <w:p w14:paraId="5B3AAAA2" w14:textId="77777777" w:rsidR="009E6D27" w:rsidRPr="00B61BCC" w:rsidRDefault="009E6D27" w:rsidP="009E6D27">
      <w:pPr>
        <w:pStyle w:val="Bulletlevel1"/>
        <w:numPr>
          <w:ilvl w:val="1"/>
          <w:numId w:val="19"/>
        </w:numPr>
        <w:spacing w:before="0" w:after="0"/>
      </w:pPr>
      <w:r>
        <w:rPr>
          <w:b/>
        </w:rPr>
        <w:t>dest</w:t>
      </w:r>
      <w:r w:rsidRPr="00635A0F">
        <w:t xml:space="preserve"> - el parámetro para especificar su destino</w:t>
      </w:r>
    </w:p>
    <w:p w14:paraId="74B0DF04" w14:textId="77777777" w:rsidR="009E6D27" w:rsidRPr="00B61BCC" w:rsidRDefault="009E6D27" w:rsidP="009E6D27">
      <w:pPr>
        <w:pStyle w:val="Bulletlevel1"/>
        <w:numPr>
          <w:ilvl w:val="1"/>
          <w:numId w:val="19"/>
        </w:numPr>
        <w:spacing w:before="0" w:after="0"/>
      </w:pPr>
      <w:proofErr w:type="gramStart"/>
      <w:r>
        <w:rPr>
          <w:b/>
        </w:rPr>
        <w:t>key</w:t>
      </w:r>
      <w:r>
        <w:t xml:space="preserve"> :</w:t>
      </w:r>
      <w:proofErr w:type="gramEnd"/>
      <w:r>
        <w:t xml:space="preserve"> la clave API de MapQuest que ha recuperado del sitio web del desarrollador</w:t>
      </w:r>
    </w:p>
    <w:p w14:paraId="36449CFC" w14:textId="5045169B" w:rsidR="009E6D27" w:rsidRDefault="009E6D27" w:rsidP="009E6D27">
      <w:pPr>
        <w:pStyle w:val="Bulletlevel1"/>
        <w:numPr>
          <w:ilvl w:val="0"/>
          <w:numId w:val="0"/>
        </w:numPr>
        <w:spacing w:before="0" w:after="0"/>
        <w:ind w:left="720" w:hanging="360"/>
      </w:pPr>
    </w:p>
    <w:p w14:paraId="05810CE8" w14:textId="77777777" w:rsidR="009E6D27" w:rsidRPr="00B61BCC" w:rsidRDefault="009E6D27" w:rsidP="009E6D27">
      <w:pPr>
        <w:pStyle w:val="Bulletlevel1"/>
        <w:numPr>
          <w:ilvl w:val="0"/>
          <w:numId w:val="0"/>
        </w:numPr>
        <w:spacing w:before="0" w:after="0"/>
        <w:ind w:left="720" w:hanging="360"/>
      </w:pPr>
    </w:p>
    <w:p w14:paraId="4F7C02F3" w14:textId="14AC580A" w:rsidR="00050CAD" w:rsidRDefault="00050CAD" w:rsidP="009544F4">
      <w:pPr>
        <w:pStyle w:val="SubStepAlpha"/>
        <w:numPr>
          <w:ilvl w:val="3"/>
          <w:numId w:val="28"/>
        </w:numPr>
      </w:pPr>
      <w:r>
        <w:t>Cree variables para generar la URL que se enviará en la solicitud. En el código siguiente, reemplace</w:t>
      </w:r>
      <w:r w:rsidR="00011B1B">
        <w:rPr>
          <w:b/>
          <w:bCs/>
        </w:rPr>
        <w:t xml:space="preserve"> your_api_key por la clave</w:t>
      </w:r>
      <w:r>
        <w:t xml:space="preserve"> de consumidor que copió de su cuenta de desarrollador de MapQuest.</w:t>
      </w:r>
    </w:p>
    <w:p w14:paraId="6CF6B846" w14:textId="5898D2C0" w:rsidR="009E6D27" w:rsidRDefault="009E6D27" w:rsidP="00050CAD">
      <w:pPr>
        <w:pStyle w:val="CMDOutput"/>
        <w:rPr>
          <w:lang w:val="es-CL"/>
        </w:rPr>
      </w:pPr>
    </w:p>
    <w:p w14:paraId="17E2538D" w14:textId="77777777" w:rsidR="009E6D27" w:rsidRPr="00E51444" w:rsidRDefault="009E6D27" w:rsidP="009E6D27">
      <w:pPr>
        <w:pStyle w:val="CMDOutput"/>
        <w:rPr>
          <w:rFonts w:ascii="Times New Roman" w:hAnsi="Times New Roman"/>
          <w:lang w:val="en-US"/>
        </w:rPr>
      </w:pPr>
      <w:r w:rsidRPr="00E51444">
        <w:rPr>
          <w:rFonts w:ascii="Times New Roman" w:hAnsi="Times New Roman"/>
          <w:lang w:val="en-US"/>
        </w:rPr>
        <w:t>main_api = “https://www.mapquestapi.com/directions/v2/route?”</w:t>
      </w:r>
    </w:p>
    <w:p w14:paraId="60ABFE3F" w14:textId="77777777" w:rsidR="009E6D27" w:rsidRPr="00E51444" w:rsidRDefault="009E6D27" w:rsidP="009E6D27">
      <w:pPr>
        <w:pStyle w:val="CMDOutput"/>
        <w:rPr>
          <w:rFonts w:ascii="Times New Roman" w:hAnsi="Times New Roman"/>
          <w:lang w:val="en-US"/>
        </w:rPr>
      </w:pPr>
      <w:r w:rsidRPr="00E51444">
        <w:rPr>
          <w:rFonts w:ascii="Times New Roman" w:hAnsi="Times New Roman"/>
          <w:lang w:val="en-US"/>
        </w:rPr>
        <w:t>orig = “Washington, D.C.”</w:t>
      </w:r>
    </w:p>
    <w:p w14:paraId="41458F4D" w14:textId="77777777" w:rsidR="009E6D27" w:rsidRPr="00E51444" w:rsidRDefault="009E6D27" w:rsidP="009E6D27">
      <w:pPr>
        <w:pStyle w:val="CMDOutput"/>
        <w:rPr>
          <w:rFonts w:ascii="Times New Roman" w:hAnsi="Times New Roman"/>
          <w:lang w:val="en-US"/>
        </w:rPr>
      </w:pPr>
      <w:r w:rsidRPr="00E51444">
        <w:rPr>
          <w:rFonts w:ascii="Times New Roman" w:hAnsi="Times New Roman"/>
          <w:lang w:val="en-US"/>
        </w:rPr>
        <w:t>dest = “Baltimore, Md”</w:t>
      </w:r>
    </w:p>
    <w:p w14:paraId="249763B4" w14:textId="77777777" w:rsidR="009E6D27" w:rsidRPr="00E51444" w:rsidRDefault="009E6D27" w:rsidP="009E6D27">
      <w:pPr>
        <w:pStyle w:val="CMDOutput"/>
        <w:rPr>
          <w:rFonts w:ascii="Times New Roman" w:hAnsi="Times New Roman"/>
          <w:lang w:val="en-US"/>
        </w:rPr>
      </w:pPr>
      <w:r w:rsidRPr="00E51444">
        <w:rPr>
          <w:rFonts w:ascii="Times New Roman" w:hAnsi="Times New Roman"/>
          <w:lang w:val="en-US"/>
        </w:rPr>
        <w:t>clave = “tu_api_key”</w:t>
      </w:r>
    </w:p>
    <w:p w14:paraId="79D9F7D2" w14:textId="77777777" w:rsidR="009E6D27" w:rsidRPr="00AE38FC" w:rsidRDefault="009E6D27" w:rsidP="00050CAD">
      <w:pPr>
        <w:pStyle w:val="CMDOutput"/>
        <w:rPr>
          <w:lang w:val="es-CL"/>
        </w:rPr>
      </w:pPr>
    </w:p>
    <w:p w14:paraId="053CA705" w14:textId="77777777" w:rsidR="009E6D27" w:rsidRDefault="009E6D27" w:rsidP="009E6D27">
      <w:pPr>
        <w:pStyle w:val="SubStepAlpha"/>
        <w:numPr>
          <w:ilvl w:val="3"/>
          <w:numId w:val="28"/>
        </w:numPr>
      </w:pPr>
      <w:r>
        <w:t>Combine las cuatro variables</w:t>
      </w:r>
      <w:r w:rsidRPr="002A0658">
        <w:rPr>
          <w:b/>
        </w:rPr>
        <w:t xml:space="preserve"> main_api</w:t>
      </w:r>
      <w:r>
        <w:t>,</w:t>
      </w:r>
      <w:r>
        <w:rPr>
          <w:b/>
        </w:rPr>
        <w:t xml:space="preserve"> orig</w:t>
      </w:r>
      <w:r>
        <w:t>,</w:t>
      </w:r>
      <w:r w:rsidRPr="00F62283">
        <w:rPr>
          <w:b/>
        </w:rPr>
        <w:t xml:space="preserve"> dest</w:t>
      </w:r>
      <w:r>
        <w:t>y</w:t>
      </w:r>
      <w:r w:rsidRPr="002A0658">
        <w:rPr>
          <w:b/>
        </w:rPr>
        <w:t xml:space="preserve"> key</w:t>
      </w:r>
      <w:r>
        <w:t xml:space="preserve"> para dar formato a la URL solicitada. Utilice el método </w:t>
      </w:r>
      <w:r w:rsidRPr="000B51BF">
        <w:rPr>
          <w:b/>
        </w:rPr>
        <w:t>urlencode</w:t>
      </w:r>
      <w:r>
        <w:t xml:space="preserve"> para formatear correctamente el valor de la dirección. Esta función construye la parte de parámetros de la URL y convierte posibles caracteres especiales en el valor de la dirección en caracteres aceptables (por ejemplo, espacio en “+” y una coma en “%2C”).</w:t>
      </w:r>
    </w:p>
    <w:p w14:paraId="02E01083" w14:textId="77777777" w:rsidR="009E6D27" w:rsidRPr="006E0571" w:rsidRDefault="009E6D27" w:rsidP="009E6D27">
      <w:pPr>
        <w:pStyle w:val="CMDOutput"/>
        <w:rPr>
          <w:lang w:val="en-US"/>
        </w:rPr>
      </w:pPr>
      <w:r w:rsidRPr="006E0571">
        <w:rPr>
          <w:lang w:val="en-US"/>
        </w:rPr>
        <w:t xml:space="preserve">url = main_api + </w:t>
      </w:r>
      <w:proofErr w:type="gramStart"/>
      <w:r w:rsidRPr="006E0571">
        <w:rPr>
          <w:lang w:val="en-US"/>
        </w:rPr>
        <w:t>urllib.parse</w:t>
      </w:r>
      <w:proofErr w:type="gramEnd"/>
      <w:r w:rsidRPr="006E0571">
        <w:rPr>
          <w:lang w:val="en-US"/>
        </w:rPr>
        <w:t>.</w:t>
      </w:r>
      <w:r w:rsidRPr="006E0571">
        <w:rPr>
          <w:highlight w:val="yellow"/>
          <w:lang w:val="en-US"/>
        </w:rPr>
        <w:t>urlencode ({</w:t>
      </w:r>
      <w:r>
        <w:rPr>
          <w:highlight w:val="yellow"/>
          <w:lang w:val="en-US"/>
        </w:rPr>
        <w:t>“</w:t>
      </w:r>
      <w:r w:rsidRPr="006E0571">
        <w:rPr>
          <w:highlight w:val="yellow"/>
          <w:lang w:val="en-US"/>
        </w:rPr>
        <w:t>key</w:t>
      </w:r>
      <w:r>
        <w:rPr>
          <w:highlight w:val="yellow"/>
          <w:lang w:val="en-US"/>
        </w:rPr>
        <w:t>”</w:t>
      </w:r>
      <w:r w:rsidRPr="006E0571">
        <w:rPr>
          <w:highlight w:val="yellow"/>
          <w:lang w:val="en-US"/>
        </w:rPr>
        <w:t xml:space="preserve"> :key, </w:t>
      </w:r>
      <w:r>
        <w:rPr>
          <w:highlight w:val="yellow"/>
          <w:lang w:val="en-US"/>
        </w:rPr>
        <w:t>“</w:t>
      </w:r>
      <w:r w:rsidRPr="006E0571">
        <w:rPr>
          <w:highlight w:val="yellow"/>
          <w:lang w:val="en-US"/>
        </w:rPr>
        <w:t>from</w:t>
      </w:r>
      <w:r>
        <w:rPr>
          <w:highlight w:val="yellow"/>
          <w:lang w:val="en-US"/>
        </w:rPr>
        <w:t>”</w:t>
      </w:r>
      <w:r w:rsidRPr="006E0571">
        <w:rPr>
          <w:highlight w:val="yellow"/>
          <w:lang w:val="en-US"/>
        </w:rPr>
        <w:t xml:space="preserve"> :orig, </w:t>
      </w:r>
      <w:r>
        <w:rPr>
          <w:highlight w:val="yellow"/>
          <w:lang w:val="en-US"/>
        </w:rPr>
        <w:t>“</w:t>
      </w:r>
      <w:r w:rsidRPr="006E0571">
        <w:rPr>
          <w:highlight w:val="yellow"/>
          <w:lang w:val="en-US"/>
        </w:rPr>
        <w:t>to</w:t>
      </w:r>
      <w:r>
        <w:rPr>
          <w:highlight w:val="yellow"/>
          <w:lang w:val="en-US"/>
        </w:rPr>
        <w:t>”</w:t>
      </w:r>
      <w:r w:rsidRPr="006E0571">
        <w:rPr>
          <w:highlight w:val="yellow"/>
          <w:lang w:val="en-US"/>
        </w:rPr>
        <w:t xml:space="preserve"> :dest}) </w:t>
      </w:r>
    </w:p>
    <w:p w14:paraId="68E623B5" w14:textId="77777777" w:rsidR="009E6D27" w:rsidRDefault="009E6D27" w:rsidP="009E6D27">
      <w:pPr>
        <w:pStyle w:val="SubStepAlpha"/>
        <w:numPr>
          <w:ilvl w:val="3"/>
          <w:numId w:val="28"/>
        </w:numPr>
      </w:pPr>
      <w:r>
        <w:t>Crear una variable para contener la respuesta de la URL solicitada e imprimir los datos JSON devueltos. La variable</w:t>
      </w:r>
      <w:r w:rsidRPr="00ED313A">
        <w:rPr>
          <w:b/>
        </w:rPr>
        <w:t xml:space="preserve"> json_data</w:t>
      </w:r>
      <w:r>
        <w:t xml:space="preserve"> contiene una representación del diccionario de Python de la respuesta</w:t>
      </w:r>
      <w:r w:rsidRPr="005E1FEB">
        <w:rPr>
          <w:b/>
        </w:rPr>
        <w:t xml:space="preserve"> json</w:t>
      </w:r>
      <w:r>
        <w:t xml:space="preserve"> del método</w:t>
      </w:r>
      <w:r w:rsidRPr="00ED313A">
        <w:rPr>
          <w:b/>
        </w:rPr>
        <w:t xml:space="preserve"> get</w:t>
      </w:r>
      <w:r>
        <w:t xml:space="preserve"> del módulo de</w:t>
      </w:r>
      <w:r w:rsidRPr="00ED313A">
        <w:rPr>
          <w:b/>
        </w:rPr>
        <w:t xml:space="preserve"> peticiones</w:t>
      </w:r>
      <w:r>
        <w:t>. El</w:t>
      </w:r>
      <w:r>
        <w:rPr>
          <w:b/>
        </w:rPr>
        <w:t xml:space="preserve"> requests.get</w:t>
      </w:r>
      <w:r>
        <w:t xml:space="preserve"> realizará la llamada API a la API de MapQuest. La declaración de</w:t>
      </w:r>
      <w:r w:rsidRPr="00ED313A">
        <w:rPr>
          <w:b/>
        </w:rPr>
        <w:t xml:space="preserve"> print</w:t>
      </w:r>
      <w:r>
        <w:t xml:space="preserve"> se utilizará temporalmente para comprobar los datos devueltos. Reemplazará esta declaración de impresión con opciones de visualización más sofisticadas más adelante en el laboratorio.</w:t>
      </w:r>
    </w:p>
    <w:p w14:paraId="5FF4B531" w14:textId="77777777" w:rsidR="009E6D27" w:rsidRPr="006E0571" w:rsidRDefault="009E6D27" w:rsidP="009E6D27">
      <w:pPr>
        <w:pStyle w:val="CMDOutput"/>
        <w:rPr>
          <w:lang w:val="en-US"/>
        </w:rPr>
      </w:pPr>
      <w:r w:rsidRPr="006E0571">
        <w:rPr>
          <w:lang w:val="en-US"/>
        </w:rPr>
        <w:t>json_data = requests.get (url</w:t>
      </w:r>
      <w:proofErr w:type="gramStart"/>
      <w:r w:rsidRPr="006E0571">
        <w:rPr>
          <w:lang w:val="en-US"/>
        </w:rPr>
        <w:t>) .json</w:t>
      </w:r>
      <w:proofErr w:type="gramEnd"/>
      <w:r w:rsidRPr="006E0571">
        <w:rPr>
          <w:lang w:val="en-US"/>
        </w:rPr>
        <w:t xml:space="preserve"> ()</w:t>
      </w:r>
    </w:p>
    <w:p w14:paraId="49D80BF7" w14:textId="77777777" w:rsidR="009E6D27" w:rsidRDefault="009E6D27" w:rsidP="009E6D27">
      <w:pPr>
        <w:pStyle w:val="CMDOutput"/>
      </w:pPr>
      <w:r>
        <w:t>print (json_data)</w:t>
      </w:r>
    </w:p>
    <w:p w14:paraId="586D2DE2" w14:textId="77777777" w:rsidR="009E6D27" w:rsidRDefault="009E6D27" w:rsidP="00050CAD">
      <w:pPr>
        <w:pStyle w:val="CMDOutput"/>
      </w:pPr>
    </w:p>
    <w:p w14:paraId="3B7991F4" w14:textId="704ED212" w:rsidR="00050CAD" w:rsidRDefault="00AE38FC" w:rsidP="00050CAD">
      <w:pPr>
        <w:pStyle w:val="SubStepAlpha"/>
        <w:numPr>
          <w:ilvl w:val="3"/>
          <w:numId w:val="28"/>
        </w:numPr>
      </w:pPr>
      <w:r>
        <w:lastRenderedPageBreak/>
        <w:t>Agregue s</w:t>
      </w:r>
      <w:r w:rsidR="00050CAD">
        <w:t xml:space="preserve">u código final </w:t>
      </w:r>
      <w:r>
        <w:t>hasta el momento, destaque su clave personal.</w:t>
      </w:r>
    </w:p>
    <w:tbl>
      <w:tblPr>
        <w:tblStyle w:val="Tablaconcuadrcula"/>
        <w:tblW w:w="0" w:type="auto"/>
        <w:tblInd w:w="720" w:type="dxa"/>
        <w:tblLook w:val="04A0" w:firstRow="1" w:lastRow="0" w:firstColumn="1" w:lastColumn="0" w:noHBand="0" w:noVBand="1"/>
      </w:tblPr>
      <w:tblGrid>
        <w:gridCol w:w="9350"/>
      </w:tblGrid>
      <w:tr w:rsidR="00AE38FC" w14:paraId="15367AB2" w14:textId="77777777" w:rsidTr="65598F91">
        <w:tc>
          <w:tcPr>
            <w:tcW w:w="10070" w:type="dxa"/>
          </w:tcPr>
          <w:p w14:paraId="154BA2DF" w14:textId="3C8AF8F7" w:rsidR="65598F91" w:rsidRDefault="65598F91" w:rsidP="65598F91">
            <w:pPr>
              <w:pStyle w:val="SubStepAlpha"/>
              <w:numPr>
                <w:ilvl w:val="3"/>
                <w:numId w:val="0"/>
              </w:numPr>
            </w:pPr>
          </w:p>
          <w:p w14:paraId="4E578017" w14:textId="0A85D8AA" w:rsidR="65598F91" w:rsidRDefault="65598F91" w:rsidP="65598F91">
            <w:pPr>
              <w:pStyle w:val="SubStepAlpha"/>
              <w:numPr>
                <w:ilvl w:val="3"/>
                <w:numId w:val="0"/>
              </w:numPr>
              <w:rPr>
                <w:sz w:val="22"/>
              </w:rPr>
            </w:pPr>
          </w:p>
          <w:p w14:paraId="43027668" w14:textId="2CA1611D" w:rsidR="00AE38FC" w:rsidRPr="00D7313F" w:rsidRDefault="50512E2E" w:rsidP="00AE38FC">
            <w:pPr>
              <w:pStyle w:val="SubStepAlpha"/>
              <w:numPr>
                <w:ilvl w:val="3"/>
                <w:numId w:val="0"/>
              </w:numPr>
              <w:rPr>
                <w:lang w:val="en-US"/>
              </w:rPr>
            </w:pPr>
            <w:r w:rsidRPr="00D7313F">
              <w:rPr>
                <w:lang w:val="en-US"/>
              </w:rPr>
              <w:t xml:space="preserve">import </w:t>
            </w:r>
            <w:proofErr w:type="gramStart"/>
            <w:r w:rsidRPr="00D7313F">
              <w:rPr>
                <w:lang w:val="en-US"/>
              </w:rPr>
              <w:t>urllib.parse</w:t>
            </w:r>
            <w:proofErr w:type="gramEnd"/>
            <w:r w:rsidRPr="00D7313F">
              <w:rPr>
                <w:lang w:val="en-US"/>
              </w:rPr>
              <w:t xml:space="preserve"> </w:t>
            </w:r>
          </w:p>
          <w:p w14:paraId="3C67C63E" w14:textId="7170F8BD" w:rsidR="00AE38FC" w:rsidRPr="00D7313F" w:rsidRDefault="50512E2E" w:rsidP="65598F91">
            <w:pPr>
              <w:pStyle w:val="SubStepAlpha"/>
              <w:numPr>
                <w:ilvl w:val="3"/>
                <w:numId w:val="0"/>
              </w:numPr>
              <w:rPr>
                <w:lang w:val="en-US"/>
              </w:rPr>
            </w:pPr>
            <w:r w:rsidRPr="00D7313F">
              <w:rPr>
                <w:lang w:val="en-US"/>
              </w:rPr>
              <w:t xml:space="preserve">import requests </w:t>
            </w:r>
            <w:r w:rsidR="00AE38FC" w:rsidRPr="00D7313F">
              <w:rPr>
                <w:lang w:val="en-US"/>
              </w:rPr>
              <w:br/>
            </w:r>
          </w:p>
          <w:p w14:paraId="62393DCB" w14:textId="1AEAE0BB" w:rsidR="00AE38FC" w:rsidRPr="00D7313F" w:rsidRDefault="50512E2E" w:rsidP="65598F91">
            <w:pPr>
              <w:pStyle w:val="SubStepAlpha"/>
              <w:numPr>
                <w:ilvl w:val="3"/>
                <w:numId w:val="0"/>
              </w:numPr>
              <w:rPr>
                <w:lang w:val="en-US"/>
              </w:rPr>
            </w:pPr>
            <w:r w:rsidRPr="00D7313F">
              <w:rPr>
                <w:lang w:val="en-US"/>
              </w:rPr>
              <w:t xml:space="preserve">main_api_benjamincornejo = "https://www.mapquestapi.com/directions/v2/route?" </w:t>
            </w:r>
          </w:p>
          <w:p w14:paraId="10CC5D7C" w14:textId="765C671C" w:rsidR="00AE38FC" w:rsidRPr="00D7313F" w:rsidRDefault="50512E2E" w:rsidP="65598F91">
            <w:pPr>
              <w:pStyle w:val="SubStepAlpha"/>
              <w:numPr>
                <w:ilvl w:val="3"/>
                <w:numId w:val="0"/>
              </w:numPr>
              <w:rPr>
                <w:lang w:val="en-US"/>
              </w:rPr>
            </w:pPr>
            <w:r w:rsidRPr="00D7313F">
              <w:rPr>
                <w:lang w:val="en-US"/>
              </w:rPr>
              <w:t xml:space="preserve">orig_benjamincornejo = "Washington, D.C." </w:t>
            </w:r>
          </w:p>
          <w:p w14:paraId="4E1DD773" w14:textId="11AE9B91" w:rsidR="00AE38FC" w:rsidRPr="00D7313F" w:rsidRDefault="50512E2E" w:rsidP="65598F91">
            <w:pPr>
              <w:pStyle w:val="SubStepAlpha"/>
              <w:numPr>
                <w:ilvl w:val="3"/>
                <w:numId w:val="0"/>
              </w:numPr>
              <w:rPr>
                <w:lang w:val="en-US"/>
              </w:rPr>
            </w:pPr>
            <w:r w:rsidRPr="00D7313F">
              <w:rPr>
                <w:lang w:val="en-US"/>
              </w:rPr>
              <w:t xml:space="preserve">dest_benjamincornejo = "Baltimore, Md" </w:t>
            </w:r>
          </w:p>
          <w:p w14:paraId="2648FDD9" w14:textId="328A6BE3" w:rsidR="00AE38FC" w:rsidRPr="00D7313F" w:rsidRDefault="50512E2E" w:rsidP="65598F91">
            <w:pPr>
              <w:pStyle w:val="SubStepAlpha"/>
              <w:numPr>
                <w:ilvl w:val="3"/>
                <w:numId w:val="0"/>
              </w:numPr>
              <w:rPr>
                <w:lang w:val="en-US"/>
              </w:rPr>
            </w:pPr>
            <w:r w:rsidRPr="00D7313F">
              <w:rPr>
                <w:lang w:val="en-US"/>
              </w:rPr>
              <w:t>key_benjamincornejo = "</w:t>
            </w:r>
            <w:r w:rsidRPr="00D7313F">
              <w:rPr>
                <w:highlight w:val="yellow"/>
                <w:lang w:val="en-US"/>
              </w:rPr>
              <w:t>NBRA305IVkuxUEwkz8zoXjBN6SeNyqPr"</w:t>
            </w:r>
            <w:r w:rsidRPr="00D7313F">
              <w:rPr>
                <w:lang w:val="en-US"/>
              </w:rPr>
              <w:t xml:space="preserve"> </w:t>
            </w:r>
          </w:p>
          <w:p w14:paraId="1D326AC1" w14:textId="228F349E" w:rsidR="00AE38FC" w:rsidRPr="00D7313F" w:rsidRDefault="00AE38FC" w:rsidP="65598F91">
            <w:pPr>
              <w:pStyle w:val="SubStepAlpha"/>
              <w:numPr>
                <w:ilvl w:val="3"/>
                <w:numId w:val="0"/>
              </w:numPr>
              <w:rPr>
                <w:lang w:val="en-US"/>
              </w:rPr>
            </w:pPr>
          </w:p>
          <w:p w14:paraId="1CD760FE" w14:textId="0BCD1A09" w:rsidR="00AE38FC" w:rsidRPr="00D7313F" w:rsidRDefault="50512E2E" w:rsidP="65598F91">
            <w:pPr>
              <w:pStyle w:val="SubStepAlpha"/>
              <w:numPr>
                <w:ilvl w:val="3"/>
                <w:numId w:val="0"/>
              </w:numPr>
              <w:rPr>
                <w:lang w:val="en-US"/>
              </w:rPr>
            </w:pPr>
            <w:r w:rsidRPr="00D7313F">
              <w:rPr>
                <w:lang w:val="en-US"/>
              </w:rPr>
              <w:t xml:space="preserve">url = main_api_benjamincornejo + </w:t>
            </w:r>
            <w:proofErr w:type="gramStart"/>
            <w:r w:rsidRPr="00D7313F">
              <w:rPr>
                <w:lang w:val="en-US"/>
              </w:rPr>
              <w:t>urllib.parse</w:t>
            </w:r>
            <w:proofErr w:type="gramEnd"/>
            <w:r w:rsidRPr="00D7313F">
              <w:rPr>
                <w:lang w:val="en-US"/>
              </w:rPr>
              <w:t xml:space="preserve">.urlencode ({"key" :key_benjamincornejo , "from" :orig_benjamincornejo , "to" :dest_benjamincornejo}) </w:t>
            </w:r>
          </w:p>
          <w:p w14:paraId="412894F3" w14:textId="1AF69DEA" w:rsidR="00AE38FC" w:rsidRPr="00D7313F" w:rsidRDefault="50512E2E" w:rsidP="65598F91">
            <w:pPr>
              <w:pStyle w:val="SubStepAlpha"/>
              <w:numPr>
                <w:ilvl w:val="3"/>
                <w:numId w:val="0"/>
              </w:numPr>
              <w:rPr>
                <w:lang w:val="en-US"/>
              </w:rPr>
            </w:pPr>
            <w:r w:rsidRPr="00D7313F">
              <w:rPr>
                <w:lang w:val="en-US"/>
              </w:rPr>
              <w:t>json_data = requests.get (url</w:t>
            </w:r>
            <w:proofErr w:type="gramStart"/>
            <w:r w:rsidRPr="00D7313F">
              <w:rPr>
                <w:lang w:val="en-US"/>
              </w:rPr>
              <w:t>) .json</w:t>
            </w:r>
            <w:proofErr w:type="gramEnd"/>
            <w:r w:rsidRPr="00D7313F">
              <w:rPr>
                <w:lang w:val="en-US"/>
              </w:rPr>
              <w:t xml:space="preserve"> () </w:t>
            </w:r>
          </w:p>
          <w:p w14:paraId="410064BF" w14:textId="0BAE30CE" w:rsidR="00AE38FC" w:rsidRDefault="50512E2E" w:rsidP="65598F91">
            <w:pPr>
              <w:pStyle w:val="SubStepAlpha"/>
              <w:numPr>
                <w:ilvl w:val="3"/>
                <w:numId w:val="0"/>
              </w:numPr>
            </w:pPr>
            <w:r>
              <w:t>print (json_data)</w:t>
            </w:r>
          </w:p>
          <w:p w14:paraId="62B330A2" w14:textId="2339C911" w:rsidR="00AE38FC" w:rsidRDefault="00AE38FC" w:rsidP="65598F91">
            <w:pPr>
              <w:pStyle w:val="SubStepAlpha"/>
              <w:numPr>
                <w:ilvl w:val="3"/>
                <w:numId w:val="0"/>
              </w:numPr>
            </w:pPr>
          </w:p>
          <w:p w14:paraId="4410FED9" w14:textId="77777777" w:rsidR="00AE38FC" w:rsidRDefault="00AE38FC" w:rsidP="00AE38FC">
            <w:pPr>
              <w:pStyle w:val="SubStepAlpha"/>
              <w:numPr>
                <w:ilvl w:val="0"/>
                <w:numId w:val="0"/>
              </w:numPr>
            </w:pPr>
          </w:p>
          <w:p w14:paraId="6612B77A" w14:textId="77777777" w:rsidR="00AE38FC" w:rsidRDefault="00AE38FC" w:rsidP="00AE38FC">
            <w:pPr>
              <w:pStyle w:val="SubStepAlpha"/>
              <w:numPr>
                <w:ilvl w:val="0"/>
                <w:numId w:val="0"/>
              </w:numPr>
            </w:pPr>
          </w:p>
          <w:p w14:paraId="6EBD1E61" w14:textId="77777777" w:rsidR="00AE38FC" w:rsidRDefault="00AE38FC" w:rsidP="00AE38FC">
            <w:pPr>
              <w:pStyle w:val="SubStepAlpha"/>
              <w:numPr>
                <w:ilvl w:val="0"/>
                <w:numId w:val="0"/>
              </w:numPr>
            </w:pPr>
          </w:p>
          <w:p w14:paraId="05847204" w14:textId="77777777" w:rsidR="00AE38FC" w:rsidRDefault="00AE38FC" w:rsidP="00AE38FC">
            <w:pPr>
              <w:pStyle w:val="SubStepAlpha"/>
              <w:numPr>
                <w:ilvl w:val="0"/>
                <w:numId w:val="0"/>
              </w:numPr>
            </w:pPr>
          </w:p>
          <w:p w14:paraId="7D62B433" w14:textId="77777777" w:rsidR="00AE38FC" w:rsidRDefault="00AE38FC" w:rsidP="00AE38FC">
            <w:pPr>
              <w:pStyle w:val="SubStepAlpha"/>
              <w:numPr>
                <w:ilvl w:val="0"/>
                <w:numId w:val="0"/>
              </w:numPr>
            </w:pPr>
          </w:p>
          <w:p w14:paraId="377F3823" w14:textId="77777777" w:rsidR="00AE38FC" w:rsidRDefault="00AE38FC" w:rsidP="00AE38FC">
            <w:pPr>
              <w:pStyle w:val="SubStepAlpha"/>
              <w:numPr>
                <w:ilvl w:val="0"/>
                <w:numId w:val="0"/>
              </w:numPr>
            </w:pPr>
          </w:p>
          <w:p w14:paraId="5D154CF7" w14:textId="7AEB7F4A" w:rsidR="00AE38FC" w:rsidRDefault="00AE38FC" w:rsidP="00AE38FC">
            <w:pPr>
              <w:pStyle w:val="SubStepAlpha"/>
              <w:numPr>
                <w:ilvl w:val="0"/>
                <w:numId w:val="0"/>
              </w:numPr>
            </w:pPr>
          </w:p>
        </w:tc>
      </w:tr>
    </w:tbl>
    <w:p w14:paraId="685D6FA1" w14:textId="637AD78B" w:rsidR="00AE38FC" w:rsidRDefault="00AE38FC" w:rsidP="00AE38FC">
      <w:pPr>
        <w:pStyle w:val="SubStepAlpha"/>
        <w:numPr>
          <w:ilvl w:val="0"/>
          <w:numId w:val="0"/>
        </w:numPr>
        <w:ind w:left="720" w:hanging="360"/>
      </w:pPr>
    </w:p>
    <w:p w14:paraId="7AABDC37" w14:textId="5405DB21" w:rsidR="00AE38FC" w:rsidRDefault="00AE38FC" w:rsidP="00AE38FC">
      <w:pPr>
        <w:pStyle w:val="SubStepAlpha"/>
        <w:numPr>
          <w:ilvl w:val="0"/>
          <w:numId w:val="0"/>
        </w:numPr>
        <w:ind w:left="720" w:hanging="360"/>
      </w:pPr>
    </w:p>
    <w:p w14:paraId="7FB46AB5" w14:textId="38C2630B" w:rsidR="00AE38FC" w:rsidRDefault="00AE38FC" w:rsidP="00AE38FC">
      <w:pPr>
        <w:pStyle w:val="SubStepAlpha"/>
        <w:numPr>
          <w:ilvl w:val="0"/>
          <w:numId w:val="0"/>
        </w:numPr>
        <w:ind w:left="720" w:hanging="360"/>
      </w:pPr>
    </w:p>
    <w:p w14:paraId="145E77BD" w14:textId="46CD00DF" w:rsidR="00AE38FC" w:rsidRDefault="00AE38FC" w:rsidP="00AE38FC">
      <w:pPr>
        <w:pStyle w:val="SubStepAlpha"/>
        <w:numPr>
          <w:ilvl w:val="0"/>
          <w:numId w:val="0"/>
        </w:numPr>
        <w:ind w:left="720" w:hanging="360"/>
      </w:pPr>
    </w:p>
    <w:p w14:paraId="41A756AF" w14:textId="2AF367C8" w:rsidR="00AE38FC" w:rsidRDefault="00AE38FC" w:rsidP="00AE38FC">
      <w:pPr>
        <w:pStyle w:val="SubStepAlpha"/>
        <w:numPr>
          <w:ilvl w:val="0"/>
          <w:numId w:val="0"/>
        </w:numPr>
        <w:ind w:left="720" w:hanging="360"/>
      </w:pPr>
    </w:p>
    <w:p w14:paraId="56E12332" w14:textId="53D8918B" w:rsidR="00AE38FC" w:rsidRDefault="00AE38FC" w:rsidP="00AE38FC">
      <w:pPr>
        <w:pStyle w:val="SubStepAlpha"/>
        <w:numPr>
          <w:ilvl w:val="0"/>
          <w:numId w:val="0"/>
        </w:numPr>
        <w:ind w:left="720" w:hanging="360"/>
      </w:pPr>
    </w:p>
    <w:p w14:paraId="3654514C" w14:textId="19AEF60A" w:rsidR="00AE38FC" w:rsidRDefault="00AE38FC" w:rsidP="00AE38FC">
      <w:pPr>
        <w:pStyle w:val="SubStepAlpha"/>
        <w:numPr>
          <w:ilvl w:val="0"/>
          <w:numId w:val="0"/>
        </w:numPr>
        <w:ind w:left="720" w:hanging="360"/>
      </w:pPr>
    </w:p>
    <w:p w14:paraId="6821AC28" w14:textId="48FBA748" w:rsidR="00AE38FC" w:rsidRDefault="00AE38FC" w:rsidP="00AE38FC">
      <w:pPr>
        <w:pStyle w:val="SubStepAlpha"/>
        <w:numPr>
          <w:ilvl w:val="0"/>
          <w:numId w:val="0"/>
        </w:numPr>
        <w:ind w:left="720" w:hanging="360"/>
      </w:pPr>
    </w:p>
    <w:p w14:paraId="794D4062" w14:textId="7B499496" w:rsidR="00AE38FC" w:rsidRDefault="00AE38FC" w:rsidP="00AE38FC">
      <w:pPr>
        <w:pStyle w:val="SubStepAlpha"/>
        <w:numPr>
          <w:ilvl w:val="0"/>
          <w:numId w:val="0"/>
        </w:numPr>
        <w:ind w:left="720" w:hanging="360"/>
      </w:pPr>
    </w:p>
    <w:p w14:paraId="50D6334F" w14:textId="2200CD6A" w:rsidR="00AE38FC" w:rsidRDefault="00AE38FC" w:rsidP="00AE38FC">
      <w:pPr>
        <w:pStyle w:val="SubStepAlpha"/>
        <w:numPr>
          <w:ilvl w:val="0"/>
          <w:numId w:val="0"/>
        </w:numPr>
        <w:ind w:left="720" w:hanging="360"/>
      </w:pPr>
    </w:p>
    <w:p w14:paraId="13D514AE" w14:textId="7F820A35" w:rsidR="00AE38FC" w:rsidRDefault="00AE38FC" w:rsidP="00AE38FC">
      <w:pPr>
        <w:pStyle w:val="SubStepAlpha"/>
        <w:numPr>
          <w:ilvl w:val="0"/>
          <w:numId w:val="0"/>
        </w:numPr>
        <w:ind w:left="720" w:hanging="360"/>
      </w:pPr>
    </w:p>
    <w:p w14:paraId="3ACE94F5" w14:textId="3545AEC2" w:rsidR="00AE38FC" w:rsidRDefault="00AE38FC" w:rsidP="00AE38FC">
      <w:pPr>
        <w:pStyle w:val="SubStepAlpha"/>
        <w:numPr>
          <w:ilvl w:val="0"/>
          <w:numId w:val="0"/>
        </w:numPr>
        <w:ind w:left="720" w:hanging="360"/>
      </w:pPr>
    </w:p>
    <w:p w14:paraId="4D4E295C" w14:textId="3B9542FE" w:rsidR="00AE38FC" w:rsidRDefault="00AE38FC" w:rsidP="00AE38FC">
      <w:pPr>
        <w:pStyle w:val="SubStepAlpha"/>
        <w:numPr>
          <w:ilvl w:val="0"/>
          <w:numId w:val="0"/>
        </w:numPr>
        <w:ind w:left="720" w:hanging="360"/>
      </w:pPr>
    </w:p>
    <w:p w14:paraId="6837CF81" w14:textId="13BC481A" w:rsidR="00AE38FC" w:rsidRDefault="00AE38FC" w:rsidP="00AE38FC">
      <w:pPr>
        <w:pStyle w:val="SubStepAlpha"/>
        <w:numPr>
          <w:ilvl w:val="0"/>
          <w:numId w:val="0"/>
        </w:numPr>
        <w:ind w:left="720" w:hanging="360"/>
      </w:pPr>
    </w:p>
    <w:p w14:paraId="3926C50B" w14:textId="6383620A" w:rsidR="00AE38FC" w:rsidRDefault="00AE38FC" w:rsidP="00AE38FC">
      <w:pPr>
        <w:pStyle w:val="SubStepAlpha"/>
        <w:numPr>
          <w:ilvl w:val="0"/>
          <w:numId w:val="0"/>
        </w:numPr>
        <w:ind w:left="720" w:hanging="360"/>
      </w:pPr>
    </w:p>
    <w:p w14:paraId="4254F39F" w14:textId="1B42C1ED" w:rsidR="00AE38FC" w:rsidRDefault="00AE38FC" w:rsidP="00AE38FC">
      <w:pPr>
        <w:pStyle w:val="SubStepAlpha"/>
        <w:numPr>
          <w:ilvl w:val="0"/>
          <w:numId w:val="0"/>
        </w:numPr>
        <w:ind w:left="720" w:hanging="360"/>
      </w:pPr>
    </w:p>
    <w:p w14:paraId="6B1650E6" w14:textId="5DC7B6E1" w:rsidR="00AE38FC" w:rsidRDefault="00AE38FC" w:rsidP="00AE38FC">
      <w:pPr>
        <w:pStyle w:val="SubStepAlpha"/>
        <w:numPr>
          <w:ilvl w:val="0"/>
          <w:numId w:val="0"/>
        </w:numPr>
        <w:ind w:left="720" w:hanging="360"/>
      </w:pPr>
    </w:p>
    <w:p w14:paraId="51BFCA67" w14:textId="7A5BC199" w:rsidR="00AE38FC" w:rsidRDefault="00AE38FC" w:rsidP="00AE38FC">
      <w:pPr>
        <w:pStyle w:val="SubStepAlpha"/>
        <w:numPr>
          <w:ilvl w:val="0"/>
          <w:numId w:val="0"/>
        </w:numPr>
        <w:ind w:left="720" w:hanging="360"/>
      </w:pPr>
    </w:p>
    <w:p w14:paraId="2D1F04DE" w14:textId="7513E77A" w:rsidR="00AE38FC" w:rsidRDefault="00AE38FC" w:rsidP="00AE38FC">
      <w:pPr>
        <w:pStyle w:val="SubStepAlpha"/>
        <w:numPr>
          <w:ilvl w:val="0"/>
          <w:numId w:val="0"/>
        </w:numPr>
        <w:ind w:left="720" w:hanging="360"/>
      </w:pPr>
    </w:p>
    <w:p w14:paraId="17A419C0" w14:textId="1E810E00" w:rsidR="00AE38FC" w:rsidRDefault="00AE38FC" w:rsidP="00AE38FC">
      <w:pPr>
        <w:pStyle w:val="SubStepAlpha"/>
        <w:numPr>
          <w:ilvl w:val="0"/>
          <w:numId w:val="0"/>
        </w:numPr>
        <w:ind w:left="720" w:hanging="360"/>
      </w:pPr>
    </w:p>
    <w:p w14:paraId="5802E546" w14:textId="3E775388" w:rsidR="00AE38FC" w:rsidRDefault="00AE38FC" w:rsidP="00AE38FC">
      <w:pPr>
        <w:pStyle w:val="SubStepAlpha"/>
        <w:numPr>
          <w:ilvl w:val="0"/>
          <w:numId w:val="0"/>
        </w:numPr>
        <w:ind w:left="720" w:hanging="360"/>
      </w:pPr>
    </w:p>
    <w:p w14:paraId="02CC5A4F" w14:textId="16A475AF" w:rsidR="00AE38FC" w:rsidRDefault="00AE38FC" w:rsidP="00AE38FC">
      <w:pPr>
        <w:pStyle w:val="SubStepAlpha"/>
        <w:numPr>
          <w:ilvl w:val="0"/>
          <w:numId w:val="0"/>
        </w:numPr>
        <w:ind w:left="720" w:hanging="360"/>
      </w:pPr>
    </w:p>
    <w:p w14:paraId="6F8A781A" w14:textId="47A90EBA" w:rsidR="00AE38FC" w:rsidRDefault="00AE38FC" w:rsidP="00AE38FC">
      <w:pPr>
        <w:pStyle w:val="SubStepAlpha"/>
        <w:numPr>
          <w:ilvl w:val="0"/>
          <w:numId w:val="0"/>
        </w:numPr>
        <w:ind w:left="720" w:hanging="360"/>
      </w:pPr>
    </w:p>
    <w:p w14:paraId="27CFAF31" w14:textId="25EE223A" w:rsidR="00050CAD" w:rsidRDefault="5D5786D4" w:rsidP="009544F4">
      <w:pPr>
        <w:pStyle w:val="Ttulo3"/>
      </w:pPr>
      <w:r>
        <w:t>Pruebe la solicitud de URL.</w:t>
      </w:r>
    </w:p>
    <w:p w14:paraId="6580BBB9" w14:textId="4CBC91DE" w:rsidR="00050CAD" w:rsidRDefault="0019264C" w:rsidP="009544F4">
      <w:pPr>
        <w:pStyle w:val="SubStepAlpha"/>
        <w:numPr>
          <w:ilvl w:val="3"/>
          <w:numId w:val="29"/>
        </w:numPr>
      </w:pPr>
      <w:r>
        <w:t>Guarde y ejecute su script</w:t>
      </w:r>
      <w:r>
        <w:rPr>
          <w:b/>
        </w:rPr>
        <w:t xml:space="preserve"> mapquest_parse-json_1.py</w:t>
      </w:r>
      <w:r>
        <w:t xml:space="preserve"> y verifique que funcione.</w:t>
      </w:r>
    </w:p>
    <w:p w14:paraId="40BCCCA7" w14:textId="7513D350" w:rsidR="00050CAD" w:rsidRDefault="00050CAD" w:rsidP="00050CAD">
      <w:pPr>
        <w:pStyle w:val="SubStepAlpha"/>
        <w:numPr>
          <w:ilvl w:val="3"/>
          <w:numId w:val="29"/>
        </w:numPr>
      </w:pPr>
      <w:r>
        <w:t xml:space="preserve">Solucione el problema de su código, si es </w:t>
      </w:r>
      <w:r w:rsidR="006E0571">
        <w:t xml:space="preserve">necesario. </w:t>
      </w:r>
      <w:r>
        <w:t>Aunque su salida puede ser ligeramente diferente, debería obtener una respuesta JSON similar a la siguiente. Observe que la salida es un diccionario con dos pares clave/valor. El valor de la clave</w:t>
      </w:r>
      <w:r w:rsidR="00C867CB" w:rsidRPr="00EC25FB">
        <w:rPr>
          <w:b/>
          <w:bCs/>
        </w:rPr>
        <w:t xml:space="preserve"> </w:t>
      </w:r>
      <w:r w:rsidR="006E0571" w:rsidRPr="00EC25FB">
        <w:rPr>
          <w:b/>
          <w:bCs/>
        </w:rPr>
        <w:t>route</w:t>
      </w:r>
      <w:r w:rsidR="006E0571">
        <w:t xml:space="preserve"> es</w:t>
      </w:r>
      <w:r>
        <w:t xml:space="preserve"> otro diccionario que incluye diccionarios y listas adicionales. La clave</w:t>
      </w:r>
      <w:r w:rsidR="007F3A5A">
        <w:t xml:space="preserve"> </w:t>
      </w:r>
      <w:r w:rsidR="00380649" w:rsidRPr="00380649">
        <w:rPr>
          <w:b/>
          <w:bCs/>
        </w:rPr>
        <w:t>información</w:t>
      </w:r>
      <w:r>
        <w:t xml:space="preserve"> incluye el par de clave/valor de </w:t>
      </w:r>
      <w:r w:rsidR="00380649" w:rsidRPr="00AB7A6C">
        <w:rPr>
          <w:b/>
          <w:bCs/>
        </w:rPr>
        <w:t>código de estado que usará</w:t>
      </w:r>
      <w:r>
        <w:t xml:space="preserve"> más adelante en el laboratorio.</w:t>
      </w:r>
    </w:p>
    <w:p w14:paraId="2603EAAD" w14:textId="46F6FB29" w:rsidR="00050CAD" w:rsidRDefault="0019264C" w:rsidP="0019264C">
      <w:pPr>
        <w:pStyle w:val="CMD"/>
        <w:rPr>
          <w:b/>
          <w:lang w:val="en-US"/>
        </w:rPr>
      </w:pPr>
      <w:r w:rsidRPr="006E0571">
        <w:rPr>
          <w:lang w:val="en-US"/>
        </w:rPr>
        <w:t>devasc @labvm: ~/labs/devnet-src/mapquest$</w:t>
      </w:r>
      <w:r w:rsidRPr="006E0571">
        <w:rPr>
          <w:b/>
          <w:lang w:val="en-US"/>
        </w:rPr>
        <w:t xml:space="preserve"> python3 mapquest_parse-json_1.py</w:t>
      </w:r>
    </w:p>
    <w:p w14:paraId="0C0E28F1" w14:textId="77777777" w:rsidR="00AE38FC" w:rsidRPr="006E0571" w:rsidRDefault="00AE38FC" w:rsidP="0019264C">
      <w:pPr>
        <w:pStyle w:val="CMD"/>
        <w:rPr>
          <w:lang w:val="en-US"/>
        </w:rPr>
      </w:pPr>
    </w:p>
    <w:p w14:paraId="1F53E0EC" w14:textId="77777777" w:rsidR="00AE38FC" w:rsidRPr="00AE38FC" w:rsidRDefault="00AE38FC" w:rsidP="00AE38FC">
      <w:pPr>
        <w:pStyle w:val="CMDOutput"/>
        <w:rPr>
          <w:lang w:val="en-US"/>
        </w:rPr>
      </w:pPr>
      <w:r w:rsidRPr="00AE38FC">
        <w:rPr>
          <w:highlight w:val="yellow"/>
          <w:lang w:val="en-US"/>
        </w:rPr>
        <w:t>{'route': {</w:t>
      </w:r>
      <w:r w:rsidRPr="00AE38FC">
        <w:rPr>
          <w:lang w:val="en-US"/>
        </w:rPr>
        <w:t xml:space="preserve">'hasTollRoad': False, 'hasBridge': True, 'boundingBox': {'lr': {'lng': -76.612137, 'lat': 38.892063}, 'ul': {'lng': -77.019913, 'lat': 39.290443}}, 'distance': 38.089, 'hasTimedRestriction': False, 'hasTunnel': False, 'hasHighway': True, 'computedWaypoints': [], 'routeError': {'errorCode': -400, 'message': ''}, 'formattedTime': '00:49:29', 'sessionId': '5eadfc17-00ee-5f21-02b4-1a24-0647e6e69816', 'hasAccessRestriction': False, 'realTime': 2915, 'hasSeasonalClosure': False, 'hasCountryCross': False, 'fuelUsed': 1.65, 'legs': [{'hasTollRoad': False, 'hasBridge': True, 'destNarrative': 'Proceed to BALTIMORE, MD.', 'distance': 38.089, 'hasTimedRestriction': False, 'hasTunnel': False, 'hasHighway': True, 'index': 0, 'formattedTime': '00:49:29', 'origIndex': -1, 'hasAccessRestriction': False, 'hasSeasonalClosure': False, 'hasCountryCross': False, 'roadGradeStrategy': [[]], 'destIndex': 3, 'time': 2969, 'hasUnpaved': False, 'origNarrative': '', 'maneuvers': [{'distance': 0.792, 'streets': ['6th St', 'US-50 E', 'US-1 N'], 'narrative': 'Start out going north on 6th St/US-50 E/US-1 N toward Pennsylvania Ave/US-1 Alt N.', 'turnType': 0, 'startPoint': {'lng': -77.019913, 'lat': 38.892063}, 'index': 0, 'formattedTime': '00:02:06', 'directionName': 'North', 'maneuverNotes': [], 'linkIds': [], 'signs': [{'extraText': '', 'text': '50', 'type': 2, 'url': 'http://icons.mqcdn.com/icons/rs2.png?n=50&amp;d=EAST', 'direction': 8}, {'extraText': '', 'text': '1', 'type': 2, 'url': 'http://icons.mqcdn.com/icons/rs2.png?n=1&amp;d=NORTH', </w:t>
      </w:r>
    </w:p>
    <w:p w14:paraId="6FE87088" w14:textId="77777777" w:rsidR="00AE38FC" w:rsidRPr="00AE38FC" w:rsidRDefault="00AE38FC" w:rsidP="00AE38FC">
      <w:pPr>
        <w:pStyle w:val="CMDOutput"/>
        <w:rPr>
          <w:lang w:val="en-US"/>
        </w:rPr>
      </w:pPr>
      <w:r w:rsidRPr="00AE38FC">
        <w:rPr>
          <w:lang w:val="en-US"/>
        </w:rPr>
        <w:t>&lt;&lt;&lt;&lt;&lt;                  &gt;&gt;&gt;&gt;&gt;</w:t>
      </w:r>
    </w:p>
    <w:p w14:paraId="43321774" w14:textId="77777777" w:rsidR="00AE38FC" w:rsidRPr="00AE38FC" w:rsidRDefault="00AE38FC" w:rsidP="00AE38FC">
      <w:pPr>
        <w:pStyle w:val="CMDOutput"/>
        <w:rPr>
          <w:lang w:val="en-US"/>
        </w:rPr>
      </w:pPr>
      <w:r w:rsidRPr="00AE38FC">
        <w:rPr>
          <w:lang w:val="en-US"/>
        </w:rPr>
        <w:t xml:space="preserve">      output </w:t>
      </w:r>
      <w:proofErr w:type="gramStart"/>
      <w:r w:rsidRPr="00AE38FC">
        <w:rPr>
          <w:lang w:val="en-US"/>
        </w:rPr>
        <w:t>omitted</w:t>
      </w:r>
      <w:proofErr w:type="gramEnd"/>
    </w:p>
    <w:p w14:paraId="73BA9554" w14:textId="77777777" w:rsidR="00AE38FC" w:rsidRPr="00AE38FC" w:rsidRDefault="00AE38FC" w:rsidP="00AE38FC">
      <w:pPr>
        <w:pStyle w:val="CMDOutput"/>
        <w:rPr>
          <w:lang w:val="en-US"/>
        </w:rPr>
      </w:pPr>
      <w:r w:rsidRPr="00AE38FC">
        <w:rPr>
          <w:lang w:val="en-US"/>
        </w:rPr>
        <w:t>&lt;&lt;&lt;&lt;&lt;                  &gt;&gt;&gt;&gt;&gt;</w:t>
      </w:r>
    </w:p>
    <w:p w14:paraId="57FFAFB3" w14:textId="2879FCED" w:rsidR="00AE38FC" w:rsidRDefault="00AE38FC" w:rsidP="00AE38FC">
      <w:pPr>
        <w:pStyle w:val="CMDOutput"/>
        <w:rPr>
          <w:lang w:val="en-US"/>
        </w:rPr>
      </w:pPr>
      <w:r w:rsidRPr="00AE38FC">
        <w:rPr>
          <w:lang w:val="en-US"/>
        </w:rPr>
        <w:t xml:space="preserve">'geocodeQuality': 'CITY', 'adminArea1Type': 'Country', 'adminArea3Type': 'State', 'latLng': {'lng': -76.61233, 'lat': 39.29044}}], 'time': 2969, 'hasUnpaved': False, 'locationSequence': [0, 1], 'hasFerry': False}, </w:t>
      </w:r>
      <w:r w:rsidRPr="00AE38FC">
        <w:rPr>
          <w:highlight w:val="yellow"/>
          <w:lang w:val="en-US"/>
        </w:rPr>
        <w:t>'info'</w:t>
      </w:r>
      <w:r w:rsidRPr="00AE38FC">
        <w:rPr>
          <w:lang w:val="en-US"/>
        </w:rPr>
        <w:t>: {</w:t>
      </w:r>
      <w:r w:rsidRPr="00AE38FC">
        <w:rPr>
          <w:highlight w:val="yellow"/>
          <w:lang w:val="en-US"/>
        </w:rPr>
        <w:t>'statuscode': 0</w:t>
      </w:r>
      <w:r w:rsidRPr="00AE38FC">
        <w:rPr>
          <w:lang w:val="en-US"/>
        </w:rPr>
        <w:t>, 'copyright': {'imageAltText': '© 2019 MapQuest, Inc.', 'imageUrl': 'http://api.mqcdn.com/res/mqlogo.gif', 'text': '© 2019 MapQuest, Inc.'}, 'messages': []}</w:t>
      </w:r>
      <w:r w:rsidRPr="00AE38FC">
        <w:rPr>
          <w:highlight w:val="yellow"/>
          <w:lang w:val="en-US"/>
        </w:rPr>
        <w:t>}</w:t>
      </w:r>
    </w:p>
    <w:p w14:paraId="6AE8DAA6" w14:textId="77777777" w:rsidR="00AE38FC" w:rsidRPr="00AE38FC" w:rsidRDefault="00AE38FC" w:rsidP="00AE38FC">
      <w:pPr>
        <w:pStyle w:val="CMDOutput"/>
        <w:rPr>
          <w:lang w:val="en-US"/>
        </w:rPr>
      </w:pPr>
    </w:p>
    <w:p w14:paraId="043E15BF" w14:textId="35D438B3" w:rsidR="00050CAD" w:rsidRDefault="007471E4" w:rsidP="00050CAD">
      <w:pPr>
        <w:pStyle w:val="CMDOutput"/>
        <w:rPr>
          <w:lang w:val="en-US"/>
        </w:rPr>
      </w:pPr>
      <w:r w:rsidRPr="007F3A5A">
        <w:rPr>
          <w:lang w:val="en-US"/>
        </w:rPr>
        <w:t>devasc@</w:t>
      </w:r>
      <w:proofErr w:type="gramStart"/>
      <w:r w:rsidRPr="007F3A5A">
        <w:rPr>
          <w:lang w:val="en-US"/>
        </w:rPr>
        <w:t>labvm:~</w:t>
      </w:r>
      <w:proofErr w:type="gramEnd"/>
      <w:r w:rsidRPr="007F3A5A">
        <w:rPr>
          <w:lang w:val="en-US"/>
        </w:rPr>
        <w:t xml:space="preserve">/labs/devnet-src/mapquest$ </w:t>
      </w:r>
    </w:p>
    <w:p w14:paraId="299005EB" w14:textId="1BC623D6" w:rsidR="00AE38FC" w:rsidRDefault="00AE38FC" w:rsidP="00050CAD">
      <w:pPr>
        <w:pStyle w:val="CMDOutput"/>
        <w:rPr>
          <w:lang w:val="en-US"/>
        </w:rPr>
      </w:pPr>
    </w:p>
    <w:p w14:paraId="1B599552" w14:textId="6ADA8650" w:rsidR="00AE38FC" w:rsidRDefault="00AE38FC" w:rsidP="00050CAD">
      <w:pPr>
        <w:pStyle w:val="CMDOutput"/>
        <w:rPr>
          <w:lang w:val="en-US"/>
        </w:rPr>
      </w:pPr>
    </w:p>
    <w:p w14:paraId="5C5F9C94" w14:textId="346129BF" w:rsidR="00AE38FC" w:rsidRDefault="00AE38FC" w:rsidP="00050CAD">
      <w:pPr>
        <w:pStyle w:val="CMDOutput"/>
        <w:rPr>
          <w:lang w:val="en-US"/>
        </w:rPr>
      </w:pPr>
    </w:p>
    <w:p w14:paraId="0E8B485A" w14:textId="2AA1478F" w:rsidR="00AE38FC" w:rsidRDefault="00AE38FC" w:rsidP="00050CAD">
      <w:pPr>
        <w:pStyle w:val="CMDOutput"/>
        <w:rPr>
          <w:lang w:val="en-US"/>
        </w:rPr>
      </w:pPr>
    </w:p>
    <w:p w14:paraId="0843072E" w14:textId="1687E134" w:rsidR="00AE38FC" w:rsidRDefault="00AE38FC" w:rsidP="00050CAD">
      <w:pPr>
        <w:pStyle w:val="CMDOutput"/>
        <w:rPr>
          <w:lang w:val="en-US"/>
        </w:rPr>
      </w:pPr>
    </w:p>
    <w:p w14:paraId="75D738E4" w14:textId="03514AFC" w:rsidR="00AE38FC" w:rsidRDefault="00AE38FC" w:rsidP="00050CAD">
      <w:pPr>
        <w:pStyle w:val="CMDOutput"/>
        <w:rPr>
          <w:lang w:val="en-US"/>
        </w:rPr>
      </w:pPr>
    </w:p>
    <w:p w14:paraId="60B65BCB" w14:textId="6589921F" w:rsidR="00AE38FC" w:rsidRDefault="00AE38FC" w:rsidP="00050CAD">
      <w:pPr>
        <w:pStyle w:val="CMDOutput"/>
        <w:rPr>
          <w:lang w:val="en-US"/>
        </w:rPr>
      </w:pPr>
    </w:p>
    <w:p w14:paraId="69B7AE90" w14:textId="77F50F8C" w:rsidR="00AE38FC" w:rsidRDefault="00AE38FC" w:rsidP="00050CAD">
      <w:pPr>
        <w:pStyle w:val="CMDOutput"/>
        <w:rPr>
          <w:lang w:val="en-US"/>
        </w:rPr>
      </w:pPr>
    </w:p>
    <w:p w14:paraId="0F625869" w14:textId="45CE8D04" w:rsidR="00AE38FC" w:rsidRDefault="00AE38FC" w:rsidP="00050CAD">
      <w:pPr>
        <w:pStyle w:val="CMDOutput"/>
        <w:rPr>
          <w:lang w:val="en-US"/>
        </w:rPr>
      </w:pPr>
    </w:p>
    <w:p w14:paraId="2004A793" w14:textId="2D8D1DE7" w:rsidR="00AE38FC" w:rsidRDefault="00AE38FC" w:rsidP="00050CAD">
      <w:pPr>
        <w:pStyle w:val="CMDOutput"/>
        <w:rPr>
          <w:lang w:val="en-US"/>
        </w:rPr>
      </w:pPr>
    </w:p>
    <w:p w14:paraId="19C0FDFD" w14:textId="5B6A4508" w:rsidR="00AE38FC" w:rsidRDefault="00AE38FC" w:rsidP="00050CAD">
      <w:pPr>
        <w:pStyle w:val="CMDOutput"/>
        <w:rPr>
          <w:lang w:val="en-US"/>
        </w:rPr>
      </w:pPr>
    </w:p>
    <w:p w14:paraId="16E71A87" w14:textId="3B214591" w:rsidR="00AE38FC" w:rsidRDefault="00AE38FC" w:rsidP="00050CAD">
      <w:pPr>
        <w:pStyle w:val="CMDOutput"/>
        <w:rPr>
          <w:lang w:val="en-US"/>
        </w:rPr>
      </w:pPr>
    </w:p>
    <w:p w14:paraId="06769C3A" w14:textId="77777777" w:rsidR="00AE38FC" w:rsidRPr="007F3A5A" w:rsidRDefault="00AE38FC" w:rsidP="00050CAD">
      <w:pPr>
        <w:pStyle w:val="CMDOutput"/>
        <w:rPr>
          <w:lang w:val="en-US"/>
        </w:rPr>
      </w:pPr>
    </w:p>
    <w:p w14:paraId="5CD4E147" w14:textId="79A49842" w:rsidR="00050CAD" w:rsidRPr="00DC5DD1" w:rsidRDefault="00050CAD" w:rsidP="009544F4">
      <w:pPr>
        <w:pStyle w:val="SubStepAlpha"/>
        <w:numPr>
          <w:ilvl w:val="3"/>
          <w:numId w:val="29"/>
        </w:numPr>
      </w:pPr>
      <w:r>
        <w:t>Cambie las variables</w:t>
      </w:r>
      <w:r>
        <w:rPr>
          <w:b/>
        </w:rPr>
        <w:t xml:space="preserve"> orig</w:t>
      </w:r>
      <w:r w:rsidR="00AE38FC">
        <w:rPr>
          <w:b/>
        </w:rPr>
        <w:t>en</w:t>
      </w:r>
      <w:r>
        <w:t xml:space="preserve"> y</w:t>
      </w:r>
      <w:r>
        <w:rPr>
          <w:b/>
        </w:rPr>
        <w:t xml:space="preserve"> dest</w:t>
      </w:r>
      <w:r w:rsidR="00AE38FC">
        <w:rPr>
          <w:b/>
        </w:rPr>
        <w:t xml:space="preserve">ino </w:t>
      </w:r>
      <w:r w:rsidR="00AE38FC">
        <w:t>a direcciones de Chile y la quinta región</w:t>
      </w:r>
      <w:r>
        <w:t>. Vuelva a ejecutar el script para obtener resultados diferentes. Para garantizar los resultados que desea, lo mejor es incluir tanto la ciudad como el estado para las ciudades de los Estados Unidos. Al referirse a ciudades de otros países, normalmente puede usar el nombre en inglés de la ciudad y el país o el nombre nativo. Por ejemplo:</w:t>
      </w:r>
    </w:p>
    <w:p w14:paraId="4D8BD385" w14:textId="17A7C73C" w:rsidR="00AE38FC" w:rsidRDefault="00AE38FC" w:rsidP="007918B2">
      <w:pPr>
        <w:pStyle w:val="SubStepAlpha"/>
        <w:numPr>
          <w:ilvl w:val="0"/>
          <w:numId w:val="0"/>
        </w:numPr>
        <w:spacing w:before="0" w:after="0"/>
        <w:ind w:left="720"/>
        <w:rPr>
          <w:rFonts w:ascii="Courier New" w:hAnsi="Courier New"/>
          <w:sz w:val="18"/>
        </w:rPr>
      </w:pPr>
    </w:p>
    <w:p w14:paraId="33A4B25F" w14:textId="77777777" w:rsidR="009E6D27" w:rsidRPr="009E6D27" w:rsidRDefault="009E6D27" w:rsidP="009E6D27">
      <w:pPr>
        <w:pStyle w:val="SubStepAlpha"/>
        <w:numPr>
          <w:ilvl w:val="0"/>
          <w:numId w:val="0"/>
        </w:numPr>
        <w:spacing w:before="0" w:after="0"/>
        <w:ind w:left="720"/>
        <w:rPr>
          <w:rFonts w:ascii="Courier New" w:hAnsi="Courier New" w:cs="Courier New"/>
          <w:sz w:val="18"/>
          <w:szCs w:val="18"/>
          <w:lang w:val="en-US"/>
        </w:rPr>
      </w:pPr>
      <w:r w:rsidRPr="009E6D27">
        <w:rPr>
          <w:rFonts w:ascii="Courier New" w:hAnsi="Courier New" w:cs="Courier New"/>
          <w:sz w:val="18"/>
          <w:szCs w:val="18"/>
          <w:lang w:val="en-US"/>
        </w:rPr>
        <w:t>orig = "</w:t>
      </w:r>
      <w:r w:rsidRPr="009E6D27">
        <w:rPr>
          <w:rFonts w:ascii="Courier New" w:hAnsi="Courier New" w:cs="Courier New"/>
          <w:sz w:val="18"/>
          <w:szCs w:val="18"/>
          <w:highlight w:val="yellow"/>
          <w:lang w:val="en-US"/>
        </w:rPr>
        <w:t>Rome, Italy</w:t>
      </w:r>
      <w:r w:rsidRPr="009E6D27">
        <w:rPr>
          <w:rFonts w:ascii="Courier New" w:hAnsi="Courier New" w:cs="Courier New"/>
          <w:sz w:val="18"/>
          <w:szCs w:val="18"/>
          <w:lang w:val="en-US"/>
        </w:rPr>
        <w:t>"</w:t>
      </w:r>
    </w:p>
    <w:p w14:paraId="505BBEDA" w14:textId="77777777" w:rsidR="009E6D27" w:rsidRPr="009E6D27" w:rsidRDefault="009E6D27" w:rsidP="009E6D27">
      <w:pPr>
        <w:pStyle w:val="SubStepAlpha"/>
        <w:numPr>
          <w:ilvl w:val="0"/>
          <w:numId w:val="0"/>
        </w:numPr>
        <w:spacing w:before="0" w:after="0"/>
        <w:ind w:left="720"/>
        <w:rPr>
          <w:rFonts w:ascii="Courier New" w:hAnsi="Courier New" w:cs="Courier New"/>
          <w:sz w:val="18"/>
          <w:szCs w:val="18"/>
          <w:lang w:val="en-US"/>
        </w:rPr>
      </w:pPr>
      <w:r w:rsidRPr="009E6D27">
        <w:rPr>
          <w:rFonts w:ascii="Courier New" w:hAnsi="Courier New" w:cs="Courier New"/>
          <w:sz w:val="18"/>
          <w:szCs w:val="18"/>
          <w:lang w:val="en-US"/>
        </w:rPr>
        <w:t>dest = "Frascati, Italy"</w:t>
      </w:r>
    </w:p>
    <w:p w14:paraId="6AB590F4" w14:textId="77777777" w:rsidR="009E6D27" w:rsidRPr="007918B2" w:rsidRDefault="009E6D27" w:rsidP="009E6D27">
      <w:pPr>
        <w:pStyle w:val="BodyTextL50"/>
      </w:pPr>
      <w:r w:rsidRPr="007918B2">
        <w:t>or</w:t>
      </w:r>
    </w:p>
    <w:p w14:paraId="5286BFB9" w14:textId="77777777" w:rsidR="009E6D27" w:rsidRPr="00BF3A17" w:rsidRDefault="009E6D27" w:rsidP="009E6D27">
      <w:pPr>
        <w:pStyle w:val="SubStepAlpha"/>
        <w:numPr>
          <w:ilvl w:val="0"/>
          <w:numId w:val="0"/>
        </w:numPr>
        <w:spacing w:before="0" w:after="0"/>
        <w:ind w:left="720"/>
        <w:rPr>
          <w:rFonts w:ascii="Courier New" w:hAnsi="Courier New" w:cs="Courier New"/>
          <w:sz w:val="18"/>
          <w:szCs w:val="18"/>
        </w:rPr>
      </w:pPr>
      <w:r w:rsidRPr="00BF3A17">
        <w:rPr>
          <w:rFonts w:ascii="Courier New" w:hAnsi="Courier New" w:cs="Courier New"/>
          <w:sz w:val="18"/>
          <w:szCs w:val="18"/>
        </w:rPr>
        <w:t>orig</w:t>
      </w:r>
      <w:r>
        <w:rPr>
          <w:rFonts w:ascii="Courier New" w:hAnsi="Courier New" w:cs="Courier New"/>
          <w:sz w:val="18"/>
          <w:szCs w:val="18"/>
        </w:rPr>
        <w:t xml:space="preserve"> </w:t>
      </w:r>
      <w:r w:rsidRPr="00BF3A17">
        <w:rPr>
          <w:rFonts w:ascii="Courier New" w:hAnsi="Courier New" w:cs="Courier New"/>
          <w:sz w:val="18"/>
          <w:szCs w:val="18"/>
        </w:rPr>
        <w:t>=</w:t>
      </w:r>
      <w:r>
        <w:rPr>
          <w:rFonts w:ascii="Courier New" w:hAnsi="Courier New" w:cs="Courier New"/>
          <w:sz w:val="18"/>
          <w:szCs w:val="18"/>
        </w:rPr>
        <w:t xml:space="preserve"> </w:t>
      </w:r>
      <w:r w:rsidRPr="00BF3A17">
        <w:rPr>
          <w:rFonts w:ascii="Courier New" w:hAnsi="Courier New" w:cs="Courier New"/>
          <w:sz w:val="18"/>
          <w:szCs w:val="18"/>
        </w:rPr>
        <w:t>"</w:t>
      </w:r>
      <w:r w:rsidRPr="00DA0AF1">
        <w:rPr>
          <w:rFonts w:ascii="Courier New" w:hAnsi="Courier New" w:cs="Courier New"/>
          <w:sz w:val="18"/>
          <w:szCs w:val="18"/>
          <w:highlight w:val="yellow"/>
        </w:rPr>
        <w:t>Roma,</w:t>
      </w:r>
      <w:r>
        <w:rPr>
          <w:rFonts w:ascii="Courier New" w:hAnsi="Courier New" w:cs="Courier New"/>
          <w:sz w:val="18"/>
          <w:szCs w:val="18"/>
          <w:highlight w:val="yellow"/>
        </w:rPr>
        <w:t xml:space="preserve"> </w:t>
      </w:r>
      <w:r w:rsidRPr="00DA0AF1">
        <w:rPr>
          <w:rFonts w:ascii="Courier New" w:hAnsi="Courier New" w:cs="Courier New"/>
          <w:sz w:val="18"/>
          <w:szCs w:val="18"/>
          <w:highlight w:val="yellow"/>
        </w:rPr>
        <w:t>Italia</w:t>
      </w:r>
      <w:r w:rsidRPr="00BF3A17">
        <w:rPr>
          <w:rFonts w:ascii="Courier New" w:hAnsi="Courier New" w:cs="Courier New"/>
          <w:sz w:val="18"/>
          <w:szCs w:val="18"/>
        </w:rPr>
        <w:t>"</w:t>
      </w:r>
    </w:p>
    <w:p w14:paraId="1676094E" w14:textId="77777777" w:rsidR="009E6D27" w:rsidRPr="007918B2" w:rsidRDefault="009E6D27" w:rsidP="009E6D27">
      <w:pPr>
        <w:pStyle w:val="SubStepAlpha"/>
        <w:numPr>
          <w:ilvl w:val="0"/>
          <w:numId w:val="0"/>
        </w:numPr>
        <w:spacing w:before="0" w:after="0"/>
        <w:ind w:left="720"/>
        <w:rPr>
          <w:rFonts w:ascii="Courier New" w:hAnsi="Courier New" w:cs="Courier New"/>
          <w:sz w:val="18"/>
          <w:szCs w:val="18"/>
        </w:rPr>
      </w:pPr>
      <w:r w:rsidRPr="00BF3A17">
        <w:rPr>
          <w:rFonts w:ascii="Courier New" w:hAnsi="Courier New" w:cs="Courier New"/>
          <w:sz w:val="18"/>
          <w:szCs w:val="18"/>
        </w:rPr>
        <w:t>dest</w:t>
      </w:r>
      <w:r>
        <w:rPr>
          <w:rFonts w:ascii="Courier New" w:hAnsi="Courier New" w:cs="Courier New"/>
          <w:sz w:val="18"/>
          <w:szCs w:val="18"/>
        </w:rPr>
        <w:t xml:space="preserve"> </w:t>
      </w:r>
      <w:r w:rsidRPr="00BF3A17">
        <w:rPr>
          <w:rFonts w:ascii="Courier New" w:hAnsi="Courier New" w:cs="Courier New"/>
          <w:sz w:val="18"/>
          <w:szCs w:val="18"/>
        </w:rPr>
        <w:t>=</w:t>
      </w:r>
      <w:r>
        <w:rPr>
          <w:rFonts w:ascii="Courier New" w:hAnsi="Courier New" w:cs="Courier New"/>
          <w:sz w:val="18"/>
          <w:szCs w:val="18"/>
        </w:rPr>
        <w:t xml:space="preserve"> </w:t>
      </w:r>
      <w:r w:rsidRPr="00BF3A17">
        <w:rPr>
          <w:rFonts w:ascii="Courier New" w:hAnsi="Courier New" w:cs="Courier New"/>
          <w:sz w:val="18"/>
          <w:szCs w:val="18"/>
        </w:rPr>
        <w:t>"</w:t>
      </w:r>
      <w:r>
        <w:rPr>
          <w:rFonts w:ascii="Courier New" w:hAnsi="Courier New" w:cs="Courier New"/>
          <w:sz w:val="18"/>
          <w:szCs w:val="18"/>
        </w:rPr>
        <w:t>Frascati, Italia</w:t>
      </w:r>
      <w:r w:rsidRPr="00BF3A17">
        <w:rPr>
          <w:rFonts w:ascii="Courier New" w:hAnsi="Courier New" w:cs="Courier New"/>
          <w:sz w:val="18"/>
          <w:szCs w:val="18"/>
        </w:rPr>
        <w:t>"</w:t>
      </w:r>
    </w:p>
    <w:p w14:paraId="1A92FC46" w14:textId="681A8271" w:rsidR="00AE38FC" w:rsidRDefault="00AE38FC" w:rsidP="007918B2">
      <w:pPr>
        <w:pStyle w:val="SubStepAlpha"/>
        <w:numPr>
          <w:ilvl w:val="0"/>
          <w:numId w:val="0"/>
        </w:numPr>
        <w:spacing w:before="0" w:after="0"/>
        <w:ind w:left="720"/>
        <w:rPr>
          <w:rFonts w:ascii="Courier New" w:hAnsi="Courier New" w:cs="Courier New"/>
          <w:sz w:val="18"/>
          <w:szCs w:val="18"/>
        </w:rPr>
      </w:pPr>
    </w:p>
    <w:p w14:paraId="614E837A" w14:textId="052A2255" w:rsidR="00AE38FC" w:rsidRDefault="00AE38FC" w:rsidP="007918B2">
      <w:pPr>
        <w:pStyle w:val="SubStepAlpha"/>
        <w:numPr>
          <w:ilvl w:val="0"/>
          <w:numId w:val="0"/>
        </w:numPr>
        <w:spacing w:before="0" w:after="0"/>
        <w:ind w:left="720"/>
      </w:pPr>
      <w:r>
        <w:t>Adjunte evidencia de la consulta realizada dentro de Chile y otra consulta dentro de la Quinta región.</w:t>
      </w:r>
    </w:p>
    <w:p w14:paraId="3C73C7F5" w14:textId="7430F06B" w:rsidR="00AE38FC" w:rsidRDefault="00AE38FC" w:rsidP="007918B2">
      <w:pPr>
        <w:pStyle w:val="SubStepAlpha"/>
        <w:numPr>
          <w:ilvl w:val="0"/>
          <w:numId w:val="0"/>
        </w:numPr>
        <w:spacing w:before="0" w:after="0"/>
        <w:ind w:left="720"/>
      </w:pPr>
    </w:p>
    <w:tbl>
      <w:tblPr>
        <w:tblStyle w:val="Tablaconcuadrcula"/>
        <w:tblW w:w="0" w:type="auto"/>
        <w:tblInd w:w="720" w:type="dxa"/>
        <w:tblLook w:val="04A0" w:firstRow="1" w:lastRow="0" w:firstColumn="1" w:lastColumn="0" w:noHBand="0" w:noVBand="1"/>
      </w:tblPr>
      <w:tblGrid>
        <w:gridCol w:w="9350"/>
      </w:tblGrid>
      <w:tr w:rsidR="00AE38FC" w14:paraId="7B43B2E5" w14:textId="77777777" w:rsidTr="65598F91">
        <w:tc>
          <w:tcPr>
            <w:tcW w:w="10070" w:type="dxa"/>
          </w:tcPr>
          <w:p w14:paraId="74DA7191" w14:textId="2A3DFFB0" w:rsidR="00AE38FC" w:rsidRDefault="00AE38FC" w:rsidP="007918B2">
            <w:pPr>
              <w:pStyle w:val="SubStepAlpha"/>
              <w:numPr>
                <w:ilvl w:val="0"/>
                <w:numId w:val="0"/>
              </w:numPr>
              <w:spacing w:before="0" w:after="0"/>
              <w:rPr>
                <w:rFonts w:ascii="Courier New" w:hAnsi="Courier New" w:cs="Courier New"/>
                <w:sz w:val="18"/>
                <w:szCs w:val="18"/>
              </w:rPr>
            </w:pPr>
            <w:r>
              <w:rPr>
                <w:rFonts w:ascii="Courier New" w:hAnsi="Courier New" w:cs="Courier New"/>
                <w:sz w:val="18"/>
                <w:szCs w:val="18"/>
              </w:rPr>
              <w:t>Consulta ciudades en Chile</w:t>
            </w:r>
          </w:p>
        </w:tc>
      </w:tr>
      <w:tr w:rsidR="00AE38FC" w14:paraId="117BA819" w14:textId="77777777" w:rsidTr="65598F91">
        <w:tc>
          <w:tcPr>
            <w:tcW w:w="10070" w:type="dxa"/>
          </w:tcPr>
          <w:p w14:paraId="18A2FD4A" w14:textId="0CCDEE55" w:rsidR="216B0013" w:rsidRDefault="216B0013" w:rsidP="65598F91">
            <w:pPr>
              <w:pStyle w:val="SubStepAlpha"/>
              <w:numPr>
                <w:ilvl w:val="3"/>
                <w:numId w:val="0"/>
              </w:numPr>
              <w:spacing w:before="0" w:after="0"/>
            </w:pPr>
            <w:r w:rsidRPr="65598F91">
              <w:rPr>
                <w:rFonts w:ascii="Courier New" w:hAnsi="Courier New" w:cs="Courier New"/>
                <w:sz w:val="18"/>
                <w:szCs w:val="18"/>
              </w:rPr>
              <w:t xml:space="preserve">orig_benjamincornejo = "concepcion, chile" </w:t>
            </w:r>
          </w:p>
          <w:p w14:paraId="36D2CEF8" w14:textId="4134F7FD" w:rsidR="216B0013" w:rsidRDefault="216B0013" w:rsidP="65598F91">
            <w:pPr>
              <w:pStyle w:val="SubStepAlpha"/>
              <w:numPr>
                <w:ilvl w:val="3"/>
                <w:numId w:val="0"/>
              </w:numPr>
              <w:spacing w:before="0" w:after="0"/>
            </w:pPr>
            <w:r w:rsidRPr="65598F91">
              <w:rPr>
                <w:rFonts w:ascii="Courier New" w:hAnsi="Courier New" w:cs="Courier New"/>
                <w:sz w:val="18"/>
                <w:szCs w:val="18"/>
              </w:rPr>
              <w:t xml:space="preserve">dest_benjamincornejo = "la serena, chile" </w:t>
            </w:r>
          </w:p>
          <w:p w14:paraId="67E82E0D" w14:textId="3F9B5E6D" w:rsidR="65598F91" w:rsidRDefault="65598F91" w:rsidP="65598F91">
            <w:pPr>
              <w:pStyle w:val="SubStepAlpha"/>
              <w:numPr>
                <w:ilvl w:val="3"/>
                <w:numId w:val="0"/>
              </w:numPr>
              <w:spacing w:before="0" w:after="0"/>
              <w:rPr>
                <w:rFonts w:ascii="Courier New" w:hAnsi="Courier New" w:cs="Courier New"/>
                <w:sz w:val="18"/>
                <w:szCs w:val="18"/>
              </w:rPr>
            </w:pPr>
          </w:p>
          <w:p w14:paraId="60289E89" w14:textId="77777777" w:rsidR="00AE38FC" w:rsidRDefault="00AE38FC" w:rsidP="007918B2">
            <w:pPr>
              <w:pStyle w:val="SubStepAlpha"/>
              <w:numPr>
                <w:ilvl w:val="0"/>
                <w:numId w:val="0"/>
              </w:numPr>
              <w:spacing w:before="0" w:after="0"/>
              <w:rPr>
                <w:rFonts w:ascii="Courier New" w:hAnsi="Courier New" w:cs="Courier New"/>
                <w:sz w:val="18"/>
                <w:szCs w:val="18"/>
              </w:rPr>
            </w:pPr>
          </w:p>
          <w:p w14:paraId="6E6078BC" w14:textId="6DC6EF70" w:rsidR="00AE38FC" w:rsidRPr="00D7313F" w:rsidRDefault="62E6CFFD" w:rsidP="65598F91">
            <w:pPr>
              <w:pStyle w:val="SubStepAlpha"/>
              <w:numPr>
                <w:ilvl w:val="3"/>
                <w:numId w:val="0"/>
              </w:numPr>
              <w:spacing w:before="0" w:after="0"/>
              <w:rPr>
                <w:rFonts w:ascii="Courier New" w:hAnsi="Courier New" w:cs="Courier New"/>
                <w:sz w:val="18"/>
                <w:szCs w:val="18"/>
                <w:lang w:val="en-US"/>
              </w:rPr>
            </w:pPr>
            <w:r w:rsidRPr="00D7313F">
              <w:rPr>
                <w:rFonts w:ascii="Courier New" w:hAnsi="Courier New" w:cs="Courier New"/>
                <w:sz w:val="18"/>
                <w:szCs w:val="18"/>
                <w:lang w:val="en-US"/>
              </w:rPr>
              <w:t>devasc@</w:t>
            </w:r>
            <w:proofErr w:type="gramStart"/>
            <w:r w:rsidRPr="00D7313F">
              <w:rPr>
                <w:rFonts w:ascii="Courier New" w:hAnsi="Courier New" w:cs="Courier New"/>
                <w:sz w:val="18"/>
                <w:szCs w:val="18"/>
                <w:lang w:val="en-US"/>
              </w:rPr>
              <w:t>labvm:~</w:t>
            </w:r>
            <w:proofErr w:type="gramEnd"/>
            <w:r w:rsidRPr="00D7313F">
              <w:rPr>
                <w:rFonts w:ascii="Courier New" w:hAnsi="Courier New" w:cs="Courier New"/>
                <w:sz w:val="18"/>
                <w:szCs w:val="18"/>
                <w:lang w:val="en-US"/>
              </w:rPr>
              <w:t>/labs/devnet-src/mapquest$ python3 /home/devasc/labs/devnet-src/mapquest/mapquest_parse-json_1.py</w:t>
            </w:r>
          </w:p>
          <w:p w14:paraId="58C0EF4A" w14:textId="2D991074" w:rsidR="00AE38FC" w:rsidRDefault="62E6CFFD" w:rsidP="65598F91">
            <w:pPr>
              <w:pStyle w:val="SubStepAlpha"/>
              <w:spacing w:before="0" w:after="0"/>
            </w:pPr>
            <w:r w:rsidRPr="00D7313F">
              <w:rPr>
                <w:rFonts w:ascii="Courier New" w:hAnsi="Courier New" w:cs="Courier New"/>
                <w:sz w:val="18"/>
                <w:szCs w:val="18"/>
                <w:lang w:val="en-US"/>
              </w:rPr>
              <w:t>{'route': {'sessionId': 'AI8A5wcAAH4AAAAAAAAAEgAAAAIBAAB42mNgYmRgZGJgYGDPSC1KtUrOXTu9XhTIZeA2VW_kCsnn9bmw-LxqKpDeCqQZsACYxtSOXLBGKeGXjUzd0qG-8_P3aIHoeUCaAQdYn-G46S0zkJHXL6C4xomBvZVHgIODgWqgAbuwIAMbgyMLhN2cxAAAsSggRVidKCk:car', 'realTime': 36372, 'distance': 603.5285, 'time': 33936, 'formattedTime': '09:25:36', 'hasHighway': True, 'hasTollRoad': True, 'hasBridge': True, 'hasSeasonalClosure': False, 'hasTunnel': True, 'hasFerry': False, 'hasUnpaved': False, 'hasTimedRestriction': False, 'hasCountryCross': False, 'legs': [{'index': 0, 'hasTollRoad': True, 'hasHighway': True, 'hasBridge': True, 'hasUnpaved': False, 'hasTunnel': True, 'hasSeasonalClosure': False, 'hasFerry': False, 'hasCountryCross': False, 'hasTimedRestriction': False, 'distance': 603.5285, 'time': 36372, 'formattedTime': '10:06:12', 'origIndex': 0, 'origNarrative': '', 'destIndex': 0, 'destNarrative': '', 'maneuvers': [{'index': 0, 'distance': 0.1901, 'narrative': "Head toward Calle Rengo on Avenida Bernardo O'Higgins. Go for 0.2 mi.", 'time': 82, 'direction': 7, 'directionName': 'West', 'signs': [], 'maneuverNotes': [], 'formattedTime': '00:01:22', 'transportMode': 'car', 'startPoint': {'lat': -36.828152, 'lng': -73.051199}, 'turnType': 0, 'attributes': 0, 'iconUrl': '', 'streets': ["Avenida Bernardo O'Higgins"], 'mapUrl': 'https://www.mapquestapi.com/staticmap/v5/map?key=NBRA305IVkuxUEwkz8zoXjBN6SeNyqPr&amp;size=225,160&amp;locations=-36.828152,-73.051199|marker-1||-36.82943000000001,-73.05429|marker-2||&amp;center=-36.82879100000001,-73.05274449999999&amp;defaultMarker=none&amp;zoom=15&amp;session=AI8A5wcAAH4AAAAAAAAAEgAAAAIBAAB42mNgYmRgZGJgYGDPSC1KtUrOXTu9XhTIZeA2VW_kCsnn9bmw-LxqKpDeCqQZsACYxtSOXLBGKeGXjUzd0qG-8_P3aIHoeUCaAQdYn-</w:t>
            </w:r>
            <w:r w:rsidRPr="00D7313F">
              <w:rPr>
                <w:rFonts w:ascii="Courier New" w:hAnsi="Courier New" w:cs="Courier New"/>
                <w:sz w:val="18"/>
                <w:szCs w:val="18"/>
                <w:lang w:val="en-US"/>
              </w:rPr>
              <w:lastRenderedPageBreak/>
              <w:t>G46S0zkJHXL6C4xomBvZVHgIODgWqgAbuwIAMbgyMLhN2cxAAAsSggRVidKCk:car'}, {'index': 1, 'distance': 0.0764, 'narrative': "Continue on Calle Bernardo O'Higgins. Go for 404 ft.", 'time': 22, 'direction': 6, 'directionName': 'Southwest', 'signs': [], 'maneuverNotes': [], 'formattedTime': '00:00:22', 'transportMode': 'car', 'startPoint': {'lat': -36.82943000000001, 'lng': -73.05429}, 'turnType': 0, 'attributes': 0, 'iconUrl': '', 'streets': ["Calle Bernardo O'Higgins"], 'mapUrl': 'https://www.mapquestapi.com/staticmap/v5/map?key=NBRA305IVkuxUEwkz8zoXjBN6SeNyqPr&amp;size=225,160&amp;locations=-36.82943000000001,-73.05429|marker-2||-36.82996000000001,-73.05551999999999|marker-3||&amp;center=-36.82969500000001,-73.05490499999999&amp;defaultMarker=none&amp;zoom=16&amp;session=AI8A5wcAAH4AAAAAAAAAEgAAAAIBAAB42mNgYmRgZGJgYGDPSC1KtUrOXTu9XhTIZeA2VW_kCsnn9bmw-LxqKpDeCqQZsACYxtSOXLBGKeGXjUzd0qG-8_P3aIHoeUCaAQdYn-G46S0zkJHXL6C4xomBvZVHgIODgWqgAbuwIAMbgyMLhN2cxAAAsSggRVidKCk:car'}, {'index': 2, 'distance': 0.3094, 'narrative': 'Turn right onto Calle Obispo Hipólito Salas. Go for 0.3 mi.', 'time': 72, 'direction': 2, 'directionName': 'Northwest', 'signs': [], 'maneuverNotes': [], 'formattedTime': '00:01:12', 'transportMode': 'car', 'startPoint': {'lat': -36.82996000000001, 'lng': -73.05551999999999}, 'turnType': 2, 'attributes': 0, 'iconUrl': '', 'streets': ['Calle Obispo Hipólito Salas'], 'mapUrl': 'https://www.mapquestapi.com/staticmap/v5/map?key=NBRA305IVkuxUEwkz8zoXjBN6SeNyqPr&amp;size=225,160&amp;locations=-36.82996000000001,-73.05551999999999|marker-3||-36.825950000000006,-73.05805|marker-4||&amp;center=-36.827955,-73.05678499999999&amp;defaultMarker=none&amp;zoom=14&amp;session=AI8A5wcAAH4AAAAAAAAAEgAAAAIBAAB42mNgYmRgZGJgYGDPSC1KtUrOXTu9XhTIZeA2VW_kCsnn9bmw-LxqKpDeCqQZsACYxtSOXLBGKeGXjUzd0qG-8_P3aIHoeUCaAQdYn-G46S0zkJHXL6C4xomBvZVHgIODgWqgAbuwIAMbgyMLhN2cxAAAsSggRVidKCk:car'}, {'index': 3, 'distance': 0.1746, 'narrative': 'Turn left onto Avenida Los Carrera. Go for 0.2 mi.', 'time': 63, 'direction': 7, 'directionName': 'West', 'signs': [], 'maneuverNotes': [], 'formattedTime': '00:01:03', 'transportMode': 'car', 'startPoint': {'lat': -36.825950000000006, 'lng': -73.05805}, 'turnType': 6, 'attributes': 0, 'iconUrl': '', 'streets': ['Calle Obispo Hipólito Salas', 'Avenida Los Carrera'], 'mapUrl': 'https://www.mapquestapi.com/staticmap/v5/map?key=NBRA305IVkuxUEwkz8zoXjBN6SeNyqPr&amp;size=225,160&amp;locations=-36.825950000000006,-73.05805|marker-4||-36.82692,-73.06078|marker-5||&amp;center=-36.826435000000004,-73.059415&amp;defaultMarker=none&amp;zoom=15&amp;session=AI8A5wcAAH4AAAAAAAAAEgAAAAIBAAB42mNgYmRgZGJgYGDPSC1KtUrOXTu9XhTIZeA2VW_kCsnn9bmw-LxqKpDeCqQZsACYxtSOXLBGKeGXjUzd0qG-8_P3aIHoeUCaAQdYn-G46S0zkJHXL6C4xomBvZVHgIODgWqgAbuwIAMbgyMLhN2cxAAAsSggRVidKCk:car'}, {'index': 4, 'distance': 0.3654, 'narrative': 'Turn right onto Avenida Arturo Prat toward Talcahuano. Go for 0.4 mi.', 'time': 69, 'direction': 2, 'directionName': 'Northwest', 'signs': [], 'maneuverNotes': [], 'formattedTime': '00:01:09', 'transportMode': 'car', 'startPoint': {'lat': -36.82692, 'lng': -73.06078}, 'turnType': 2, 'attributes': 0, 'iconUrl': '', 'streets': ['Avenida Arturo Prat'], 'mapUrl': 'https://www.mapquestapi.com/staticmap/v5/map?key=NBRA305IVkuxUEwkz8zoXjBN6SeNyqPr&amp;size=225,160&amp;locations=-36.82692,-73.06078|marker-5||-36.82217000000001,-73.06372000000002|marker-6||&amp;center=-36.824545,-73.06225&amp;defaultMarker=none&amp;zoom=14&amp;session=AI8A5wcAAH4AAAAAAAAAEgAAAAIBAAB42mNgYmRgZGJgYGDPSC1KtUrOXTu9XhTIZeA2VW_kCsnn9bmw-LxqKpDeCqQZsACYxtSOXLBGKeGXjUzd0qG-8_P3aIHoeUCaAQdYn-G46S0zkJHXL6C4xomBvZVHgIODgWqgAbuwIAMbgyMLhN2cxAAAsSggRVidKCk:car'}, {'index': 5, 'distance': 1.3602, 'narrative': 'Continue on Avenida 21 de Mayo. Go for 1.4 mi.', 'time': 180, 'direction': 2, 'directionName': 'Northwest', 'signs': [], 'maneuverNotes': [], 'formattedTime': '00:03:00', 'transportMode': 'car', 'startPoint': {'lat': -36.82217000000001, 'lng': -73.06372000000002}, 'turnType': 0, 'attributes': 0, 'iconUrl': '', 'streets': ['Avenida 21 de Mayo'], 'mapUrl': 'https://www.mapquestapi.com/staticmap/v5/map?key=NBRA305IVkuxUEwkz8zoXjBN6SeNyqPr&amp;size=225,160&amp;locations=-36.82217000000001,-73.06372000000002|marker-6||-36.807400000000015,-73.07842000000004|marker-7||&amp;center=-36.814785000000015,-</w:t>
            </w:r>
            <w:r w:rsidRPr="00D7313F">
              <w:rPr>
                <w:rFonts w:ascii="Courier New" w:hAnsi="Courier New" w:cs="Courier New"/>
                <w:sz w:val="18"/>
                <w:szCs w:val="18"/>
                <w:lang w:val="en-US"/>
              </w:rPr>
              <w:lastRenderedPageBreak/>
              <w:t>73.07107000000002&amp;defaultMarker=none&amp;zoom=12&amp;session=AI8A5wcAAH4AAAAAAAAAEgAAAAIBAAB42mNgYmRgZGJgYGDPSC1KtUrOXTu9XhTIZeA2VW_kCsnn9bmw-LxqKpDeCqQZsACYxtSOXLBGKeGXjUzd0qG-8_P3aIHoeUCaAQdYn-G46S0zkJHXL6C4xomBvZVHgIODgWqgAbuwIAMbgyMLhN2cxAAAsSggRVidKCk:car'}, {'index': 6, 'distance': 2.2432, 'narrative': 'Take ramp onto Avenida Jorge Alessandri toward Aeropuerto/Autopista Los Conquistadores. Go for 2.2 mi.', 'time': 262, 'direction': 3, 'directionName': 'Northeast', 'signs': [], 'maneuverNotes': [], 'formattedTime': '00:04:22', 'transportMode': 'car', 'startPoint': {'lat': -36.807400000000015, 'lng': -73.07842000000004}, 'turnType': 12, 'attributes': 0, 'iconUrl': '', 'streets': ['Avenida Jorge Alessandri'], 'mapUrl': 'https://www.mapquestapi.com/staticmap/v5/map?key=NBRA305IVkuxUEwkz8zoXjBN6SeNyqPr&amp;size=225,160&amp;locations=-36.807400000000015,-73.07842000000004|marker-7||-36.78014,-73.05810000000002|marker-8||&amp;center=-36.79377000000001,-73.06826000000004&amp;defaultMarker=none&amp;zoom=11&amp;session=AI8A5wcAAH4AAAAAAAAAEgAAAAIBAAB42mNgYmRgZGJgYGDPSC1KtUrOXTu9XhTIZeA2VW_kCsnn9bmw-LxqKpDeCqQZsACYxtSOXLBGKeGXjUzd0qG-8_P3aIHoeUCaAQdYn-G46S0zkJHXL6C4xomBvZVHgIODgWqgAbuwIAMbgyMLhN2cxAAAsSggRVidKCk:car'}, {'index': 7, 'distance': 2.0841, 'narrative': 'Take the 2nd exit from roundabout onto Avenida Jorge Alessandri. Go for 2.1 mi.', 'time': 191, 'direction': 3, 'directionName': 'Northeast', 'signs': [], 'maneuverNotes': [], 'formattedTime': '00:03:11', 'transportMode': 'car', 'startPoint': {'lat': -36.78014, 'lng': -73.05810000000002}, 'turnType': 28, 'attributes': 0, 'iconUrl': '', 'streets': ['Avenida Jorge Alessandri'], 'mapUrl': 'https://www.mapquestapi.com/staticmap/v5/map?key=NBRA305IVkuxUEwkz8zoXjBN6SeNyqPr&amp;size=225,160&amp;locations=-36.78014,-73.05810000000002|marker-8||-36.75336000000001,-73.04371|marker-9||&amp;center=-36.76675,-73.05090500000001&amp;defaultMarker=none&amp;zoom=11&amp;session=AI8A5wcAAH4AAAAAAAAAEgAAAAIBAAB42mNgYmRgZGJgYGDPSC1KtUrOXTu9XhTIZeA2VW_kCsnn9bmw-LxqKpDeCqQZsACYxtSOXLBGKeGXjUzd0qG-8_P3aIHoeUCaAQdYn-G46S0zkJHXL6C4xomBvZVHgIODgWqgAbuwIAMbgyMLhN2cxAAAsSggRVidKCk:car'}, {'index': 8, 'distance': 35.9942, 'narrative': 'Take ramp onto Acceso Norte A Concepción (152) toward Penco/RUTA 5. Go for 36.0 mi.', 'time': 2565, 'direction': 8, 'directionName': 'East', 'signs': [], 'maneuverNotes': [], 'formattedTime': '00:42:45', 'transportMode': 'car', 'startPoint': {'lat': -36.75336000000001, 'lng': -73.04371}, 'turnType': 12, 'attributes': 0, 'iconUrl': '', 'streets': ['152', 'Acceso Norte A Concepción', 'Autopista del Itata', 'Puente Las Ballenas', 'Autopista Interportuaria'], 'mapUrl': 'https://www.mapquestapi.com/staticmap/v5/map?key=NBRA305IVkuxUEwkz8zoXjBN6SeNyqPr&amp;size=225,160&amp;locations=-36.75336000000001,-73.04371|marker-9||-36.657710000000144,-72.45204000000001|marker-10||&amp;center=-36.705535000000076,-72.74787500000001&amp;defaultMarker=none&amp;zoom=7&amp;session=AI8A5wcAAH4AAAAAAAAAEgAAAAIBAAB42mNgYmRgZGJgYGDPSC1KtUrOXTu9XhTIZeA2VW_kCsnn9bmw-LxqKpDeCqQZsACYxtSOXLBGKeGXjUzd0qG-8_P3aIHoeUCaAQdYn-G46S0zkJHXL6C4xomBvZVHgIODgWqgAbuwIAMbgyMLhN2cxAAAsSggRVidKCk:car'}, {'index': 9, 'distance': 0.1404, 'narrative': 'Continue on Puente Itata. Go for 0.1 mi.', 'time': 9, 'direction': 8, 'directionName': 'East', 'signs': [], 'maneuverNotes': [], 'formattedTime': '00:00:09', 'transportMode': 'car', 'startPoint': {'lat': -36.657710000000144, 'lng': -72.45204000000001}, 'turnType': 0, 'attributes': 0, 'iconUrl': '', 'streets': ['Puente Itata', 'Autopista del Itata'], 'mapUrl': 'https://www.mapquestapi.com/staticmap/v5/map?key=NBRA305IVkuxUEwkz8zoXjBN6SeNyqPr&amp;size=225,160&amp;locations=-36.657710000000144,-72.45204000000001|marker-10||-36.656890000000146,-72.44968|marker-11||&amp;center=-36.65730000000015,-72.45086&amp;defaultMarker=none&amp;zoom=15&amp;session=AI8A5wcAAH4AAAAAAAAAEgAAAAIBAAB42mNgYmRgZGJgYGDPSC1KtUrOXTu9XhTIZeA2VW_kCsnn9bmw-LxqKpDeCqQZsACYxtSOXLBGKeGXjUzd0qG-8_P3aIHoeUCaAQdYn-G46S0zkJHXL6C4xomBvZVHgIODgWqgAbuwIAMbgyMLhN2cxAAAsSggRVidKCk:car'}, {'index': 10, 'distance': 12.1441, 'narrative': 'Continue on 152 (Acceso Norte A Concepción). Go for 12.1 mi.', 'time': 697, 'direction': 8, 'directionName': 'East', 'signs': [], 'maneuverNotes': [], 'formattedTime': '00:11:37', 'transportMode': 'car', 'startPoint': {'lat': -</w:t>
            </w:r>
            <w:r w:rsidRPr="00D7313F">
              <w:rPr>
                <w:rFonts w:ascii="Courier New" w:hAnsi="Courier New" w:cs="Courier New"/>
                <w:sz w:val="18"/>
                <w:szCs w:val="18"/>
                <w:lang w:val="en-US"/>
              </w:rPr>
              <w:lastRenderedPageBreak/>
              <w:t xml:space="preserve">36.656890000000146, 'lng': -72.44968}, 'turnType': 0, 'attributes': 0, 'iconUrl': '', 'streets': ['152', 'Acceso Norte A Concepción', 'Autopista del Itata'], 'mapUrl': 'https://www.mapquestapi.com/staticmap/v5/map?key=NBRA305IVkuxUEwkz8zoXjBN6SeNyqPr&amp;size=225,160&amp;locations=-36.656890000000146,-72.44968|marker-11||-36.65413000000014,-72.23370999999987|marker-12||&amp;center=-36.65551000000014,-72.34169499999993&amp;defaultMarker=none&amp;zoom=9&amp;session=AI8A5wcAAH4AAAAAAAAAEgAAAAIBAAB42mNgYmRgZGJgYGDPSC1KtUrOXTu9XhTIZeA2VW_kCsnn9bmw-LxqKpDeCqQZsACYxtSOXLBGKeGXjUzd0qG-8_P3aIHoeUCaAQdYn-G46S0zkJHXL6C4xomBvZVHgIODgWqgAbuwIAMbgyMLhN2cxAAAsSggRVidKCk:car'}, {'index': 11, 'distance': 233.3392, 'narrative': 'Take the left exit toward Al Norte onto 5 (Ruta del Maule). Go for 233 mi.', 'time': 14134, 'direction': 3, 'directionName': 'Northeast', 'signs': [], 'maneuverNotes': [], 'formattedTime': '03:55:34', 'transportMode': 'car', 'startPoint': {'lat': -36.65413000000014, 'lng': -72.23370999999987}, 'turnType': 15, 'attributes': 0, 'iconUrl': '', 'streets': ['5', 'Ruta del Maule', 'Vía Panamericana', 'Longitudinal Sur', 'Puente Nebuco', 'Puente Ñuble', 'Puente Menelhue', 'Puente Ninquihue', 'Puente Navotavo', 'Puente Gaona', 'Puente Quiliahua', 'Puente Bulí', 'Carretera Panamericana', 'Puente Perquilaquén', 'Puente Longaví', 'Puente Achibueno', 'Puente Ancoa 2', 'Puente Ancoa 1', 'Puente Putagan', 'Puente Quilipin', 'Puente Los Pinos', 'Puente Los Patos', 'Puente Cunaco', 'Puente Toledo', 'Puente Motor', 'Puente Vertientes', 'Puente Maule', 'Puente Piduco', 'Puente Pangue', 'Puente Chagres', 'Puente Río Claro', 'Ruta del Maipo', 'Puente Pirihuin', 'Puente Lontué', 'Puente Río Teno', 'Puente Peor es Nada', 'Puente Descarga No 2', 'Puente Descarga', 'Puente Tinguiririca', 'Puente Antivero', 'Puente Charquicán', 'Puente Rigolemu', 'Puente Tipaume', 'Autopista Bypass Rancagua', 'Puente Cachapoal', 'Puente La Cadena', 'Puente Tronco', 'Puente Peuco'], 'mapUrl': 'https://www.mapquestapi.com/staticmap/v5/map?key=NBRA305IVkuxUEwkz8zoXjBN6SeNyqPr&amp;size=225,160&amp;locations=-36.65413000000014,-72.23370999999987|marker-12||-33.77382999999982,-70.74360999999931|marker-13||&amp;center=-35.21397999999998,-71.48865999999958&amp;defaultMarker=none&amp;zoom=5&amp;session=AI8A5wcAAH4AAAAAAAAAEgAAAAIBAAB42mNgYmRgZGJgYGDPSC1KtUrOXTu9XhTIZeA2VW_kCsnn9bmw-LxqKpDeCqQZsACYxtSOXLBGKeGXjUzd0qG-8_P3aIHoeUCaAQdYn-G46S0zkJHXL6C4xomBvZVHgIODgWqgAbuwIAMbgyMLhN2cxAAAsSggRVidKCk:car'}, {'index': 12, 'distance': 5.8856, 'narrative': 'Continue on 5. </w:t>
            </w:r>
            <w:r w:rsidRPr="65598F91">
              <w:rPr>
                <w:rFonts w:ascii="Courier New" w:hAnsi="Courier New" w:cs="Courier New"/>
                <w:sz w:val="18"/>
                <w:szCs w:val="18"/>
              </w:rPr>
              <w:t>Go for 5.9 mi.', 'time': 395, 'direction': 1, 'directionName': 'North', 'signs': [], 'maneuverNotes': [], 'formattedTime': '00:06:35', 'transportMode': 'car', 'startPoint': {'lat': -33.77382999999982, 'lng': -70.74360999999931}, 'turnType': 0, 'attributes': 0, 'iconUrl': '', 'streets': ['5', 'Ruta del Maipo', 'Vía Panamericana', 'Longitudinal Sur', 'Puente Río Maipo'], 'mapUrl': 'https://www.mapquestapi.com/staticmap/v5/map?key=NBRA305IVkuxUEwkz8zoXjBN6SeNyqPr&amp;size=225,160&amp;locations=-33.77382999999982,-70.74360999999931|marker-13||-33.69136999999976,-70.72477999999933|marker-14||&amp;center=-33.73259999999979,-70.73419499999932&amp;defaultMarker=none&amp;zoom=10&amp;session=AI8A5wcAAH4AAAAAAAAAEgAAAAIBAAB42mNgYmRgZGJgYGDPSC1KtUrOXTu9XhTIZeA2VW_kCsnn9bmw-LxqKpDeCqQZsACYxtSOXLBGKeGXjUzd0qG-8_P3aIHoeUCaAQdYn-G46S0zkJHXL6C4xomBvZVHgIODgWqgAbuwIAMbgyMLhN2cxAAAsSggRVidKCk:car'}, {'index': 13, 'distance': 9.5051, 'narrative': 'Continue on 5 (Ruta del Maipo). Go for 9.5 mi.', 'time': 620, 'direction': 1, 'directionName': 'North', 'signs': [], 'maneuverNotes': [], 'formattedTime': '00:10:20', 'transportMode': 'car', 'startPoint': {'lat': -33.69136999999976, 'lng': -70.72477999999933}, 'turnType': 0, 'attributes': 0, 'iconUrl': '', 'streets': ['5', 'Ruta del Maipo', 'Vía Panamericana', 'Longitudinal Sur', 'Puente Río Maipo', 'Autopista Central'], 'mapUrl': 'https://www.mapquestapi.com/staticmap/v5/map?key=NBRA305IVkuxUEwkz8zoXjBN6SeNyqPr&amp;size=225,160&amp;locations=-33.69136999999976,-70.72477999999933|marker-14||-33.556579999999656,-70.7097699999993|marker-15||&amp;center=-33.6239749999997,-70.71727499999932&amp;defaultMarker=none&amp;zoom=9&amp;session=AI8A5wcAAH4AAAAAAAAAEgAAA</w:t>
            </w:r>
            <w:r w:rsidRPr="65598F91">
              <w:rPr>
                <w:rFonts w:ascii="Courier New" w:hAnsi="Courier New" w:cs="Courier New"/>
                <w:sz w:val="18"/>
                <w:szCs w:val="18"/>
              </w:rPr>
              <w:lastRenderedPageBreak/>
              <w:t>AIBAAB42mNgYmRgZGJgYGDPSC1KtUrOXTu9XhTIZeA2VW_kCsnn9bmw-LxqKpDeCqQZsACYxtSOXLBGKeGXjUzd0qG-8_P3aIHoeUCaAQdYn-G46S0zkJHXL6C4xomBvZVHgIODgWqgAbuwIAMbgyMLhN2cxAAAsSggRVidKCk:car'}, {'index': 14, 'distance': 12.9456, 'narrative': 'Keep left onto 74 (Autopista Central) toward General Velásquez. Go for 12.9 mi.', 'time': 963, 'direction': 1, 'directionName': 'North', 'signs': [], 'maneuverNotes': [], 'formattedTime': '00:16:03', 'transportMode': 'car', 'startPoint': {'lat': -33.556579999999656, 'lng': -70.7097699999993}, 'turnType': 17, 'attributes': 0, 'iconUrl': '', 'streets': ['74', 'Autopista Central', 'Vía Panamericana'], 'mapUrl': 'https://www.mapquestapi.com/staticmap/v5/map?key=NBRA305IVkuxUEwkz8zoXjBN6SeNyqPr&amp;size=225,160&amp;locations=-33.556579999999656,-70.7097699999993|marker-15||-33.37697999999952,-70.695319999999|marker-16||&amp;center=-33.46677999999959,-70.70254499999915&amp;defaultMarker=none&amp;zoom=9&amp;session=AI8A5wcAAH4AAAAAAAAAEgAAAAIBAAB42mNgYmRgZGJgYGDPSC1KtUrOXTu9XhTIZeA2VW_kCsnn9bmw-LxqKpDeCqQZsACYxtSOXLBGKeGXjUzd0qG-8_P3aIHoeUCaAQdYn-G46S0zkJHXL6C4xomBvZVHgIODgWqgAbuwIAMbgyMLhN2cxAAAsSggRVidKCk:car'}, {'index': 15, 'distance': 286.2906, 'narrative': 'Continue on 5 (Autopista Central). Go for 286 mi.', 'time': 15929, 'direction': 1, 'directionName': 'North', 'signs': [], 'maneuverNotes': [], 'formattedTime': '04:25:29', 'transportMode': 'car', 'startPoint': {'lat': -33.37697999999952, 'lng': -70.695319999999}, 'turnType': 0, 'attributes': 0, 'iconUrl': '', 'streets': ['5', 'Autopista Central', 'Vía Panamericana', 'Autopista Aconcagua', 'Longitudinal Norte', 'Puente Chacabuco', 'Puente Rungue', 'Puente Montenegro', 'Puente Las Chilcas', 'Túnel La Calavera', 'Puente Paso Superior La Calavera', 'Puente Paso Superior Ocoa', 'Puente Aconcagua', 'Paso Superior Romeral', 'Puente Paso Superior Cuatro Esquinas', 'Puente El Litre', 'Puente Nogales', 'Puente El Cobre', 'Túnel El Melón II', 'Puente Quebradilla', 'Puente Talaguén', 'Puente Jaururo', 'Puente Pullally', 'Puente Petorca', 'Puente Longotoma', 'Puente Huaquén', 'Puente La Ballena', 'Puente El Chivato', 'Puente Huentelauquén', 'Puente El Teniente', 'Puente Limarí', 'Puente Camarones N1', 'Puente Camarones N2', 'Puente Lagunillas', 'La Hacienda', 'Totoralillo', 'Punte Culebrón', 'Avenida Juan Bohon'], 'mapUrl': 'https://www.mapquestapi.com/staticmap/v5/map?key=NBRA305IVkuxUEwkz8zoXjBN6SeNyqPr&amp;size=225,160&amp;locations=-33.37697999999952,-70.695319999999|marker-16||-29.90216999999956,-71.25642999999913|marker-17||&amp;center=-31.63957499999954,-70.97587499999906&amp;defaultMarker=none&amp;zoom=5&amp;session=AI8A5wcAAH4AAAAAAAAAEgAAAAIBAAB42mNgYmRgZGJgYGDPSC1KtUrOXTu9XhTIZeA2VW_kCsnn9bmw-LxqKpDeCqQZsACYxtSOXLBGKeGXjUzd0qG-8_P3aIHoeUCaAQdYn-G46S0zkJHXL6C4xomBvZVHgIODgWqgAbuwIAMbgyMLhN2cxAAAsSggRVidKCk:car'}, {'index': 16, 'distance': 0.2063, 'narrative': 'Turn right onto Avenida Brasil. Go for 0.2 mi.', 'time': 42, 'direction': 3, 'directionName': 'Northeast', 'signs': [], 'maneuverNotes': [], 'formattedTime': '00:00:42', 'transportMode': 'car', 'startPoint': {'lat': -29.90216999999956, 'lng': -71.25642999999913}, 'turnType': 2, 'attributes': 0, 'iconUrl': '', 'streets': ['Avenida Brasil'], 'mapUrl': 'https://www.mapquestapi.com/staticmap/v5/map?key=NBRA305IVkuxUEwkz8zoXjBN6SeNyqPr&amp;size=225,160&amp;locations=-29.90216999999956,-71.25642999999913|marker-17||-29.90093999999956,-71.25386999999914|marker-18||&amp;center=-29.90155499999956,-71.25514999999913&amp;defaultMarker=none&amp;zoom=15&amp;session=AI8A5wcAAH4AAAAAAAAAEgAAAAIBAAB42mNgYmRgZGJgYGDPSC1KtUrOXTu9XhTIZeA2VW_kCsnn9bmw-LxqKpDeCqQZsACYxtSOXLBGKeGXjUzd0qG-8_P3aIHoeUCaAQdYn-G46S0zkJHXL6C4xomBvZVHgIODgWqgAbuwIAMbgyMLhN2cxAAAsSggRVidKCk:car'}, {'index': 17, 'distance': 0.1684, 'narrative': 'Continue on Calle Brasil. Go for 0.2 mi.', 'time': 41, 'direction': 8, 'directionName': 'East', 'signs': [], 'maneuverNotes': [], 'formattedTime': '00:00:41', 'transportMode': 'car', 'startPoint': {'lat': -29.90093999999956, 'lng': -71.25386999999914}, 'turnType': 0, 'attributes': 0, 'iconUrl': '', 'streets': ['Calle Brasil'], 'mapUrl': 'https://www.mapquestapi.com/staticmap/v5/map?key=NBRA305IVkuxUEwkz8zoXjBN6SeNyqPr&amp;size=225,160&amp;locations=-29.90093999999956,-71.25386999999914|marker-</w:t>
            </w:r>
            <w:r w:rsidRPr="65598F91">
              <w:rPr>
                <w:rFonts w:ascii="Courier New" w:hAnsi="Courier New" w:cs="Courier New"/>
                <w:sz w:val="18"/>
                <w:szCs w:val="18"/>
              </w:rPr>
              <w:lastRenderedPageBreak/>
              <w:t>18||-29.900879999999564,-71.25103999999914|marker-19||&amp;center=-29.900909999999563,-71.25245499999915&amp;defaultMarker=none&amp;zoom=15&amp;session=AI8A5wcAAH4AAAAAAAAAEgAAAAIBAAB42mNgYmRgZGJgYGDPSC1KtUrOXTu9XhTIZeA2VW_kCsnn9bmw-LxqKpDeCqQZsACYxtSOXLBGKeGXjUzd0qG-8_P3aIHoeUCaAQdYn-G46S0zkJHXL6C4xomBvZVHgIODgWqgAbuwIAMbgyMLhN2cxAAAsSggRVidKCk:car'}, {'index': 18, 'distance': 0.1056, 'narrative': 'Turn right onto Calle Los Carrera. Go for 0.1 mi.', 'time': 36, 'direction': 4, 'directionName': 'South', 'signs': [], 'maneuverNotes': [], 'formattedTime': '00:00:36', 'transportMode': 'car', 'startPoint': {'lat': -29.900879999999564, 'lng': -71.25103999999914}, 'turnType': 2, 'attributes': 0, 'iconUrl': '', 'streets': ['Calle Los Carrera'], 'mapUrl': 'https://www.mapquestapi.com/staticmap/v5/map?key=NBRA305IVkuxUEwkz8zoXjBN6SeNyqPr&amp;size=225,160&amp;locations=-29.900879999999564,-71.25103999999914|marker-19||-29.902389999999563,-71.25123999999914|marker-20||&amp;center=-29.901634999999565,-71.25113999999914&amp;defaultMarker=none&amp;zoom=16&amp;session=AI8A5wcAAH4AAAAAAAAAEgAAAAIBAAB42mNgYmRgZGJgYGDPSC1KtUrOXTu9XhTIZeA2VW_kCsnn9bmw-LxqKpDeCqQZsACYxtSOXLBGKeGXjUzd0qG-8_P3aIHoeUCaAQdYn-G46S0zkJHXL6C4xomBvZVHgIODgWqgAbuwIAMbgyMLhN2cxAAAsSggRVidKCk:car'}, {'index': 19, 'distance': 0, 'narrative': 'Arrive at Calle Los Carrera.', 'time': 0, 'direction': 0, 'directionName': 'None', 'signs': [], 'maneuverNotes': [], 'formattedTime': '00:00:00', 'transportMode': 'car', 'startPoint': {'lat': -29.902389999999563, 'lng': -71.25123999999914}, 'turnType': 0, 'attributes': 0, 'iconUrl': '', 'streets': []}]}], 'options': {'routeType': 'FASTEST', 'narrativeType': 'text', 'enhancedNarrative': False, 'walkingSpeed': -1, 'highwayEfficiency': 22, 'avoids': False, 'generalize': -1, 'shapeFormat': 'raw', 'unit': 'M', 'locale': 'en_US', 'useTraffic': False, 'timeType': 0, 'dateType': 0, 'doReverseGeocode': True, 'manMaps': True, 'sideOfStreetDisplay': True}, 'boundingBox': {'ul': {'lat': -29.900879999999564, 'lng': -73.07847000000004}, 'lr': {'lat': -36.82996000000001, 'lng': -70.68528999999907}}, 'name': '5', 'maxRoutes': '', 'locations': [{'street': '', 'adminArea6': '', 'adminArea6Type': 'Neighborhood', 'adminArea5': 'Concepción', 'adminArea5Type': 'City', 'adminArea4': 'Concepción', 'adminArea4Type': 'County', 'adminArea3': 'BI', 'adminArea3Type': 'State', 'adminArea1': 'CL', 'adminArea1Type': 'Country', 'postalCode': '', 'geocodeQualityCode': 'A5XAX', 'geocodeQuality': 'CITY', 'dragPoint': False, 'sideOfStreet': 'N', 'linkId': '0', 'unknownInput': '', 'type': 's', 'latLng': {'lat': -36.82815, 'lng': -73.0512}, 'displayLatLng': {'lat': -36.82815, 'lng': -73.0512}, 'mapUrl': ''}, {'street': '', 'adminArea6': '', 'adminArea6Type': 'Neighborhood', 'adminArea5': 'La Serena', 'adminArea5Type': 'City', 'adminArea4': 'Elqui', 'adminArea4Type': 'County', 'adminArea3': 'CO', 'adminArea3Type': 'State', 'adminArea1': 'CL', 'adminArea1Type': 'Country', 'postalCode': '', 'geocodeQualityCode': 'A5XAX', 'geocodeQuality': 'CITY', 'dragPoint': False, 'sideOfStreet': 'N', 'linkId': '0', 'unknownInput': '', 'type': 's', 'latLng': {'lat': -29.90239, 'lng': -71.25124}, 'displayLatLng': {'lat': -29.90239, 'lng': -71.25124}, 'mapUrl': ''}], 'locationSequence': [0, 1]}, 'info': {'statuscode': 0, 'copyright': {'text': '© 2022 MapQuest, Inc.', 'imageUrl': 'http://api.mqcdn.com/res/mqlogo.gif', 'imageAltText': '© 2022 MapQuest, Inc.'}, 'messages': []}}</w:t>
            </w:r>
          </w:p>
          <w:p w14:paraId="3F820823" w14:textId="77777777" w:rsidR="00AE38FC" w:rsidRDefault="00AE38FC" w:rsidP="007918B2">
            <w:pPr>
              <w:pStyle w:val="SubStepAlpha"/>
              <w:numPr>
                <w:ilvl w:val="0"/>
                <w:numId w:val="0"/>
              </w:numPr>
              <w:spacing w:before="0" w:after="0"/>
              <w:rPr>
                <w:rFonts w:ascii="Courier New" w:hAnsi="Courier New" w:cs="Courier New"/>
                <w:sz w:val="18"/>
                <w:szCs w:val="18"/>
              </w:rPr>
            </w:pPr>
          </w:p>
          <w:p w14:paraId="292A508D" w14:textId="77777777" w:rsidR="00AE38FC" w:rsidRDefault="00AE38FC" w:rsidP="007918B2">
            <w:pPr>
              <w:pStyle w:val="SubStepAlpha"/>
              <w:numPr>
                <w:ilvl w:val="0"/>
                <w:numId w:val="0"/>
              </w:numPr>
              <w:spacing w:before="0" w:after="0"/>
              <w:rPr>
                <w:rFonts w:ascii="Courier New" w:hAnsi="Courier New" w:cs="Courier New"/>
                <w:sz w:val="18"/>
                <w:szCs w:val="18"/>
              </w:rPr>
            </w:pPr>
          </w:p>
          <w:p w14:paraId="3FDE5CD8" w14:textId="77777777" w:rsidR="00AE38FC" w:rsidRDefault="00AE38FC" w:rsidP="007918B2">
            <w:pPr>
              <w:pStyle w:val="SubStepAlpha"/>
              <w:numPr>
                <w:ilvl w:val="0"/>
                <w:numId w:val="0"/>
              </w:numPr>
              <w:spacing w:before="0" w:after="0"/>
              <w:rPr>
                <w:rFonts w:ascii="Courier New" w:hAnsi="Courier New" w:cs="Courier New"/>
                <w:sz w:val="18"/>
                <w:szCs w:val="18"/>
              </w:rPr>
            </w:pPr>
          </w:p>
          <w:p w14:paraId="1F5E7D76" w14:textId="77777777" w:rsidR="00AE38FC" w:rsidRDefault="00AE38FC" w:rsidP="007918B2">
            <w:pPr>
              <w:pStyle w:val="SubStepAlpha"/>
              <w:numPr>
                <w:ilvl w:val="0"/>
                <w:numId w:val="0"/>
              </w:numPr>
              <w:spacing w:before="0" w:after="0"/>
              <w:rPr>
                <w:rFonts w:ascii="Courier New" w:hAnsi="Courier New" w:cs="Courier New"/>
                <w:sz w:val="18"/>
                <w:szCs w:val="18"/>
              </w:rPr>
            </w:pPr>
          </w:p>
          <w:p w14:paraId="4636537B" w14:textId="77777777" w:rsidR="00AE38FC" w:rsidRDefault="00AE38FC" w:rsidP="007918B2">
            <w:pPr>
              <w:pStyle w:val="SubStepAlpha"/>
              <w:numPr>
                <w:ilvl w:val="0"/>
                <w:numId w:val="0"/>
              </w:numPr>
              <w:spacing w:before="0" w:after="0"/>
              <w:rPr>
                <w:rFonts w:ascii="Courier New" w:hAnsi="Courier New" w:cs="Courier New"/>
                <w:sz w:val="18"/>
                <w:szCs w:val="18"/>
              </w:rPr>
            </w:pPr>
          </w:p>
          <w:p w14:paraId="178ACC41" w14:textId="77777777" w:rsidR="00AE38FC" w:rsidRDefault="00AE38FC" w:rsidP="007918B2">
            <w:pPr>
              <w:pStyle w:val="SubStepAlpha"/>
              <w:numPr>
                <w:ilvl w:val="0"/>
                <w:numId w:val="0"/>
              </w:numPr>
              <w:spacing w:before="0" w:after="0"/>
              <w:rPr>
                <w:rFonts w:ascii="Courier New" w:hAnsi="Courier New" w:cs="Courier New"/>
                <w:sz w:val="18"/>
                <w:szCs w:val="18"/>
              </w:rPr>
            </w:pPr>
          </w:p>
          <w:p w14:paraId="6ED6BE45" w14:textId="77777777" w:rsidR="00AE38FC" w:rsidRDefault="00AE38FC" w:rsidP="007918B2">
            <w:pPr>
              <w:pStyle w:val="SubStepAlpha"/>
              <w:numPr>
                <w:ilvl w:val="0"/>
                <w:numId w:val="0"/>
              </w:numPr>
              <w:spacing w:before="0" w:after="0"/>
              <w:rPr>
                <w:rFonts w:ascii="Courier New" w:hAnsi="Courier New" w:cs="Courier New"/>
                <w:sz w:val="18"/>
                <w:szCs w:val="18"/>
              </w:rPr>
            </w:pPr>
          </w:p>
          <w:p w14:paraId="706B3C2E" w14:textId="77777777" w:rsidR="00AE38FC" w:rsidRDefault="00AE38FC" w:rsidP="007918B2">
            <w:pPr>
              <w:pStyle w:val="SubStepAlpha"/>
              <w:numPr>
                <w:ilvl w:val="0"/>
                <w:numId w:val="0"/>
              </w:numPr>
              <w:spacing w:before="0" w:after="0"/>
              <w:rPr>
                <w:rFonts w:ascii="Courier New" w:hAnsi="Courier New" w:cs="Courier New"/>
                <w:sz w:val="18"/>
                <w:szCs w:val="18"/>
              </w:rPr>
            </w:pPr>
          </w:p>
          <w:p w14:paraId="50288A4E" w14:textId="77777777" w:rsidR="00AE38FC" w:rsidRDefault="00AE38FC" w:rsidP="007918B2">
            <w:pPr>
              <w:pStyle w:val="SubStepAlpha"/>
              <w:numPr>
                <w:ilvl w:val="0"/>
                <w:numId w:val="0"/>
              </w:numPr>
              <w:spacing w:before="0" w:after="0"/>
              <w:rPr>
                <w:rFonts w:ascii="Courier New" w:hAnsi="Courier New" w:cs="Courier New"/>
                <w:sz w:val="18"/>
                <w:szCs w:val="18"/>
              </w:rPr>
            </w:pPr>
          </w:p>
          <w:p w14:paraId="635D7717" w14:textId="77777777" w:rsidR="00AE38FC" w:rsidRDefault="00AE38FC" w:rsidP="007918B2">
            <w:pPr>
              <w:pStyle w:val="SubStepAlpha"/>
              <w:numPr>
                <w:ilvl w:val="0"/>
                <w:numId w:val="0"/>
              </w:numPr>
              <w:spacing w:before="0" w:after="0"/>
              <w:rPr>
                <w:rFonts w:ascii="Courier New" w:hAnsi="Courier New" w:cs="Courier New"/>
                <w:sz w:val="18"/>
                <w:szCs w:val="18"/>
              </w:rPr>
            </w:pPr>
          </w:p>
          <w:p w14:paraId="5FA49EBE" w14:textId="77777777" w:rsidR="00AE38FC" w:rsidRDefault="00AE38FC" w:rsidP="007918B2">
            <w:pPr>
              <w:pStyle w:val="SubStepAlpha"/>
              <w:numPr>
                <w:ilvl w:val="0"/>
                <w:numId w:val="0"/>
              </w:numPr>
              <w:spacing w:before="0" w:after="0"/>
              <w:rPr>
                <w:rFonts w:ascii="Courier New" w:hAnsi="Courier New" w:cs="Courier New"/>
                <w:sz w:val="18"/>
                <w:szCs w:val="18"/>
              </w:rPr>
            </w:pPr>
          </w:p>
          <w:p w14:paraId="2F9F6D2E" w14:textId="77777777" w:rsidR="00AE38FC" w:rsidRDefault="00AE38FC" w:rsidP="007918B2">
            <w:pPr>
              <w:pStyle w:val="SubStepAlpha"/>
              <w:numPr>
                <w:ilvl w:val="0"/>
                <w:numId w:val="0"/>
              </w:numPr>
              <w:spacing w:before="0" w:after="0"/>
              <w:rPr>
                <w:rFonts w:ascii="Courier New" w:hAnsi="Courier New" w:cs="Courier New"/>
                <w:sz w:val="18"/>
                <w:szCs w:val="18"/>
              </w:rPr>
            </w:pPr>
          </w:p>
          <w:p w14:paraId="66A4C1FC" w14:textId="77777777" w:rsidR="00AE38FC" w:rsidRDefault="00AE38FC" w:rsidP="007918B2">
            <w:pPr>
              <w:pStyle w:val="SubStepAlpha"/>
              <w:numPr>
                <w:ilvl w:val="0"/>
                <w:numId w:val="0"/>
              </w:numPr>
              <w:spacing w:before="0" w:after="0"/>
              <w:rPr>
                <w:rFonts w:ascii="Courier New" w:hAnsi="Courier New" w:cs="Courier New"/>
                <w:sz w:val="18"/>
                <w:szCs w:val="18"/>
              </w:rPr>
            </w:pPr>
          </w:p>
          <w:p w14:paraId="78759510" w14:textId="77777777" w:rsidR="00AE38FC" w:rsidRDefault="00AE38FC" w:rsidP="007918B2">
            <w:pPr>
              <w:pStyle w:val="SubStepAlpha"/>
              <w:numPr>
                <w:ilvl w:val="0"/>
                <w:numId w:val="0"/>
              </w:numPr>
              <w:spacing w:before="0" w:after="0"/>
              <w:rPr>
                <w:rFonts w:ascii="Courier New" w:hAnsi="Courier New" w:cs="Courier New"/>
                <w:sz w:val="18"/>
                <w:szCs w:val="18"/>
              </w:rPr>
            </w:pPr>
          </w:p>
          <w:p w14:paraId="443B3EFB" w14:textId="77777777" w:rsidR="00AE38FC" w:rsidRDefault="00AE38FC" w:rsidP="007918B2">
            <w:pPr>
              <w:pStyle w:val="SubStepAlpha"/>
              <w:numPr>
                <w:ilvl w:val="0"/>
                <w:numId w:val="0"/>
              </w:numPr>
              <w:spacing w:before="0" w:after="0"/>
              <w:rPr>
                <w:rFonts w:ascii="Courier New" w:hAnsi="Courier New" w:cs="Courier New"/>
                <w:sz w:val="18"/>
                <w:szCs w:val="18"/>
              </w:rPr>
            </w:pPr>
          </w:p>
          <w:p w14:paraId="4ED8DE6E" w14:textId="77777777" w:rsidR="00AE38FC" w:rsidRDefault="00AE38FC" w:rsidP="007918B2">
            <w:pPr>
              <w:pStyle w:val="SubStepAlpha"/>
              <w:numPr>
                <w:ilvl w:val="0"/>
                <w:numId w:val="0"/>
              </w:numPr>
              <w:spacing w:before="0" w:after="0"/>
              <w:rPr>
                <w:rFonts w:ascii="Courier New" w:hAnsi="Courier New" w:cs="Courier New"/>
                <w:sz w:val="18"/>
                <w:szCs w:val="18"/>
              </w:rPr>
            </w:pPr>
          </w:p>
          <w:p w14:paraId="38EE3AEC" w14:textId="77777777" w:rsidR="00AE38FC" w:rsidRDefault="00AE38FC" w:rsidP="007918B2">
            <w:pPr>
              <w:pStyle w:val="SubStepAlpha"/>
              <w:numPr>
                <w:ilvl w:val="0"/>
                <w:numId w:val="0"/>
              </w:numPr>
              <w:spacing w:before="0" w:after="0"/>
              <w:rPr>
                <w:rFonts w:ascii="Courier New" w:hAnsi="Courier New" w:cs="Courier New"/>
                <w:sz w:val="18"/>
                <w:szCs w:val="18"/>
              </w:rPr>
            </w:pPr>
          </w:p>
          <w:p w14:paraId="6F32F8B2" w14:textId="707AFAA3" w:rsidR="00AE38FC" w:rsidRDefault="00AE38FC" w:rsidP="007918B2">
            <w:pPr>
              <w:pStyle w:val="SubStepAlpha"/>
              <w:numPr>
                <w:ilvl w:val="0"/>
                <w:numId w:val="0"/>
              </w:numPr>
              <w:spacing w:before="0" w:after="0"/>
              <w:rPr>
                <w:rFonts w:ascii="Courier New" w:hAnsi="Courier New" w:cs="Courier New"/>
                <w:sz w:val="18"/>
                <w:szCs w:val="18"/>
              </w:rPr>
            </w:pPr>
          </w:p>
        </w:tc>
      </w:tr>
      <w:tr w:rsidR="00AE38FC" w14:paraId="3E600F09" w14:textId="77777777" w:rsidTr="65598F91">
        <w:tc>
          <w:tcPr>
            <w:tcW w:w="10070" w:type="dxa"/>
          </w:tcPr>
          <w:p w14:paraId="4FEC7C0E" w14:textId="38C7B6AD" w:rsidR="00AE38FC" w:rsidRDefault="00AE38FC" w:rsidP="007918B2">
            <w:pPr>
              <w:pStyle w:val="SubStepAlpha"/>
              <w:numPr>
                <w:ilvl w:val="0"/>
                <w:numId w:val="0"/>
              </w:numPr>
              <w:spacing w:before="0" w:after="0"/>
              <w:rPr>
                <w:rFonts w:ascii="Courier New" w:hAnsi="Courier New" w:cs="Courier New"/>
                <w:sz w:val="18"/>
                <w:szCs w:val="18"/>
              </w:rPr>
            </w:pPr>
            <w:r>
              <w:rPr>
                <w:rFonts w:ascii="Courier New" w:hAnsi="Courier New" w:cs="Courier New"/>
                <w:sz w:val="18"/>
                <w:szCs w:val="18"/>
              </w:rPr>
              <w:lastRenderedPageBreak/>
              <w:t>Consulta Quinta región</w:t>
            </w:r>
          </w:p>
        </w:tc>
      </w:tr>
      <w:tr w:rsidR="00AE38FC" w14:paraId="1F5E9C73" w14:textId="77777777" w:rsidTr="65598F91">
        <w:tc>
          <w:tcPr>
            <w:tcW w:w="10070" w:type="dxa"/>
          </w:tcPr>
          <w:p w14:paraId="78315271" w14:textId="64ED2102" w:rsidR="65598F91" w:rsidRDefault="65598F91" w:rsidP="65598F91">
            <w:pPr>
              <w:pStyle w:val="SubStepAlpha"/>
              <w:numPr>
                <w:ilvl w:val="3"/>
                <w:numId w:val="0"/>
              </w:numPr>
              <w:spacing w:before="0" w:after="0"/>
              <w:rPr>
                <w:rFonts w:ascii="Courier New" w:hAnsi="Courier New" w:cs="Courier New"/>
                <w:sz w:val="18"/>
                <w:szCs w:val="18"/>
              </w:rPr>
            </w:pPr>
          </w:p>
          <w:p w14:paraId="65700A5C" w14:textId="3508797A" w:rsidR="0738043C" w:rsidRDefault="0738043C" w:rsidP="65598F91">
            <w:pPr>
              <w:pStyle w:val="SubStepAlpha"/>
              <w:numPr>
                <w:ilvl w:val="3"/>
                <w:numId w:val="0"/>
              </w:numPr>
              <w:spacing w:before="0" w:after="0"/>
              <w:rPr>
                <w:rFonts w:ascii="Courier New" w:hAnsi="Courier New" w:cs="Courier New"/>
                <w:sz w:val="18"/>
                <w:szCs w:val="18"/>
              </w:rPr>
            </w:pPr>
            <w:r w:rsidRPr="65598F91">
              <w:rPr>
                <w:rFonts w:ascii="Courier New" w:hAnsi="Courier New" w:cs="Courier New"/>
                <w:sz w:val="18"/>
                <w:szCs w:val="18"/>
              </w:rPr>
              <w:t xml:space="preserve">orig_benjamincornejo = "villa alemana, chile" </w:t>
            </w:r>
          </w:p>
          <w:p w14:paraId="239A662D" w14:textId="627DD0D9" w:rsidR="0738043C" w:rsidRPr="00D7313F" w:rsidRDefault="0738043C" w:rsidP="65598F91">
            <w:pPr>
              <w:pStyle w:val="SubStepAlpha"/>
              <w:numPr>
                <w:ilvl w:val="3"/>
                <w:numId w:val="0"/>
              </w:numPr>
              <w:spacing w:before="0" w:after="0"/>
              <w:rPr>
                <w:lang w:val="en-US"/>
              </w:rPr>
            </w:pPr>
            <w:r w:rsidRPr="00D7313F">
              <w:rPr>
                <w:rFonts w:ascii="Courier New" w:hAnsi="Courier New" w:cs="Courier New"/>
                <w:sz w:val="18"/>
                <w:szCs w:val="18"/>
                <w:lang w:val="en-US"/>
              </w:rPr>
              <w:t>dest_benjamincornejo = "quilpue, chile"</w:t>
            </w:r>
          </w:p>
          <w:p w14:paraId="6F18BE4A" w14:textId="2357C3AB" w:rsidR="65598F91" w:rsidRPr="00D7313F" w:rsidRDefault="65598F91" w:rsidP="65598F91">
            <w:pPr>
              <w:pStyle w:val="SubStepAlpha"/>
              <w:numPr>
                <w:ilvl w:val="3"/>
                <w:numId w:val="0"/>
              </w:numPr>
              <w:spacing w:before="0" w:after="0"/>
              <w:rPr>
                <w:rFonts w:ascii="Courier New" w:hAnsi="Courier New" w:cs="Courier New"/>
                <w:sz w:val="18"/>
                <w:szCs w:val="18"/>
                <w:lang w:val="en-US"/>
              </w:rPr>
            </w:pPr>
          </w:p>
          <w:p w14:paraId="01665950" w14:textId="2BEC3025" w:rsidR="00AE38FC" w:rsidRPr="00D7313F" w:rsidRDefault="35910F61" w:rsidP="65598F91">
            <w:pPr>
              <w:pStyle w:val="SubStepAlpha"/>
              <w:numPr>
                <w:ilvl w:val="3"/>
                <w:numId w:val="0"/>
              </w:numPr>
              <w:spacing w:before="0" w:after="0"/>
              <w:rPr>
                <w:rFonts w:ascii="Courier New" w:hAnsi="Courier New" w:cs="Courier New"/>
                <w:sz w:val="18"/>
                <w:szCs w:val="18"/>
                <w:lang w:val="en-US"/>
              </w:rPr>
            </w:pPr>
            <w:r w:rsidRPr="00D7313F">
              <w:rPr>
                <w:rFonts w:ascii="Courier New" w:hAnsi="Courier New" w:cs="Courier New"/>
                <w:sz w:val="18"/>
                <w:szCs w:val="18"/>
                <w:lang w:val="en-US"/>
              </w:rPr>
              <w:t>devasc@</w:t>
            </w:r>
            <w:proofErr w:type="gramStart"/>
            <w:r w:rsidRPr="00D7313F">
              <w:rPr>
                <w:rFonts w:ascii="Courier New" w:hAnsi="Courier New" w:cs="Courier New"/>
                <w:sz w:val="18"/>
                <w:szCs w:val="18"/>
                <w:lang w:val="en-US"/>
              </w:rPr>
              <w:t>labvm:~</w:t>
            </w:r>
            <w:proofErr w:type="gramEnd"/>
            <w:r w:rsidRPr="00D7313F">
              <w:rPr>
                <w:rFonts w:ascii="Courier New" w:hAnsi="Courier New" w:cs="Courier New"/>
                <w:sz w:val="18"/>
                <w:szCs w:val="18"/>
                <w:lang w:val="en-US"/>
              </w:rPr>
              <w:t>/labs/devnet-src/mapquest$ python3 /home/devasc/labs/devnet-src/mapquest/mapquest_parse-json_1.py</w:t>
            </w:r>
          </w:p>
          <w:p w14:paraId="2C5D044C" w14:textId="4A127734" w:rsidR="00AE38FC" w:rsidRDefault="35910F61" w:rsidP="65598F91">
            <w:pPr>
              <w:pStyle w:val="SubStepAlpha"/>
              <w:spacing w:before="0" w:after="0"/>
            </w:pPr>
            <w:r w:rsidRPr="00D7313F">
              <w:rPr>
                <w:rFonts w:ascii="Courier New" w:hAnsi="Courier New" w:cs="Courier New"/>
                <w:sz w:val="18"/>
                <w:szCs w:val="18"/>
                <w:lang w:val="en-US"/>
              </w:rPr>
              <w:t>{'route': {'sessionId': 'AIIA5wcAAH4AAAAAAAAAEgAAAJUAAAB42mOYysDAyMTAwMCekVqUapWc-8Ok0xjIZWiU_9HI9cDe3pe_rkHjMZC-UtugwYAFwDS2RC4QBfE5C8PqmNJvGvpG2jRoZANpORvsGkHArTvjeBOQdpBmUGDQALljAhMTgwMDAwAP7x0xQFJ_1Q:car', 'realTime': 1036, 'distance': 4.4596, 'time': 635, 'formattedTime': '00:10:35', 'hasHighway': False, 'hasTollRoad': False, 'hasBridge': True, 'hasSeasonalClosure': False, 'hasTunnel': False, 'hasFerry': False, 'hasUnpaved': False, 'hasTimedRestriction': False, 'hasCountryCross': False, 'legs': [{'index': 0, 'hasTollRoad': False, 'hasHighway': False, 'hasBridge': True, 'hasUnpaved': False, 'hasTunnel': False, 'hasSeasonalClosure': False, 'hasFerry': False, 'hasCountryCross': False, 'hasTimedRestriction': False, 'distance': 4.4596, 'time': 1036, 'formattedTime': '00:17:16', 'origIndex': 0, 'origNarrative': '', 'destIndex': 0, 'destNarrative': '', 'maneuvers': [{'index': 0, 'distance': 1.5783, 'narrative': 'Head west on Avenida Valparaíso. Go for 1.6 mi.', 'time': 324, 'direction': 7, 'directionName': 'West', 'signs': [], 'maneuverNotes': [], 'formattedTime': '00:05:24', 'transportMode': 'car', 'startPoint': {'lat': -33.044175, 'lng': -71.37131}, 'turnType': 0, 'attributes': 0, 'iconUrl': '', 'streets': ['Avenida Valparaíso'], 'mapUrl': 'https://www.mapquestapi.com/staticmap/v5/map?key=NBRA305IVkuxUEwkz8zoXjBN6SeNyqPr&amp;size=225,160&amp;locations=-33.044175,-71.37131|marker-1||-33.046160000000036,-71.39833000000002|marker-2||&amp;center=-33.04516750000002,-71.38482&amp;defaultMarker=none&amp;zoom=12&amp;session=AIIA5wcAAH4AAAAAAAAAEgAAAJUAAAB42mOYysDAyMTAwMCekVqUapWc-8Ok0xjIZWiU_9HI9cDe3pe_rkHjMZC-UtugwYAFwDS2RC4QBfE5C8PqmNJvGvpG2jRoZANpORvsGkHArTvjeBOQdpBmUGDQALljAhMTgwMDAwAP7x0xQFJ_1Q:car'}, {'index': 1, 'distance': 2.5706, 'narrative': 'Continue on Avenida Ramón Freire. Go for 2.6 mi.', 'time': 550, 'direction': 7, 'directionName': 'West', 'signs': [], 'maneuverNotes': [], 'formattedTime': '00:09:10', 'transportMode': 'car', 'startPoint': {'lat': -33.046160000000036, 'lng': -71.39833000000002}, 'turnType': 0, 'attributes': 0, 'iconUrl': '', 'streets': ['Avenida Ramón Freire'], 'mapUrl': 'https://www.mapquestapi.com/staticmap/v5/map?key=NBRA305IVkuxUEwkz8zoXjBN6SeNyqPr&amp;size=225,160&amp;locations=-33.046160000000036,-71.39833000000002|marker-2||-33.04620000000002,-71.44071000000004|marker-3||&amp;center=-33.04618000000003,-71.41952000000003&amp;defaultMarker=none&amp;zoom=11&amp;session=AIIA5wcAAH4AAAAAAAAAEgAAAJUAAAB42mOYysDAyMTAwMCekVqUapWc-8Ok0xjIZWiU_9HI9cDe3pe_rkHjMZC-UtugwYAFwDS2RC4QBfE5C8PqmNJvGvpG2jRoZANpORvsGkHArTvjeBOQdpBmUGDQALljAhMTgwMDAwAP7x0xQFJ_1Q:car'}, {'index': 2, 'distance': 0.0304, 'narrative': 'Continue on Avenida Blanco Encalada. Go for 161 ft.', 'time': 12, 'direction': 7, 'directionName': 'West', 'signs': [], 'maneuverNotes': [], 'formattedTime': '00:00:12', 'transportMode': 'car', 'startPoint': {'lat': -33.04620000000002, 'lng': -71.44071000000004}, 'turnType': 0, 'attributes': 0, 'iconUrl': '', 'streets': ['Avenida Blanco Encalada'], 'mapUrl': 'https://www.mapquestapi.com/staticmap/v5/map?key=NBRA305IVkuxUEwkz8zoXjBN6SeNyqPr&amp;size=225,160&amp;locations=-33.04620000000002,-71.44071000000004|marker-3||-33.046240000000026,-71.44123000000003|marker-4||&amp;center=-33.04622000000002,-71.44097000000004&amp;defaultMarker=none&amp;zoom=16&amp;session=AIIA5wcAAH4AAAAAAAAAEgAAAJUAAAB42mOYysDAyMTAwMCekVqUapWc-8Ok0xjIZWiU_9HI9cDe3pe_rkHjMZC-</w:t>
            </w:r>
            <w:r w:rsidRPr="00D7313F">
              <w:rPr>
                <w:rFonts w:ascii="Courier New" w:hAnsi="Courier New" w:cs="Courier New"/>
                <w:sz w:val="18"/>
                <w:szCs w:val="18"/>
                <w:lang w:val="en-US"/>
              </w:rPr>
              <w:lastRenderedPageBreak/>
              <w:t>UtugwYAFwDS2RC4QBfE5C8PqmNJvGvpG2jRoZANpORvsGkHArTvjeBOQdpBmUGDQALljAhMTgwMDAwAP7x0xQFJ_1Q:car'}, {'index': 3, 'distance': 0.0652, 'narrative': 'Turn left onto Calle Diego Portales. Go for 344 ft.', 'time': 19, 'direction': 6, 'directionName': 'Southwest', 'signs': [], 'maneuverNotes': [], 'formattedTime': '00:00:19', 'transportMode': 'car', 'startPoint': {'lat': -33.046240000000026, 'lng': -71.44123000000003}, 'turnType': 6, 'attributes': 0, 'iconUrl': '', 'streets': ['Calle Diego Portales'], 'mapUrl': 'https://www.mapquestapi.com/staticmap/v5/map?key=NBRA305IVkuxUEwkz8zoXjBN6SeNyqPr&amp;size=225,160&amp;locations=-33.046240000000026,-71.44123000000003|marker-4||-33.04697000000002,-71.44194000000003|marker-5||&amp;center=-33.04660500000003,-71.44158500000003&amp;defaultMarker=none&amp;zoom=16&amp;session=AIIA5wcAAH4AAAAAAAAAEgAAAJUAAAB42mOYysDAyMTAwMCekVqUapWc-8Ok0xjIZWiU_9HI9cDe3pe_rkHjMZC-UtugwYAFwDS2RC4QBfE5C8PqmNJvGvpG2jRoZANpORvsGkHArTvjeBOQdpBmUGDQALljAhMTgwMDAwAP7x0xQFJ_1Q:car'}, {'index': 4, 'distance': 0.1125, 'narrative': 'Turn right onto Calle Claudio Vicuña. Go for 0.1 mi.', 'time': 72, 'direction': 2, 'directionName': 'Northwest', 'signs': [], 'maneuverNotes': [], 'formattedTime': '00:01:12', 'transportMode': 'car', 'startPoint': {'lat': -33.04697000000002, 'lng': -71.44194000000003}, 'turnType': 2, 'attributes': 0, 'iconUrl': '', 'streets': ['Calle Claudio Vicuña'], 'mapUrl': 'https://www.mapquestapi.com/staticmap/v5/map?key=NBRA305IVkuxUEwkz8zoXjBN6SeNyqPr&amp;size=225,160&amp;locations=-33.04697000000002,-71.44194000000003|marker-5||-33.04575000000003,-71.44322000000003|marker-6||&amp;center=-33.04636000000002,-71.44258000000002&amp;defaultMarker=none&amp;zoom=16&amp;session=AIIA5wcAAH4AAAAAAAAAEgAAAJUAAAB42mOYysDAyMTAwMCekVqUapWc-8Ok0xjIZWiU_9HI9cDe3pe_rkHjMZC-UtugwYAFwDS2RC4QBfE5C8PqmNJvGvpG2jRoZANpORvsGkHArTvjeBOQdpBmUGDQALljAhMTgwMDAwAP7x0xQFJ_1Q:car'}, {'index': 5, 'distance': 0.1025, 'narrative': 'Continue on Calle Irarrázaval. Go for 0.1 mi.', 'time': 59, 'direction': 7, 'directionName': 'West', 'signs': [], 'maneuverNotes': [], 'formattedTime': '00:00:59', 'transportMode': 'car', 'startPoint': {'lat': -33.04575000000003, 'lng': -71.44322000000003}, 'turnType': 0, 'attributes': 0, 'iconUrl': '', 'streets': ['Calle Irarrázaval'], 'mapUrl': 'https://www.mapquestapi.com/staticmap/v5/map?key=NBRA305IVkuxUEwkz8zoXjBN6SeNyqPr&amp;size=225,160&amp;locations=-33.04575000000003,-71.44322000000003|marker-6||-33.045585000000024,-71.44492000000004|marker-7||&amp;center=-33.04566750000002,-71.44407000000004&amp;defaultMarker=none&amp;zoom=16&amp;session=AIIA5wcAAH4AAAAAAAAAEgAAAJUAAAB42mOYysDAyMTAwMCekVqUapWc-8Ok0xjIZWiU_9HI9cDe3pe_rkHjMZC-UtugwYAFwDS2RC4QBfE5C8PqmNJvGvpG2jRoZANpORvsGkHArTvjeBOQdpBmUGDQALljAhMTgwMDAwAP7x0xQFJ_1Q:car'}, {'index': 6, 'distance': 0, 'narrative': 'Arrive at Calle Irarrázaval.', 'time': 0, 'direction': 0, 'directionName': 'None', 'signs': [], 'maneuverNotes': [], 'formattedTime': '00:00:00', 'transportMode': 'car', 'startPoint': {'lat': -33.045585000000024, 'lng': -71.44492000000004}, 'turnType': 0, 'attributes': 0, 'iconUrl': '', 'streets': []}]}], 'options': {'routeType': 'FASTEST', 'narrativeType': 'text', 'enhancedNarrative': False, 'walkingSpeed': -1, 'highwayEfficiency': 22, 'avoids': False, 'generalize': -1, 'shapeFormat': 'raw', 'unit': 'M', 'locale': 'en_US', 'useTraffic': False, 'timeType': 0, 'dateType': 0, 'doReverseGeocode': True, 'manMaps': True, 'sideOfStreetDisplay': True}, 'boundingBox': {</w:t>
            </w:r>
            <w:r w:rsidRPr="00D7313F">
              <w:rPr>
                <w:rFonts w:ascii="Courier New" w:hAnsi="Courier New" w:cs="Courier New"/>
                <w:sz w:val="18"/>
                <w:szCs w:val="18"/>
                <w:lang w:val="es-CL"/>
              </w:rPr>
              <w:t xml:space="preserve">'ul': {'lat': -33.042180000000016, 'lng': -71.44492000000004}, 'lr': {'lat': -33.04697000000002, 'lng': -71.37131}}, 'name': 'Avenida Ramón Freire and Avenida Valparaíso', 'maxRoutes': '', 'locations': [{'street': '', 'adminArea6': '', 'adminArea6Type': 'Neighborhood', 'adminArea5': 'Villa Alemana', 'adminArea5Type': 'City', 'adminArea4': 'Marga Marga', 'adminArea4Type': 'County', 'adminArea3': 'VS', 'adminArea3Type': 'State', 'adminArea1': 'CL', 'adminArea1Type': 'Country', 'postalCode': '', 'geocodeQualityCode': 'A5XAX', 'geocodeQuality': 'CITY', 'dragPoint': False, 'sideOfStreet': 'N', 'linkId': '0', 'unknownInput': '', 'type': 's', 'latLng': {'lat': -33.04417, 'lng': -71.37131}, 'displayLatLng': {'lat': -33.04417, 'lng': -71.37131}, 'mapUrl': ''}, {'street': '', 'adminArea6': '', 'adminArea6Type': 'Neighborhood', 'adminArea5': 'Quilpué', 'adminArea5Type': 'City', 'adminArea4': 'Marga Marga', 'adminArea4Type': </w:t>
            </w:r>
            <w:r w:rsidRPr="00D7313F">
              <w:rPr>
                <w:rFonts w:ascii="Courier New" w:hAnsi="Courier New" w:cs="Courier New"/>
                <w:sz w:val="18"/>
                <w:szCs w:val="18"/>
                <w:lang w:val="es-CL"/>
              </w:rPr>
              <w:lastRenderedPageBreak/>
              <w:t>'County', 'adminArea3': 'VS', 'adminArea3Type': 'State', 'adminArea1': 'CL', 'adminArea1Type': 'Country', 'postalCode': '', 'geocodeQualityCode': 'A5XAX', 'geocodeQuality': 'CITY', 'dragPoint': False, 'sideOfStreet': 'N', 'linkId': '0', 'unknownInput': '', 'type': 's', 'latLng': {'lat': -33.04558, 'lng': -71.44492}, 'displayLatLng': {'lat': -33.04558, 'lng': -71.44492}, 'mapUrl': ''}], 'locationSequence': [0, 1]}, 'info': {'statuscode': 0, 'copyright': {'text': '© 2022 MapQuest, Inc.', 'imageUrl': 'http://api.mqcdn.com/res/mqlogo.gif', 'imageAltText': '© 2022 MapQues</w:t>
            </w:r>
            <w:r w:rsidRPr="65598F91">
              <w:rPr>
                <w:rFonts w:ascii="Courier New" w:hAnsi="Courier New" w:cs="Courier New"/>
                <w:sz w:val="18"/>
                <w:szCs w:val="18"/>
              </w:rPr>
              <w:t>t, Inc.'}, 'messages': []}}</w:t>
            </w:r>
          </w:p>
          <w:p w14:paraId="694BC7B6" w14:textId="77777777" w:rsidR="00AE38FC" w:rsidRDefault="00AE38FC" w:rsidP="007918B2">
            <w:pPr>
              <w:pStyle w:val="SubStepAlpha"/>
              <w:numPr>
                <w:ilvl w:val="0"/>
                <w:numId w:val="0"/>
              </w:numPr>
              <w:spacing w:before="0" w:after="0"/>
              <w:rPr>
                <w:rFonts w:ascii="Courier New" w:hAnsi="Courier New" w:cs="Courier New"/>
                <w:sz w:val="18"/>
                <w:szCs w:val="18"/>
              </w:rPr>
            </w:pPr>
          </w:p>
          <w:p w14:paraId="45AD071C" w14:textId="77777777" w:rsidR="00AE38FC" w:rsidRDefault="00AE38FC" w:rsidP="007918B2">
            <w:pPr>
              <w:pStyle w:val="SubStepAlpha"/>
              <w:numPr>
                <w:ilvl w:val="0"/>
                <w:numId w:val="0"/>
              </w:numPr>
              <w:spacing w:before="0" w:after="0"/>
              <w:rPr>
                <w:rFonts w:ascii="Courier New" w:hAnsi="Courier New" w:cs="Courier New"/>
                <w:sz w:val="18"/>
                <w:szCs w:val="18"/>
              </w:rPr>
            </w:pPr>
          </w:p>
          <w:p w14:paraId="31C75260" w14:textId="77777777" w:rsidR="00AE38FC" w:rsidRDefault="00AE38FC" w:rsidP="007918B2">
            <w:pPr>
              <w:pStyle w:val="SubStepAlpha"/>
              <w:numPr>
                <w:ilvl w:val="0"/>
                <w:numId w:val="0"/>
              </w:numPr>
              <w:spacing w:before="0" w:after="0"/>
              <w:rPr>
                <w:rFonts w:ascii="Courier New" w:hAnsi="Courier New" w:cs="Courier New"/>
                <w:sz w:val="18"/>
                <w:szCs w:val="18"/>
              </w:rPr>
            </w:pPr>
          </w:p>
          <w:p w14:paraId="5A25C930" w14:textId="77777777" w:rsidR="00AE38FC" w:rsidRDefault="00AE38FC" w:rsidP="007918B2">
            <w:pPr>
              <w:pStyle w:val="SubStepAlpha"/>
              <w:numPr>
                <w:ilvl w:val="0"/>
                <w:numId w:val="0"/>
              </w:numPr>
              <w:spacing w:before="0" w:after="0"/>
              <w:rPr>
                <w:rFonts w:ascii="Courier New" w:hAnsi="Courier New" w:cs="Courier New"/>
                <w:sz w:val="18"/>
                <w:szCs w:val="18"/>
              </w:rPr>
            </w:pPr>
          </w:p>
          <w:p w14:paraId="058EF748" w14:textId="718C7201" w:rsidR="00AE38FC" w:rsidRDefault="00AE38FC" w:rsidP="007918B2">
            <w:pPr>
              <w:pStyle w:val="SubStepAlpha"/>
              <w:numPr>
                <w:ilvl w:val="0"/>
                <w:numId w:val="0"/>
              </w:numPr>
              <w:spacing w:before="0" w:after="0"/>
              <w:rPr>
                <w:rFonts w:ascii="Courier New" w:hAnsi="Courier New" w:cs="Courier New"/>
                <w:sz w:val="18"/>
                <w:szCs w:val="18"/>
              </w:rPr>
            </w:pPr>
          </w:p>
          <w:p w14:paraId="33FE8DCC" w14:textId="0D62A0D7" w:rsidR="00AE38FC" w:rsidRDefault="00AE38FC" w:rsidP="007918B2">
            <w:pPr>
              <w:pStyle w:val="SubStepAlpha"/>
              <w:numPr>
                <w:ilvl w:val="0"/>
                <w:numId w:val="0"/>
              </w:numPr>
              <w:spacing w:before="0" w:after="0"/>
              <w:rPr>
                <w:rFonts w:ascii="Courier New" w:hAnsi="Courier New" w:cs="Courier New"/>
                <w:sz w:val="18"/>
                <w:szCs w:val="18"/>
              </w:rPr>
            </w:pPr>
          </w:p>
          <w:p w14:paraId="1BC11420" w14:textId="47CA0797" w:rsidR="00AE38FC" w:rsidRDefault="00AE38FC" w:rsidP="007918B2">
            <w:pPr>
              <w:pStyle w:val="SubStepAlpha"/>
              <w:numPr>
                <w:ilvl w:val="0"/>
                <w:numId w:val="0"/>
              </w:numPr>
              <w:spacing w:before="0" w:after="0"/>
              <w:rPr>
                <w:rFonts w:ascii="Courier New" w:hAnsi="Courier New" w:cs="Courier New"/>
                <w:sz w:val="18"/>
                <w:szCs w:val="18"/>
              </w:rPr>
            </w:pPr>
          </w:p>
          <w:p w14:paraId="2C92016D" w14:textId="7ABF8E6F" w:rsidR="00AE38FC" w:rsidRDefault="00AE38FC" w:rsidP="007918B2">
            <w:pPr>
              <w:pStyle w:val="SubStepAlpha"/>
              <w:numPr>
                <w:ilvl w:val="0"/>
                <w:numId w:val="0"/>
              </w:numPr>
              <w:spacing w:before="0" w:after="0"/>
              <w:rPr>
                <w:rFonts w:ascii="Courier New" w:hAnsi="Courier New" w:cs="Courier New"/>
                <w:sz w:val="18"/>
                <w:szCs w:val="18"/>
              </w:rPr>
            </w:pPr>
          </w:p>
          <w:p w14:paraId="21C8353B" w14:textId="58DFD7F5" w:rsidR="00AE38FC" w:rsidRDefault="00AE38FC" w:rsidP="007918B2">
            <w:pPr>
              <w:pStyle w:val="SubStepAlpha"/>
              <w:numPr>
                <w:ilvl w:val="0"/>
                <w:numId w:val="0"/>
              </w:numPr>
              <w:spacing w:before="0" w:after="0"/>
              <w:rPr>
                <w:rFonts w:ascii="Courier New" w:hAnsi="Courier New" w:cs="Courier New"/>
                <w:sz w:val="18"/>
                <w:szCs w:val="18"/>
              </w:rPr>
            </w:pPr>
          </w:p>
          <w:p w14:paraId="1E6CC4CC" w14:textId="1CDC37A4" w:rsidR="00AE38FC" w:rsidRDefault="00AE38FC" w:rsidP="007918B2">
            <w:pPr>
              <w:pStyle w:val="SubStepAlpha"/>
              <w:numPr>
                <w:ilvl w:val="0"/>
                <w:numId w:val="0"/>
              </w:numPr>
              <w:spacing w:before="0" w:after="0"/>
              <w:rPr>
                <w:rFonts w:ascii="Courier New" w:hAnsi="Courier New" w:cs="Courier New"/>
                <w:sz w:val="18"/>
                <w:szCs w:val="18"/>
              </w:rPr>
            </w:pPr>
          </w:p>
          <w:p w14:paraId="474F420E" w14:textId="1CD4E10C" w:rsidR="00AE38FC" w:rsidRDefault="00AE38FC" w:rsidP="007918B2">
            <w:pPr>
              <w:pStyle w:val="SubStepAlpha"/>
              <w:numPr>
                <w:ilvl w:val="0"/>
                <w:numId w:val="0"/>
              </w:numPr>
              <w:spacing w:before="0" w:after="0"/>
              <w:rPr>
                <w:rFonts w:ascii="Courier New" w:hAnsi="Courier New" w:cs="Courier New"/>
                <w:sz w:val="18"/>
                <w:szCs w:val="18"/>
              </w:rPr>
            </w:pPr>
          </w:p>
          <w:p w14:paraId="2DCA5CC2" w14:textId="77777777" w:rsidR="00AE38FC" w:rsidRDefault="00AE38FC" w:rsidP="007918B2">
            <w:pPr>
              <w:pStyle w:val="SubStepAlpha"/>
              <w:numPr>
                <w:ilvl w:val="0"/>
                <w:numId w:val="0"/>
              </w:numPr>
              <w:spacing w:before="0" w:after="0"/>
              <w:rPr>
                <w:rFonts w:ascii="Courier New" w:hAnsi="Courier New" w:cs="Courier New"/>
                <w:sz w:val="18"/>
                <w:szCs w:val="18"/>
              </w:rPr>
            </w:pPr>
          </w:p>
          <w:p w14:paraId="48510F39" w14:textId="77777777" w:rsidR="00AE38FC" w:rsidRDefault="00AE38FC" w:rsidP="007918B2">
            <w:pPr>
              <w:pStyle w:val="SubStepAlpha"/>
              <w:numPr>
                <w:ilvl w:val="0"/>
                <w:numId w:val="0"/>
              </w:numPr>
              <w:spacing w:before="0" w:after="0"/>
              <w:rPr>
                <w:rFonts w:ascii="Courier New" w:hAnsi="Courier New" w:cs="Courier New"/>
                <w:sz w:val="18"/>
                <w:szCs w:val="18"/>
              </w:rPr>
            </w:pPr>
          </w:p>
          <w:p w14:paraId="0728B44B" w14:textId="77777777" w:rsidR="00AE38FC" w:rsidRDefault="00AE38FC" w:rsidP="007918B2">
            <w:pPr>
              <w:pStyle w:val="SubStepAlpha"/>
              <w:numPr>
                <w:ilvl w:val="0"/>
                <w:numId w:val="0"/>
              </w:numPr>
              <w:spacing w:before="0" w:after="0"/>
              <w:rPr>
                <w:rFonts w:ascii="Courier New" w:hAnsi="Courier New" w:cs="Courier New"/>
                <w:sz w:val="18"/>
                <w:szCs w:val="18"/>
              </w:rPr>
            </w:pPr>
          </w:p>
          <w:p w14:paraId="42B048E9" w14:textId="77777777" w:rsidR="00AE38FC" w:rsidRDefault="00AE38FC" w:rsidP="007918B2">
            <w:pPr>
              <w:pStyle w:val="SubStepAlpha"/>
              <w:numPr>
                <w:ilvl w:val="0"/>
                <w:numId w:val="0"/>
              </w:numPr>
              <w:spacing w:before="0" w:after="0"/>
              <w:rPr>
                <w:rFonts w:ascii="Courier New" w:hAnsi="Courier New" w:cs="Courier New"/>
                <w:sz w:val="18"/>
                <w:szCs w:val="18"/>
              </w:rPr>
            </w:pPr>
          </w:p>
          <w:p w14:paraId="6E144717" w14:textId="77777777" w:rsidR="00AE38FC" w:rsidRDefault="00AE38FC" w:rsidP="007918B2">
            <w:pPr>
              <w:pStyle w:val="SubStepAlpha"/>
              <w:numPr>
                <w:ilvl w:val="0"/>
                <w:numId w:val="0"/>
              </w:numPr>
              <w:spacing w:before="0" w:after="0"/>
              <w:rPr>
                <w:rFonts w:ascii="Courier New" w:hAnsi="Courier New" w:cs="Courier New"/>
                <w:sz w:val="18"/>
                <w:szCs w:val="18"/>
              </w:rPr>
            </w:pPr>
          </w:p>
          <w:p w14:paraId="5C7D7F13" w14:textId="77777777" w:rsidR="00AE38FC" w:rsidRDefault="00AE38FC" w:rsidP="007918B2">
            <w:pPr>
              <w:pStyle w:val="SubStepAlpha"/>
              <w:numPr>
                <w:ilvl w:val="0"/>
                <w:numId w:val="0"/>
              </w:numPr>
              <w:spacing w:before="0" w:after="0"/>
              <w:rPr>
                <w:rFonts w:ascii="Courier New" w:hAnsi="Courier New" w:cs="Courier New"/>
                <w:sz w:val="18"/>
                <w:szCs w:val="18"/>
              </w:rPr>
            </w:pPr>
          </w:p>
          <w:p w14:paraId="062D9FF8" w14:textId="7962C070" w:rsidR="00AE38FC" w:rsidRDefault="00AE38FC" w:rsidP="007918B2">
            <w:pPr>
              <w:pStyle w:val="SubStepAlpha"/>
              <w:numPr>
                <w:ilvl w:val="0"/>
                <w:numId w:val="0"/>
              </w:numPr>
              <w:spacing w:before="0" w:after="0"/>
              <w:rPr>
                <w:rFonts w:ascii="Courier New" w:hAnsi="Courier New" w:cs="Courier New"/>
                <w:sz w:val="18"/>
                <w:szCs w:val="18"/>
              </w:rPr>
            </w:pPr>
          </w:p>
        </w:tc>
      </w:tr>
    </w:tbl>
    <w:p w14:paraId="14842F69" w14:textId="77777777" w:rsidR="00AE38FC" w:rsidRDefault="00AE38FC" w:rsidP="007918B2">
      <w:pPr>
        <w:pStyle w:val="SubStepAlpha"/>
        <w:numPr>
          <w:ilvl w:val="0"/>
          <w:numId w:val="0"/>
        </w:numPr>
        <w:spacing w:before="0" w:after="0"/>
        <w:ind w:left="720"/>
        <w:rPr>
          <w:rFonts w:ascii="Courier New" w:hAnsi="Courier New" w:cs="Courier New"/>
          <w:sz w:val="18"/>
          <w:szCs w:val="18"/>
        </w:rPr>
      </w:pPr>
    </w:p>
    <w:p w14:paraId="744261D5" w14:textId="4C6ED500" w:rsidR="00AE38FC" w:rsidRDefault="00AE38FC" w:rsidP="007918B2">
      <w:pPr>
        <w:pStyle w:val="SubStepAlpha"/>
        <w:numPr>
          <w:ilvl w:val="0"/>
          <w:numId w:val="0"/>
        </w:numPr>
        <w:spacing w:before="0" w:after="0"/>
        <w:ind w:left="720"/>
        <w:rPr>
          <w:rFonts w:ascii="Courier New" w:hAnsi="Courier New" w:cs="Courier New"/>
          <w:sz w:val="18"/>
          <w:szCs w:val="18"/>
        </w:rPr>
      </w:pPr>
    </w:p>
    <w:p w14:paraId="52EE2CAD" w14:textId="12C9E49D" w:rsidR="00AE38FC" w:rsidRDefault="00AE38FC" w:rsidP="007918B2">
      <w:pPr>
        <w:pStyle w:val="SubStepAlpha"/>
        <w:numPr>
          <w:ilvl w:val="0"/>
          <w:numId w:val="0"/>
        </w:numPr>
        <w:spacing w:before="0" w:after="0"/>
        <w:ind w:left="720"/>
        <w:rPr>
          <w:rFonts w:ascii="Courier New" w:hAnsi="Courier New" w:cs="Courier New"/>
          <w:sz w:val="18"/>
          <w:szCs w:val="18"/>
        </w:rPr>
      </w:pPr>
    </w:p>
    <w:p w14:paraId="6654091D" w14:textId="26991234" w:rsidR="00AE38FC" w:rsidRDefault="00AE38FC" w:rsidP="007918B2">
      <w:pPr>
        <w:pStyle w:val="SubStepAlpha"/>
        <w:numPr>
          <w:ilvl w:val="0"/>
          <w:numId w:val="0"/>
        </w:numPr>
        <w:spacing w:before="0" w:after="0"/>
        <w:ind w:left="720"/>
        <w:rPr>
          <w:rFonts w:ascii="Courier New" w:hAnsi="Courier New" w:cs="Courier New"/>
          <w:sz w:val="18"/>
          <w:szCs w:val="18"/>
        </w:rPr>
      </w:pPr>
    </w:p>
    <w:p w14:paraId="2AFF8AE2" w14:textId="2F1E97C1" w:rsidR="00050CAD" w:rsidRDefault="5D5786D4" w:rsidP="009544F4">
      <w:pPr>
        <w:pStyle w:val="Ttulo3"/>
      </w:pPr>
      <w:r>
        <w:t>Imprima la URL y compruebe el estado de la solicitud JSON.</w:t>
      </w:r>
    </w:p>
    <w:p w14:paraId="287FC869" w14:textId="28D01EC4" w:rsidR="00050CAD" w:rsidRDefault="00050CAD" w:rsidP="00050CAD">
      <w:pPr>
        <w:pStyle w:val="BodyTextL25"/>
      </w:pPr>
      <w:r>
        <w:t>Ahora que sabe que la solicitud JSON está funcionando, puede agregar algo más de funcionalidad a la aplicación.</w:t>
      </w:r>
    </w:p>
    <w:p w14:paraId="4938227C" w14:textId="439DF55A" w:rsidR="00050CAD" w:rsidRDefault="00050CAD" w:rsidP="009544F4">
      <w:pPr>
        <w:pStyle w:val="SubStepAlpha"/>
        <w:numPr>
          <w:ilvl w:val="3"/>
          <w:numId w:val="30"/>
        </w:numPr>
      </w:pPr>
      <w:r>
        <w:t>Guarde su script como</w:t>
      </w:r>
      <w:r>
        <w:rPr>
          <w:b/>
        </w:rPr>
        <w:t xml:space="preserve"> mapquest_parse-json_2.py</w:t>
      </w:r>
      <w:r>
        <w:t xml:space="preserve">. </w:t>
      </w:r>
    </w:p>
    <w:p w14:paraId="098FCDAF" w14:textId="3CCF3FE3" w:rsidR="00050CAD" w:rsidRDefault="00050CAD" w:rsidP="00AE38FC">
      <w:pPr>
        <w:pStyle w:val="SubStepAlpha"/>
        <w:numPr>
          <w:ilvl w:val="3"/>
          <w:numId w:val="30"/>
        </w:numPr>
      </w:pPr>
      <w:r>
        <w:t>Elimine la instrucción</w:t>
      </w:r>
      <w:r w:rsidRPr="007464A7">
        <w:rPr>
          <w:b/>
        </w:rPr>
        <w:t xml:space="preserve"> print (</w:t>
      </w:r>
      <w:r w:rsidR="009E6D27">
        <w:rPr>
          <w:b/>
        </w:rPr>
        <w:t>json_data</w:t>
      </w:r>
      <w:r w:rsidRPr="007464A7">
        <w:rPr>
          <w:b/>
        </w:rPr>
        <w:t>)</w:t>
      </w:r>
      <w:r>
        <w:t xml:space="preserve"> ya que no necesita probar que la solicitud tiene el formato correcto.</w:t>
      </w:r>
    </w:p>
    <w:p w14:paraId="6CD275DB" w14:textId="3DA368BD" w:rsidR="00050CAD" w:rsidRDefault="00050CAD" w:rsidP="009544F4">
      <w:pPr>
        <w:pStyle w:val="SubStepAlpha"/>
        <w:numPr>
          <w:ilvl w:val="3"/>
          <w:numId w:val="30"/>
        </w:numPr>
      </w:pPr>
      <w:r>
        <w:t>Agregue las declaraciones a continuación, que hará lo siguiente:</w:t>
      </w:r>
    </w:p>
    <w:p w14:paraId="6100571B" w14:textId="1985CC00" w:rsidR="00050CAD" w:rsidRDefault="00050CAD" w:rsidP="00050CAD">
      <w:pPr>
        <w:pStyle w:val="Bulletlevel2"/>
        <w:spacing w:before="0" w:after="0"/>
      </w:pPr>
      <w:r>
        <w:t>Imprima la URL construida para que el usuario pueda ver la solicitud exacta realizada por la aplicación.</w:t>
      </w:r>
    </w:p>
    <w:p w14:paraId="651A8D15" w14:textId="1872E48F" w:rsidR="00050CAD" w:rsidRDefault="00050CAD" w:rsidP="00050CAD">
      <w:pPr>
        <w:pStyle w:val="Bulletlevel2"/>
        <w:spacing w:before="0" w:after="0"/>
      </w:pPr>
      <w:r>
        <w:t>Analizar los datos JSON para obtener el valor de</w:t>
      </w:r>
      <w:r w:rsidRPr="00BC14B3">
        <w:rPr>
          <w:b/>
        </w:rPr>
        <w:t xml:space="preserve"> código de estado</w:t>
      </w:r>
      <w:r>
        <w:t>.</w:t>
      </w:r>
    </w:p>
    <w:p w14:paraId="0420C710" w14:textId="1F6662FD" w:rsidR="00050CAD" w:rsidRDefault="00050CAD" w:rsidP="00050CAD">
      <w:pPr>
        <w:pStyle w:val="Bulletlevel2"/>
        <w:spacing w:before="0" w:after="0"/>
      </w:pPr>
      <w:r>
        <w:t>Inicie un bucle</w:t>
      </w:r>
      <w:r w:rsidRPr="004D34A2">
        <w:rPr>
          <w:b/>
          <w:bCs/>
        </w:rPr>
        <w:t xml:space="preserve"> if</w:t>
      </w:r>
      <w:r>
        <w:t xml:space="preserve"> que comprueba si hay una llamada exitosa, que se indica con un valor devuelto de 0. Agregue una instrucción print para mostrar el valor de</w:t>
      </w:r>
      <w:r w:rsidRPr="00BC14B3">
        <w:rPr>
          <w:b/>
        </w:rPr>
        <w:t xml:space="preserve"> código de estado</w:t>
      </w:r>
      <w:r>
        <w:t xml:space="preserve"> y su significado. El</w:t>
      </w:r>
      <w:r w:rsidRPr="000F0A4B">
        <w:rPr>
          <w:b/>
        </w:rPr>
        <w:t xml:space="preserve"> \ n</w:t>
      </w:r>
      <w:r>
        <w:t xml:space="preserve"> agrega una línea en blanco debajo de la salida.</w:t>
      </w:r>
    </w:p>
    <w:p w14:paraId="3790FC12" w14:textId="7246F9AE" w:rsidR="0059625E" w:rsidRDefault="0059625E" w:rsidP="0059625E">
      <w:pPr>
        <w:pStyle w:val="BodyTextL50"/>
      </w:pPr>
      <w:r>
        <w:t>Más adelante en este laboratorio, agregará instrucciones</w:t>
      </w:r>
      <w:r w:rsidRPr="002B187F">
        <w:rPr>
          <w:b/>
        </w:rPr>
        <w:t xml:space="preserve"> elif</w:t>
      </w:r>
      <w:r>
        <w:t xml:space="preserve"> y</w:t>
      </w:r>
      <w:r w:rsidRPr="002B187F">
        <w:rPr>
          <w:b/>
        </w:rPr>
        <w:t xml:space="preserve"> else</w:t>
      </w:r>
      <w:r>
        <w:t xml:space="preserve"> para diferentes valores de</w:t>
      </w:r>
      <w:r w:rsidRPr="002B187F">
        <w:rPr>
          <w:b/>
        </w:rPr>
        <w:t xml:space="preserve"> código de estado</w:t>
      </w:r>
      <w:r>
        <w:t>.</w:t>
      </w:r>
    </w:p>
    <w:p w14:paraId="68849316" w14:textId="662F89C9" w:rsidR="009E6D27" w:rsidRPr="000652A3" w:rsidRDefault="009E6D27" w:rsidP="0059625E">
      <w:pPr>
        <w:pStyle w:val="CMDOutput"/>
        <w:rPr>
          <w:lang w:val="es-CL"/>
        </w:rPr>
      </w:pPr>
    </w:p>
    <w:p w14:paraId="383148A5" w14:textId="77777777" w:rsidR="009E6D27" w:rsidRPr="00D7313F" w:rsidRDefault="009E6D27" w:rsidP="009E6D27">
      <w:pPr>
        <w:pStyle w:val="CMDOutput"/>
        <w:rPr>
          <w:lang w:val="es-CL"/>
        </w:rPr>
      </w:pPr>
      <w:proofErr w:type="gramStart"/>
      <w:r w:rsidRPr="00D7313F">
        <w:rPr>
          <w:lang w:val="es-CL"/>
        </w:rPr>
        <w:t>print(</w:t>
      </w:r>
      <w:proofErr w:type="gramEnd"/>
      <w:r w:rsidRPr="00D7313F">
        <w:rPr>
          <w:lang w:val="es-CL"/>
        </w:rPr>
        <w:t>"URL: " + (url))</w:t>
      </w:r>
    </w:p>
    <w:p w14:paraId="55BCB230" w14:textId="77777777" w:rsidR="009E6D27" w:rsidRPr="00D7313F" w:rsidRDefault="009E6D27" w:rsidP="009E6D27">
      <w:pPr>
        <w:pStyle w:val="CMDOutput"/>
        <w:rPr>
          <w:lang w:val="es-CL"/>
        </w:rPr>
      </w:pPr>
    </w:p>
    <w:p w14:paraId="430CC9E2" w14:textId="77777777" w:rsidR="009E6D27" w:rsidRPr="00D7313F" w:rsidRDefault="009E6D27" w:rsidP="009E6D27">
      <w:pPr>
        <w:pStyle w:val="CMDOutput"/>
        <w:rPr>
          <w:lang w:val="es-CL"/>
        </w:rPr>
      </w:pPr>
      <w:r w:rsidRPr="00D7313F">
        <w:rPr>
          <w:lang w:val="es-CL"/>
        </w:rPr>
        <w:t>json_data = requests.get(url</w:t>
      </w:r>
      <w:proofErr w:type="gramStart"/>
      <w:r w:rsidRPr="00D7313F">
        <w:rPr>
          <w:lang w:val="es-CL"/>
        </w:rPr>
        <w:t>).json</w:t>
      </w:r>
      <w:proofErr w:type="gramEnd"/>
      <w:r w:rsidRPr="00D7313F">
        <w:rPr>
          <w:lang w:val="es-CL"/>
        </w:rPr>
        <w:t>()</w:t>
      </w:r>
    </w:p>
    <w:p w14:paraId="5CA9B2E6" w14:textId="77777777" w:rsidR="009E6D27" w:rsidRPr="00D7313F" w:rsidRDefault="009E6D27" w:rsidP="009E6D27">
      <w:pPr>
        <w:pStyle w:val="CMDOutput"/>
        <w:rPr>
          <w:lang w:val="es-CL"/>
        </w:rPr>
      </w:pPr>
      <w:r w:rsidRPr="00D7313F">
        <w:rPr>
          <w:lang w:val="es-CL"/>
        </w:rPr>
        <w:t>json_</w:t>
      </w:r>
      <w:proofErr w:type="gramStart"/>
      <w:r w:rsidRPr="00D7313F">
        <w:rPr>
          <w:lang w:val="es-CL"/>
        </w:rPr>
        <w:t>status</w:t>
      </w:r>
      <w:proofErr w:type="gramEnd"/>
      <w:r w:rsidRPr="00D7313F">
        <w:rPr>
          <w:lang w:val="es-CL"/>
        </w:rPr>
        <w:t xml:space="preserve"> = json_data["info"]["statuscode"]</w:t>
      </w:r>
    </w:p>
    <w:p w14:paraId="75410C8D" w14:textId="77777777" w:rsidR="009E6D27" w:rsidRPr="00D7313F" w:rsidRDefault="009E6D27" w:rsidP="009E6D27">
      <w:pPr>
        <w:pStyle w:val="CMDOutput"/>
        <w:rPr>
          <w:lang w:val="es-CL"/>
        </w:rPr>
      </w:pPr>
    </w:p>
    <w:p w14:paraId="5B8B65BF" w14:textId="77777777" w:rsidR="009E6D27" w:rsidRPr="00D7313F" w:rsidRDefault="009E6D27" w:rsidP="009E6D27">
      <w:pPr>
        <w:pStyle w:val="CMDOutput"/>
        <w:rPr>
          <w:lang w:val="es-CL"/>
        </w:rPr>
      </w:pPr>
      <w:r w:rsidRPr="00D7313F">
        <w:rPr>
          <w:lang w:val="es-CL"/>
        </w:rPr>
        <w:t>if json_</w:t>
      </w:r>
      <w:proofErr w:type="gramStart"/>
      <w:r w:rsidRPr="00D7313F">
        <w:rPr>
          <w:lang w:val="es-CL"/>
        </w:rPr>
        <w:t>status</w:t>
      </w:r>
      <w:proofErr w:type="gramEnd"/>
      <w:r w:rsidRPr="00D7313F">
        <w:rPr>
          <w:lang w:val="es-CL"/>
        </w:rPr>
        <w:t xml:space="preserve"> == 0:</w:t>
      </w:r>
    </w:p>
    <w:p w14:paraId="0DCB3937" w14:textId="77777777" w:rsidR="009E6D27" w:rsidRPr="00D7313F" w:rsidRDefault="009E6D27" w:rsidP="009E6D27">
      <w:pPr>
        <w:pStyle w:val="CMDOutput"/>
        <w:rPr>
          <w:lang w:val="es-CL"/>
        </w:rPr>
      </w:pPr>
      <w:r w:rsidRPr="00D7313F">
        <w:rPr>
          <w:lang w:val="es-CL"/>
        </w:rPr>
        <w:t xml:space="preserve">    </w:t>
      </w:r>
      <w:proofErr w:type="gramStart"/>
      <w:r w:rsidRPr="00D7313F">
        <w:rPr>
          <w:lang w:val="es-CL"/>
        </w:rPr>
        <w:t>print(</w:t>
      </w:r>
      <w:proofErr w:type="gramEnd"/>
      <w:r w:rsidRPr="00D7313F">
        <w:rPr>
          <w:lang w:val="es-CL"/>
        </w:rPr>
        <w:t>"API Status: " + str(json_status) + " = A successful route call.\n")</w:t>
      </w:r>
    </w:p>
    <w:p w14:paraId="48C5C07B" w14:textId="475A9659" w:rsidR="009E6D27" w:rsidRPr="00D7313F" w:rsidRDefault="009E6D27" w:rsidP="009E6D27">
      <w:pPr>
        <w:pStyle w:val="CMDOutput"/>
        <w:ind w:left="0"/>
        <w:rPr>
          <w:lang w:val="es-CL"/>
        </w:rPr>
      </w:pPr>
    </w:p>
    <w:p w14:paraId="1E13A170" w14:textId="4789577E" w:rsidR="00050CAD" w:rsidRDefault="5D5786D4" w:rsidP="009544F4">
      <w:pPr>
        <w:pStyle w:val="Ttulo3"/>
      </w:pPr>
      <w:r>
        <w:t>Comandos de impresión de estado e URL de prueba.</w:t>
      </w:r>
    </w:p>
    <w:p w14:paraId="72250A3F" w14:textId="46FFE2AA" w:rsidR="00050CAD" w:rsidRDefault="42CC1BED" w:rsidP="0059625E">
      <w:pPr>
        <w:pStyle w:val="SubStepAlpha"/>
      </w:pPr>
      <w:r>
        <w:t>El ejemplo aquí utiliza los siguientes parámetros.</w:t>
      </w:r>
    </w:p>
    <w:p w14:paraId="1206F472" w14:textId="1FC68D4B" w:rsidR="00050CAD" w:rsidRPr="00D7313F" w:rsidRDefault="00050CAD" w:rsidP="00050CAD">
      <w:pPr>
        <w:pStyle w:val="CMDOutput"/>
        <w:rPr>
          <w:lang w:val="es-CL"/>
        </w:rPr>
      </w:pPr>
      <w:r w:rsidRPr="00D7313F">
        <w:rPr>
          <w:lang w:val="es-CL"/>
        </w:rPr>
        <w:t xml:space="preserve">orig = </w:t>
      </w:r>
      <w:r w:rsidR="007F3A5A" w:rsidRPr="00D7313F">
        <w:rPr>
          <w:lang w:val="es-CL"/>
        </w:rPr>
        <w:t>“</w:t>
      </w:r>
      <w:r w:rsidRPr="00D7313F">
        <w:rPr>
          <w:lang w:val="es-CL"/>
        </w:rPr>
        <w:t>Washington, D.C.</w:t>
      </w:r>
      <w:r w:rsidR="007F3A5A" w:rsidRPr="00D7313F">
        <w:rPr>
          <w:lang w:val="es-CL"/>
        </w:rPr>
        <w:t>”</w:t>
      </w:r>
    </w:p>
    <w:p w14:paraId="2FDC8013" w14:textId="1D58358E" w:rsidR="00050CAD" w:rsidRPr="00D7313F" w:rsidRDefault="00050CAD" w:rsidP="00050CAD">
      <w:pPr>
        <w:pStyle w:val="CMDOutput"/>
        <w:rPr>
          <w:lang w:val="es-CL"/>
        </w:rPr>
      </w:pPr>
      <w:r w:rsidRPr="00D7313F">
        <w:rPr>
          <w:lang w:val="es-CL"/>
        </w:rPr>
        <w:t xml:space="preserve">dest = </w:t>
      </w:r>
      <w:r w:rsidR="007F3A5A" w:rsidRPr="00D7313F">
        <w:rPr>
          <w:lang w:val="es-CL"/>
        </w:rPr>
        <w:t>“</w:t>
      </w:r>
      <w:r w:rsidRPr="00D7313F">
        <w:rPr>
          <w:lang w:val="es-CL"/>
        </w:rPr>
        <w:t>Baltimore, Md</w:t>
      </w:r>
      <w:r w:rsidR="00830978" w:rsidRPr="00D7313F">
        <w:rPr>
          <w:lang w:val="es-CL"/>
        </w:rPr>
        <w:t>”</w:t>
      </w:r>
    </w:p>
    <w:p w14:paraId="36C9AFF6" w14:textId="5D1BA372" w:rsidR="00050CAD" w:rsidRDefault="7C603B53" w:rsidP="00050CAD">
      <w:pPr>
        <w:pStyle w:val="SubStepAlpha"/>
      </w:pPr>
      <w:r>
        <w:t>Guarde y ejecute su script</w:t>
      </w:r>
      <w:r w:rsidRPr="65598F91">
        <w:rPr>
          <w:b/>
          <w:bCs/>
        </w:rPr>
        <w:t xml:space="preserve"> mapquest_parse-json_2.py</w:t>
      </w:r>
      <w:r>
        <w:t xml:space="preserve"> y verifique que funcione. Solucione el problema de su código, si fuera necesario</w:t>
      </w:r>
      <w:r w:rsidR="4EB5F686">
        <w:t xml:space="preserve">. </w:t>
      </w:r>
      <w:r>
        <w:t>Usted debería de obtener un resultado similar al siguiente. Observe que su clave está incrustada en la solicitud de URL.</w:t>
      </w:r>
    </w:p>
    <w:p w14:paraId="0489D888" w14:textId="44E7425B" w:rsidR="009E6D27" w:rsidRDefault="009E6D27" w:rsidP="00050CAD">
      <w:pPr>
        <w:pStyle w:val="CMDOutput"/>
      </w:pPr>
    </w:p>
    <w:p w14:paraId="3A4EA97C" w14:textId="77777777" w:rsidR="009E6D27" w:rsidRPr="009E6D27" w:rsidRDefault="009E6D27" w:rsidP="009E6D27">
      <w:pPr>
        <w:pStyle w:val="CMD"/>
        <w:rPr>
          <w:lang w:val="en-US"/>
        </w:rPr>
      </w:pPr>
      <w:r w:rsidRPr="009E6D27">
        <w:rPr>
          <w:lang w:val="en-US"/>
        </w:rPr>
        <w:t>devasc@</w:t>
      </w:r>
      <w:proofErr w:type="gramStart"/>
      <w:r w:rsidRPr="009E6D27">
        <w:rPr>
          <w:lang w:val="en-US"/>
        </w:rPr>
        <w:t>labvm:~</w:t>
      </w:r>
      <w:proofErr w:type="gramEnd"/>
      <w:r w:rsidRPr="009E6D27">
        <w:rPr>
          <w:lang w:val="en-US"/>
        </w:rPr>
        <w:t xml:space="preserve">/labs/devnet-src/mapquest$ </w:t>
      </w:r>
      <w:r w:rsidRPr="009E6D27">
        <w:rPr>
          <w:b/>
          <w:bCs/>
          <w:lang w:val="en-US"/>
        </w:rPr>
        <w:t>python3 mapquest_parse-json_2.py</w:t>
      </w:r>
    </w:p>
    <w:p w14:paraId="76C8D468" w14:textId="77777777" w:rsidR="009E6D27" w:rsidRPr="009E6D27" w:rsidRDefault="009E6D27" w:rsidP="009E6D27">
      <w:pPr>
        <w:pStyle w:val="CMDOutput"/>
        <w:rPr>
          <w:lang w:val="en-US"/>
        </w:rPr>
      </w:pPr>
      <w:r w:rsidRPr="009E6D27">
        <w:rPr>
          <w:lang w:val="en-US"/>
        </w:rPr>
        <w:t>URL: https://www.mapquestapi.com/directions/v2/route?key=</w:t>
      </w:r>
      <w:r w:rsidRPr="009E6D27">
        <w:rPr>
          <w:highlight w:val="yellow"/>
          <w:lang w:val="en-US"/>
        </w:rPr>
        <w:t>fZadaFOY22VIEEemZcBFfxl5vjSXIPpZ</w:t>
      </w:r>
      <w:r w:rsidRPr="009E6D27">
        <w:rPr>
          <w:lang w:val="en-US"/>
        </w:rPr>
        <w:t>&amp;from=Washington%2C+D.C.&amp;to=Baltimore%2C+Md</w:t>
      </w:r>
    </w:p>
    <w:p w14:paraId="11899C3C" w14:textId="77777777" w:rsidR="009E6D27" w:rsidRPr="009E6D27" w:rsidRDefault="009E6D27" w:rsidP="009E6D27">
      <w:pPr>
        <w:pStyle w:val="CMDOutput"/>
        <w:rPr>
          <w:lang w:val="en-US"/>
        </w:rPr>
      </w:pPr>
      <w:r w:rsidRPr="009E6D27">
        <w:rPr>
          <w:lang w:val="en-US"/>
        </w:rPr>
        <w:t>API Status: 0 = A successful route call.</w:t>
      </w:r>
    </w:p>
    <w:p w14:paraId="673B6669" w14:textId="77777777" w:rsidR="009E6D27" w:rsidRPr="009E6D27" w:rsidRDefault="009E6D27" w:rsidP="009E6D27">
      <w:pPr>
        <w:pStyle w:val="CMDOutput"/>
        <w:rPr>
          <w:lang w:val="en-US"/>
        </w:rPr>
      </w:pPr>
    </w:p>
    <w:p w14:paraId="6CD4C852" w14:textId="77777777" w:rsidR="009E6D27" w:rsidRPr="009E6D27" w:rsidRDefault="009E6D27" w:rsidP="009E6D27">
      <w:pPr>
        <w:pStyle w:val="CMDOutput"/>
        <w:rPr>
          <w:lang w:val="en-US"/>
        </w:rPr>
      </w:pPr>
      <w:r w:rsidRPr="009E6D27">
        <w:rPr>
          <w:lang w:val="en-US"/>
        </w:rPr>
        <w:t>devasc@</w:t>
      </w:r>
      <w:proofErr w:type="gramStart"/>
      <w:r w:rsidRPr="009E6D27">
        <w:rPr>
          <w:lang w:val="en-US"/>
        </w:rPr>
        <w:t>labvm:~</w:t>
      </w:r>
      <w:proofErr w:type="gramEnd"/>
      <w:r w:rsidRPr="009E6D27">
        <w:rPr>
          <w:lang w:val="en-US"/>
        </w:rPr>
        <w:t>/labs/devnet-src/mapquest$</w:t>
      </w:r>
    </w:p>
    <w:p w14:paraId="76E98967" w14:textId="036A9C09" w:rsidR="009E6D27" w:rsidRDefault="009E6D27" w:rsidP="00050CAD">
      <w:pPr>
        <w:pStyle w:val="CMDOutput"/>
        <w:rPr>
          <w:lang w:val="en-US"/>
        </w:rPr>
      </w:pPr>
    </w:p>
    <w:p w14:paraId="2BF0C749" w14:textId="7E51A819" w:rsidR="009E6D27" w:rsidRDefault="009E6D27" w:rsidP="00050CAD">
      <w:pPr>
        <w:pStyle w:val="CMDOutput"/>
        <w:rPr>
          <w:lang w:val="en-US"/>
        </w:rPr>
      </w:pPr>
    </w:p>
    <w:p w14:paraId="1DAABB39" w14:textId="12512FA5" w:rsidR="009E6D27" w:rsidRDefault="009E6D27" w:rsidP="00050CAD">
      <w:pPr>
        <w:pStyle w:val="CMDOutput"/>
        <w:rPr>
          <w:lang w:val="en-US"/>
        </w:rPr>
      </w:pPr>
    </w:p>
    <w:p w14:paraId="4F9D848A" w14:textId="77777777" w:rsidR="009E6D27" w:rsidRPr="009E6D27" w:rsidRDefault="009E6D27" w:rsidP="00050CAD">
      <w:pPr>
        <w:pStyle w:val="CMDOutput"/>
        <w:rPr>
          <w:lang w:val="en-US"/>
        </w:rPr>
      </w:pPr>
    </w:p>
    <w:p w14:paraId="7C831369" w14:textId="425F47B2" w:rsidR="00050CAD" w:rsidRDefault="5D5786D4" w:rsidP="009544F4">
      <w:pPr>
        <w:pStyle w:val="Ttulo3"/>
      </w:pPr>
      <w:r>
        <w:t>Añadir entrada de usuario para la ubicación inicial y el destino.</w:t>
      </w:r>
    </w:p>
    <w:p w14:paraId="4B8C9230" w14:textId="59F8126C" w:rsidR="00050CAD" w:rsidRDefault="003D2639" w:rsidP="00050CAD">
      <w:pPr>
        <w:pStyle w:val="BodyTextL25"/>
      </w:pPr>
      <w:r>
        <w:t>Ha utilizado valores estáticos para las variables de ubicación. Sin embargo, la aplicación requiere que el usuario los introduzca. Complete los siguientes pasos para actualizar su aplicación:</w:t>
      </w:r>
    </w:p>
    <w:p w14:paraId="6AD11CC4" w14:textId="3AF98E56" w:rsidR="00050CAD" w:rsidRDefault="00050CAD" w:rsidP="009544F4">
      <w:pPr>
        <w:pStyle w:val="SubStepAlpha"/>
        <w:numPr>
          <w:ilvl w:val="3"/>
          <w:numId w:val="31"/>
        </w:numPr>
      </w:pPr>
      <w:r>
        <w:t>Guarde su script como</w:t>
      </w:r>
      <w:r>
        <w:rPr>
          <w:b/>
        </w:rPr>
        <w:t xml:space="preserve"> mapquest_parse-json_3.py</w:t>
      </w:r>
      <w:r>
        <w:t>.</w:t>
      </w:r>
    </w:p>
    <w:p w14:paraId="73498988" w14:textId="00FECF25" w:rsidR="00050CAD" w:rsidRDefault="00050CAD" w:rsidP="009544F4">
      <w:pPr>
        <w:pStyle w:val="SubStepAlpha"/>
        <w:numPr>
          <w:ilvl w:val="3"/>
          <w:numId w:val="31"/>
        </w:numPr>
      </w:pPr>
      <w:r>
        <w:t>Elimine las variables</w:t>
      </w:r>
      <w:r w:rsidRPr="000F0A4B">
        <w:rPr>
          <w:b/>
        </w:rPr>
        <w:t xml:space="preserve"> orig</w:t>
      </w:r>
      <w:r>
        <w:t xml:space="preserve"> y</w:t>
      </w:r>
      <w:r w:rsidRPr="000F0A4B">
        <w:rPr>
          <w:b/>
        </w:rPr>
        <w:t xml:space="preserve"> dest</w:t>
      </w:r>
      <w:r>
        <w:t xml:space="preserve"> actuales.</w:t>
      </w:r>
    </w:p>
    <w:p w14:paraId="5C5A1336" w14:textId="0BECBB8F" w:rsidR="00050CAD" w:rsidRDefault="00050CAD" w:rsidP="00050CAD">
      <w:pPr>
        <w:pStyle w:val="SubStepAlpha"/>
        <w:numPr>
          <w:ilvl w:val="3"/>
          <w:numId w:val="31"/>
        </w:numPr>
      </w:pPr>
      <w:r>
        <w:t>Vuelva a escribir el</w:t>
      </w:r>
      <w:r w:rsidRPr="00400D37">
        <w:rPr>
          <w:b/>
        </w:rPr>
        <w:t xml:space="preserve"> orig</w:t>
      </w:r>
      <w:r>
        <w:t xml:space="preserve"> y</w:t>
      </w:r>
      <w:r w:rsidRPr="00400D37">
        <w:rPr>
          <w:b/>
        </w:rPr>
        <w:t xml:space="preserve"> dest</w:t>
      </w:r>
      <w:r>
        <w:t xml:space="preserve"> para estar dentro de un bucle while en el que solicita la entrada del usuario para la ubicación inicial y el destino. El bucle while permite al usuario continuar realizando solicitudes para diferentes direcciones. Agregue el siguiente código, resaltado a continuación, después del parámetro clave. Asegúrese de que todo el código restante esté sangrado correctamente dentro del bucle while.</w:t>
      </w:r>
    </w:p>
    <w:p w14:paraId="6AF2E103" w14:textId="680C4092" w:rsidR="009E6D27" w:rsidRDefault="009E6D27" w:rsidP="00050CAD">
      <w:pPr>
        <w:pStyle w:val="CMDOutput"/>
      </w:pPr>
    </w:p>
    <w:p w14:paraId="6859848C" w14:textId="77777777" w:rsidR="009E6D27" w:rsidRPr="009E6D27" w:rsidRDefault="009E6D27" w:rsidP="009E6D27">
      <w:pPr>
        <w:pStyle w:val="CMDOutput"/>
        <w:rPr>
          <w:lang w:val="en-US"/>
        </w:rPr>
      </w:pPr>
      <w:r w:rsidRPr="009E6D27">
        <w:rPr>
          <w:lang w:val="en-US"/>
        </w:rPr>
        <w:t xml:space="preserve">import </w:t>
      </w:r>
      <w:proofErr w:type="gramStart"/>
      <w:r w:rsidRPr="009E6D27">
        <w:rPr>
          <w:lang w:val="en-US"/>
        </w:rPr>
        <w:t>urllib.parse</w:t>
      </w:r>
      <w:proofErr w:type="gramEnd"/>
    </w:p>
    <w:p w14:paraId="4D3ED882" w14:textId="77777777" w:rsidR="009E6D27" w:rsidRPr="009E6D27" w:rsidRDefault="009E6D27" w:rsidP="009E6D27">
      <w:pPr>
        <w:pStyle w:val="CMDOutput"/>
        <w:rPr>
          <w:lang w:val="en-US"/>
        </w:rPr>
      </w:pPr>
      <w:r w:rsidRPr="009E6D27">
        <w:rPr>
          <w:lang w:val="en-US"/>
        </w:rPr>
        <w:t xml:space="preserve">import </w:t>
      </w:r>
      <w:proofErr w:type="gramStart"/>
      <w:r w:rsidRPr="009E6D27">
        <w:rPr>
          <w:lang w:val="en-US"/>
        </w:rPr>
        <w:t>requests</w:t>
      </w:r>
      <w:proofErr w:type="gramEnd"/>
    </w:p>
    <w:p w14:paraId="7F04D168" w14:textId="77777777" w:rsidR="009E6D27" w:rsidRPr="009E6D27" w:rsidRDefault="009E6D27" w:rsidP="009E6D27">
      <w:pPr>
        <w:pStyle w:val="CMDOutput"/>
        <w:rPr>
          <w:lang w:val="en-US"/>
        </w:rPr>
      </w:pPr>
    </w:p>
    <w:p w14:paraId="76E28F58" w14:textId="77777777" w:rsidR="009E6D27" w:rsidRPr="009E6D27" w:rsidRDefault="009E6D27" w:rsidP="009E6D27">
      <w:pPr>
        <w:pStyle w:val="CMDOutput"/>
        <w:rPr>
          <w:lang w:val="en-US"/>
        </w:rPr>
      </w:pPr>
      <w:r w:rsidRPr="009E6D27">
        <w:rPr>
          <w:lang w:val="en-US"/>
        </w:rPr>
        <w:t xml:space="preserve">main_api = "https://www.mapquestapi.com/directions/v2/route?" </w:t>
      </w:r>
    </w:p>
    <w:p w14:paraId="6CA219E1" w14:textId="77777777" w:rsidR="009E6D27" w:rsidRPr="009E6D27" w:rsidRDefault="009E6D27" w:rsidP="009E6D27">
      <w:pPr>
        <w:pStyle w:val="CMDOutput"/>
        <w:rPr>
          <w:lang w:val="en-US"/>
        </w:rPr>
      </w:pPr>
      <w:r w:rsidRPr="009E6D27">
        <w:rPr>
          <w:lang w:val="en-US"/>
        </w:rPr>
        <w:t>key = "fZadaFOY22VIEEemZcBFfxl5vjSXIPpZ"</w:t>
      </w:r>
    </w:p>
    <w:p w14:paraId="21C7B0C5" w14:textId="77777777" w:rsidR="009E6D27" w:rsidRPr="009E6D27" w:rsidRDefault="009E6D27" w:rsidP="009E6D27">
      <w:pPr>
        <w:pStyle w:val="CMDOutput"/>
        <w:rPr>
          <w:lang w:val="en-US"/>
        </w:rPr>
      </w:pPr>
    </w:p>
    <w:p w14:paraId="04D53BEE" w14:textId="77777777" w:rsidR="009E6D27" w:rsidRPr="009E6D27" w:rsidRDefault="009E6D27" w:rsidP="009E6D27">
      <w:pPr>
        <w:pStyle w:val="CMDOutput"/>
        <w:rPr>
          <w:highlight w:val="yellow"/>
          <w:lang w:val="en-US"/>
        </w:rPr>
      </w:pPr>
      <w:r w:rsidRPr="009E6D27">
        <w:rPr>
          <w:highlight w:val="yellow"/>
          <w:lang w:val="en-US"/>
        </w:rPr>
        <w:t>while True:</w:t>
      </w:r>
    </w:p>
    <w:p w14:paraId="0368BC15" w14:textId="77777777" w:rsidR="009E6D27" w:rsidRPr="009E6D27" w:rsidRDefault="009E6D27" w:rsidP="009E6D27">
      <w:pPr>
        <w:pStyle w:val="CMDOutput"/>
        <w:rPr>
          <w:highlight w:val="yellow"/>
          <w:lang w:val="en-US"/>
        </w:rPr>
      </w:pPr>
      <w:r w:rsidRPr="009E6D27">
        <w:rPr>
          <w:highlight w:val="yellow"/>
          <w:lang w:val="en-US"/>
        </w:rPr>
        <w:t xml:space="preserve">   orig = </w:t>
      </w:r>
      <w:proofErr w:type="gramStart"/>
      <w:r w:rsidRPr="009E6D27">
        <w:rPr>
          <w:highlight w:val="yellow"/>
          <w:lang w:val="en-US"/>
        </w:rPr>
        <w:t>input(</w:t>
      </w:r>
      <w:proofErr w:type="gramEnd"/>
      <w:r w:rsidRPr="009E6D27">
        <w:rPr>
          <w:highlight w:val="yellow"/>
          <w:lang w:val="en-US"/>
        </w:rPr>
        <w:t>"Starting Location: ")</w:t>
      </w:r>
    </w:p>
    <w:p w14:paraId="640421F5" w14:textId="77777777" w:rsidR="009E6D27" w:rsidRPr="009E6D27" w:rsidRDefault="009E6D27" w:rsidP="009E6D27">
      <w:pPr>
        <w:pStyle w:val="CMDOutput"/>
        <w:rPr>
          <w:lang w:val="en-US"/>
        </w:rPr>
      </w:pPr>
      <w:r w:rsidRPr="009E6D27">
        <w:rPr>
          <w:highlight w:val="yellow"/>
          <w:lang w:val="en-US"/>
        </w:rPr>
        <w:t xml:space="preserve">   dest = </w:t>
      </w:r>
      <w:proofErr w:type="gramStart"/>
      <w:r w:rsidRPr="009E6D27">
        <w:rPr>
          <w:highlight w:val="yellow"/>
          <w:lang w:val="en-US"/>
        </w:rPr>
        <w:t>input(</w:t>
      </w:r>
      <w:proofErr w:type="gramEnd"/>
      <w:r w:rsidRPr="009E6D27">
        <w:rPr>
          <w:highlight w:val="yellow"/>
          <w:lang w:val="en-US"/>
        </w:rPr>
        <w:t>"Destination: ")</w:t>
      </w:r>
    </w:p>
    <w:p w14:paraId="0D9793EA" w14:textId="77777777" w:rsidR="009E6D27" w:rsidRPr="009E6D27" w:rsidRDefault="009E6D27" w:rsidP="009E6D27">
      <w:pPr>
        <w:pStyle w:val="CMDOutput"/>
        <w:rPr>
          <w:lang w:val="en-US"/>
        </w:rPr>
      </w:pPr>
      <w:r w:rsidRPr="009E6D27">
        <w:rPr>
          <w:lang w:val="en-US"/>
        </w:rPr>
        <w:t xml:space="preserve">   url = main_api + </w:t>
      </w:r>
      <w:proofErr w:type="gramStart"/>
      <w:r w:rsidRPr="009E6D27">
        <w:rPr>
          <w:lang w:val="en-US"/>
        </w:rPr>
        <w:t>urllib.parse</w:t>
      </w:r>
      <w:proofErr w:type="gramEnd"/>
      <w:r w:rsidRPr="009E6D27">
        <w:rPr>
          <w:lang w:val="en-US"/>
        </w:rPr>
        <w:t>.urlencode({"key": key, "from":orig, "to":dest})</w:t>
      </w:r>
    </w:p>
    <w:p w14:paraId="0B123EAB" w14:textId="77777777" w:rsidR="009E6D27" w:rsidRPr="009E6D27" w:rsidRDefault="009E6D27" w:rsidP="009E6D27">
      <w:pPr>
        <w:pStyle w:val="CMDOutput"/>
        <w:rPr>
          <w:lang w:val="en-US"/>
        </w:rPr>
      </w:pPr>
      <w:r w:rsidRPr="009E6D27">
        <w:rPr>
          <w:lang w:val="en-US"/>
        </w:rPr>
        <w:t xml:space="preserve">   </w:t>
      </w:r>
      <w:proofErr w:type="gramStart"/>
      <w:r w:rsidRPr="009E6D27">
        <w:rPr>
          <w:lang w:val="en-US"/>
        </w:rPr>
        <w:t>print(</w:t>
      </w:r>
      <w:proofErr w:type="gramEnd"/>
      <w:r w:rsidRPr="009E6D27">
        <w:rPr>
          <w:lang w:val="en-US"/>
        </w:rPr>
        <w:t>"URL: " + (url))</w:t>
      </w:r>
    </w:p>
    <w:p w14:paraId="55FAE49C" w14:textId="77777777" w:rsidR="009E6D27" w:rsidRPr="009E6D27" w:rsidRDefault="009E6D27" w:rsidP="009E6D27">
      <w:pPr>
        <w:pStyle w:val="CMDOutput"/>
        <w:rPr>
          <w:lang w:val="en-US"/>
        </w:rPr>
      </w:pPr>
      <w:r w:rsidRPr="009E6D27">
        <w:rPr>
          <w:lang w:val="en-US"/>
        </w:rPr>
        <w:t xml:space="preserve">   json_data = requests.get(url</w:t>
      </w:r>
      <w:proofErr w:type="gramStart"/>
      <w:r w:rsidRPr="009E6D27">
        <w:rPr>
          <w:lang w:val="en-US"/>
        </w:rPr>
        <w:t>).json</w:t>
      </w:r>
      <w:proofErr w:type="gramEnd"/>
      <w:r w:rsidRPr="009E6D27">
        <w:rPr>
          <w:lang w:val="en-US"/>
        </w:rPr>
        <w:t>()</w:t>
      </w:r>
    </w:p>
    <w:p w14:paraId="1521213F" w14:textId="77777777" w:rsidR="009E6D27" w:rsidRPr="009E6D27" w:rsidRDefault="009E6D27" w:rsidP="009E6D27">
      <w:pPr>
        <w:pStyle w:val="CMDOutput"/>
        <w:rPr>
          <w:lang w:val="en-US"/>
        </w:rPr>
      </w:pPr>
      <w:r w:rsidRPr="009E6D27">
        <w:rPr>
          <w:lang w:val="en-US"/>
        </w:rPr>
        <w:t xml:space="preserve">   json_status = json_data["info</w:t>
      </w:r>
      <w:proofErr w:type="gramStart"/>
      <w:r w:rsidRPr="009E6D27">
        <w:rPr>
          <w:lang w:val="en-US"/>
        </w:rPr>
        <w:t>"][</w:t>
      </w:r>
      <w:proofErr w:type="gramEnd"/>
      <w:r w:rsidRPr="009E6D27">
        <w:rPr>
          <w:lang w:val="en-US"/>
        </w:rPr>
        <w:t>"statuscode"]</w:t>
      </w:r>
    </w:p>
    <w:p w14:paraId="330528EE" w14:textId="77777777" w:rsidR="009E6D27" w:rsidRPr="009E6D27" w:rsidRDefault="009E6D27" w:rsidP="009E6D27">
      <w:pPr>
        <w:pStyle w:val="CMDOutput"/>
        <w:rPr>
          <w:lang w:val="en-US"/>
        </w:rPr>
      </w:pPr>
      <w:r w:rsidRPr="009E6D27">
        <w:rPr>
          <w:lang w:val="en-US"/>
        </w:rPr>
        <w:t xml:space="preserve">   if json_status == 0:</w:t>
      </w:r>
    </w:p>
    <w:p w14:paraId="68001165" w14:textId="77777777" w:rsidR="009E6D27" w:rsidRPr="009E6D27" w:rsidRDefault="009E6D27" w:rsidP="009E6D27">
      <w:pPr>
        <w:pStyle w:val="CMDOutput"/>
        <w:rPr>
          <w:lang w:val="en-US"/>
        </w:rPr>
      </w:pPr>
      <w:r w:rsidRPr="009E6D27">
        <w:rPr>
          <w:lang w:val="en-US"/>
        </w:rPr>
        <w:t xml:space="preserve">       </w:t>
      </w:r>
      <w:proofErr w:type="gramStart"/>
      <w:r w:rsidRPr="009E6D27">
        <w:rPr>
          <w:lang w:val="en-US"/>
        </w:rPr>
        <w:t>print(</w:t>
      </w:r>
      <w:proofErr w:type="gramEnd"/>
      <w:r w:rsidRPr="009E6D27">
        <w:rPr>
          <w:lang w:val="en-US"/>
        </w:rPr>
        <w:t>"API Status: " + str(json_status) + " = A successful route call.\n")</w:t>
      </w:r>
    </w:p>
    <w:p w14:paraId="3916012C" w14:textId="33403545" w:rsidR="009E6D27" w:rsidRPr="009E6D27" w:rsidRDefault="009E6D27" w:rsidP="00050CAD">
      <w:pPr>
        <w:pStyle w:val="CMDOutput"/>
        <w:rPr>
          <w:lang w:val="en-US"/>
        </w:rPr>
      </w:pPr>
    </w:p>
    <w:p w14:paraId="41485788" w14:textId="0E7CB1A5" w:rsidR="009E6D27" w:rsidRDefault="009E6D27" w:rsidP="00050CAD">
      <w:pPr>
        <w:pStyle w:val="CMDOutput"/>
        <w:rPr>
          <w:lang w:val="en-US"/>
        </w:rPr>
      </w:pPr>
    </w:p>
    <w:p w14:paraId="60B7B924" w14:textId="648DB20C" w:rsidR="009E6D27" w:rsidRDefault="009E6D27" w:rsidP="00050CAD">
      <w:pPr>
        <w:pStyle w:val="CMDOutput"/>
        <w:rPr>
          <w:lang w:val="en-US"/>
        </w:rPr>
      </w:pPr>
    </w:p>
    <w:p w14:paraId="2AF46E79" w14:textId="0F52B8FA" w:rsidR="009E6D27" w:rsidRDefault="009E6D27" w:rsidP="00050CAD">
      <w:pPr>
        <w:pStyle w:val="CMDOutput"/>
        <w:rPr>
          <w:lang w:val="en-US"/>
        </w:rPr>
      </w:pPr>
    </w:p>
    <w:p w14:paraId="738EF5C8" w14:textId="3469002E" w:rsidR="009E6D27" w:rsidRDefault="009E6D27" w:rsidP="00050CAD">
      <w:pPr>
        <w:pStyle w:val="CMDOutput"/>
        <w:rPr>
          <w:lang w:val="en-US"/>
        </w:rPr>
      </w:pPr>
    </w:p>
    <w:p w14:paraId="3B38BA81" w14:textId="78D30D2E" w:rsidR="009E6D27" w:rsidRDefault="009E6D27" w:rsidP="00050CAD">
      <w:pPr>
        <w:pStyle w:val="CMDOutput"/>
        <w:rPr>
          <w:lang w:val="en-US"/>
        </w:rPr>
      </w:pPr>
    </w:p>
    <w:p w14:paraId="53AD894F" w14:textId="7FCF5AFD" w:rsidR="009E6D27" w:rsidRDefault="009E6D27" w:rsidP="00050CAD">
      <w:pPr>
        <w:pStyle w:val="CMDOutput"/>
        <w:rPr>
          <w:lang w:val="en-US"/>
        </w:rPr>
      </w:pPr>
    </w:p>
    <w:p w14:paraId="50E29272" w14:textId="37AC2744" w:rsidR="009E6D27" w:rsidRDefault="009E6D27" w:rsidP="00050CAD">
      <w:pPr>
        <w:pStyle w:val="CMDOutput"/>
        <w:rPr>
          <w:lang w:val="en-US"/>
        </w:rPr>
      </w:pPr>
    </w:p>
    <w:p w14:paraId="626B2AE7" w14:textId="220E9151" w:rsidR="009E6D27" w:rsidRDefault="009E6D27" w:rsidP="00050CAD">
      <w:pPr>
        <w:pStyle w:val="CMDOutput"/>
        <w:rPr>
          <w:lang w:val="en-US"/>
        </w:rPr>
      </w:pPr>
    </w:p>
    <w:p w14:paraId="23E99D61" w14:textId="04CF4CA5" w:rsidR="009E6D27" w:rsidRDefault="009E6D27" w:rsidP="00050CAD">
      <w:pPr>
        <w:pStyle w:val="CMDOutput"/>
        <w:rPr>
          <w:lang w:val="en-US"/>
        </w:rPr>
      </w:pPr>
    </w:p>
    <w:p w14:paraId="1FBC1748" w14:textId="16032E50" w:rsidR="009E6D27" w:rsidRDefault="009E6D27" w:rsidP="00050CAD">
      <w:pPr>
        <w:pStyle w:val="CMDOutput"/>
        <w:rPr>
          <w:lang w:val="en-US"/>
        </w:rPr>
      </w:pPr>
    </w:p>
    <w:p w14:paraId="13147D8B" w14:textId="387C05A1" w:rsidR="009E6D27" w:rsidRDefault="009E6D27" w:rsidP="00050CAD">
      <w:pPr>
        <w:pStyle w:val="CMDOutput"/>
        <w:rPr>
          <w:lang w:val="en-US"/>
        </w:rPr>
      </w:pPr>
    </w:p>
    <w:p w14:paraId="08F0B095" w14:textId="1EDB8F69" w:rsidR="009E6D27" w:rsidRDefault="009E6D27" w:rsidP="00050CAD">
      <w:pPr>
        <w:pStyle w:val="CMDOutput"/>
        <w:rPr>
          <w:lang w:val="en-US"/>
        </w:rPr>
      </w:pPr>
    </w:p>
    <w:p w14:paraId="68197BCB" w14:textId="67CAC7A9" w:rsidR="009E6D27" w:rsidRDefault="009E6D27" w:rsidP="00050CAD">
      <w:pPr>
        <w:pStyle w:val="CMDOutput"/>
        <w:rPr>
          <w:lang w:val="en-US"/>
        </w:rPr>
      </w:pPr>
    </w:p>
    <w:p w14:paraId="695A857E" w14:textId="7ED83F37" w:rsidR="009E6D27" w:rsidRDefault="009E6D27" w:rsidP="00050CAD">
      <w:pPr>
        <w:pStyle w:val="CMDOutput"/>
        <w:rPr>
          <w:lang w:val="en-US"/>
        </w:rPr>
      </w:pPr>
    </w:p>
    <w:p w14:paraId="48FE290D" w14:textId="0E0B1395" w:rsidR="009E6D27" w:rsidRDefault="009E6D27" w:rsidP="00050CAD">
      <w:pPr>
        <w:pStyle w:val="CMDOutput"/>
        <w:rPr>
          <w:lang w:val="en-US"/>
        </w:rPr>
      </w:pPr>
    </w:p>
    <w:p w14:paraId="59FAF7AB" w14:textId="09FCACDD" w:rsidR="009E6D27" w:rsidRDefault="009E6D27" w:rsidP="00050CAD">
      <w:pPr>
        <w:pStyle w:val="CMDOutput"/>
        <w:rPr>
          <w:lang w:val="en-US"/>
        </w:rPr>
      </w:pPr>
    </w:p>
    <w:p w14:paraId="7DD07B66" w14:textId="07BAF770" w:rsidR="009E6D27" w:rsidRDefault="009E6D27" w:rsidP="00050CAD">
      <w:pPr>
        <w:pStyle w:val="CMDOutput"/>
        <w:rPr>
          <w:lang w:val="en-US"/>
        </w:rPr>
      </w:pPr>
    </w:p>
    <w:p w14:paraId="2AB3488C" w14:textId="77777777" w:rsidR="009E6D27" w:rsidRPr="009E6D27" w:rsidRDefault="009E6D27" w:rsidP="00050CAD">
      <w:pPr>
        <w:pStyle w:val="CMDOutput"/>
        <w:rPr>
          <w:lang w:val="en-US"/>
        </w:rPr>
      </w:pPr>
    </w:p>
    <w:p w14:paraId="40B7C94A" w14:textId="649FFE13" w:rsidR="00050CAD" w:rsidRDefault="5D5786D4" w:rsidP="009544F4">
      <w:pPr>
        <w:pStyle w:val="Ttulo3"/>
      </w:pPr>
      <w:r>
        <w:t>Probar la funcionalidad de entrada del usuario.</w:t>
      </w:r>
    </w:p>
    <w:p w14:paraId="75B11CF2" w14:textId="7A8ABFB7" w:rsidR="00050CAD" w:rsidRDefault="00050CAD" w:rsidP="00050CAD">
      <w:pPr>
        <w:pStyle w:val="BodyTextL25"/>
      </w:pPr>
      <w:r>
        <w:t>Ejecute su script</w:t>
      </w:r>
      <w:r>
        <w:rPr>
          <w:b/>
        </w:rPr>
        <w:t xml:space="preserve"> mapquest_parse-json_3.py</w:t>
      </w:r>
      <w:r>
        <w:t xml:space="preserve"> y verifique que funcione. Solucione el problema de su código, si es necesario</w:t>
      </w:r>
      <w:r w:rsidR="007F3A5A">
        <w:t xml:space="preserve">. </w:t>
      </w:r>
      <w:r>
        <w:t xml:space="preserve">Debería obtener una salida similar a la que se muestra a continuación. Para finalizar el programa, escriba </w:t>
      </w:r>
      <w:r w:rsidR="00916041" w:rsidRPr="006D2716">
        <w:rPr>
          <w:b/>
          <w:bCs/>
        </w:rPr>
        <w:t>Ctrl+C</w:t>
      </w:r>
      <w:r>
        <w:t xml:space="preserve">. Obtendrá un error de </w:t>
      </w:r>
      <w:r w:rsidR="00916041" w:rsidRPr="006D2716">
        <w:rPr>
          <w:b/>
          <w:bCs/>
        </w:rPr>
        <w:t>KeyboardInterrupt</w:t>
      </w:r>
      <w:r>
        <w:t xml:space="preserve"> como se muestra en la salida a continuación. Para detener la aplicación con más gracia en ella, agregará la funcionalidad de </w:t>
      </w:r>
      <w:r w:rsidR="009E6D27" w:rsidRPr="009E6D27">
        <w:rPr>
          <w:b/>
        </w:rPr>
        <w:t>BREAK</w:t>
      </w:r>
      <w:r>
        <w:t xml:space="preserve"> en el siguiente paso.</w:t>
      </w:r>
    </w:p>
    <w:p w14:paraId="26B07690" w14:textId="13A8A2BE" w:rsidR="00050CAD" w:rsidRDefault="00C71114" w:rsidP="00C71114">
      <w:pPr>
        <w:pStyle w:val="CMD"/>
        <w:rPr>
          <w:b/>
          <w:bCs/>
          <w:lang w:val="en-US"/>
        </w:rPr>
      </w:pPr>
      <w:r w:rsidRPr="006E0571">
        <w:rPr>
          <w:lang w:val="en-US"/>
        </w:rPr>
        <w:t>devasc@</w:t>
      </w:r>
      <w:proofErr w:type="gramStart"/>
      <w:r w:rsidRPr="006E0571">
        <w:rPr>
          <w:lang w:val="en-US"/>
        </w:rPr>
        <w:t>labvm:~</w:t>
      </w:r>
      <w:proofErr w:type="gramEnd"/>
      <w:r w:rsidRPr="006E0571">
        <w:rPr>
          <w:lang w:val="en-US"/>
        </w:rPr>
        <w:t xml:space="preserve">/labs/devnet-src/mapquest$ </w:t>
      </w:r>
      <w:r w:rsidRPr="006E0571">
        <w:rPr>
          <w:b/>
          <w:bCs/>
          <w:lang w:val="en-US"/>
        </w:rPr>
        <w:t>python3 mapquest_parse-json_3.py</w:t>
      </w:r>
    </w:p>
    <w:p w14:paraId="4777FCD5" w14:textId="77777777" w:rsidR="009E6D27" w:rsidRPr="006E0571" w:rsidRDefault="009E6D27" w:rsidP="00C71114">
      <w:pPr>
        <w:pStyle w:val="CMD"/>
        <w:rPr>
          <w:lang w:val="en-US"/>
        </w:rPr>
      </w:pPr>
    </w:p>
    <w:p w14:paraId="31FB8A1C" w14:textId="77777777" w:rsidR="009E6D27" w:rsidRPr="009E6D27" w:rsidRDefault="009E6D27" w:rsidP="009E6D27">
      <w:pPr>
        <w:pStyle w:val="CMDBold"/>
        <w:rPr>
          <w:lang w:val="en-US"/>
        </w:rPr>
      </w:pPr>
      <w:r w:rsidRPr="009E6D27">
        <w:rPr>
          <w:b w:val="0"/>
          <w:bCs/>
          <w:lang w:val="en-US"/>
        </w:rPr>
        <w:t>Starting Location:</w:t>
      </w:r>
      <w:r w:rsidRPr="009E6D27">
        <w:rPr>
          <w:lang w:val="en-US"/>
        </w:rPr>
        <w:t xml:space="preserve"> </w:t>
      </w:r>
      <w:r w:rsidRPr="009E6D27">
        <w:rPr>
          <w:bCs/>
          <w:lang w:val="en-US"/>
        </w:rPr>
        <w:t>Washington, D.C.</w:t>
      </w:r>
    </w:p>
    <w:p w14:paraId="19EE0FBE" w14:textId="77777777" w:rsidR="009E6D27" w:rsidRPr="009E6D27" w:rsidRDefault="009E6D27" w:rsidP="009E6D27">
      <w:pPr>
        <w:pStyle w:val="CMDBold"/>
        <w:rPr>
          <w:bCs/>
          <w:lang w:val="en-US"/>
        </w:rPr>
      </w:pPr>
      <w:r w:rsidRPr="009E6D27">
        <w:rPr>
          <w:b w:val="0"/>
          <w:bCs/>
          <w:lang w:val="en-US"/>
        </w:rPr>
        <w:t>Destination:</w:t>
      </w:r>
      <w:r w:rsidRPr="009E6D27">
        <w:rPr>
          <w:lang w:val="en-US"/>
        </w:rPr>
        <w:t xml:space="preserve"> </w:t>
      </w:r>
      <w:r w:rsidRPr="009E6D27">
        <w:rPr>
          <w:bCs/>
          <w:lang w:val="en-US"/>
        </w:rPr>
        <w:t>Baltimore, Md</w:t>
      </w:r>
    </w:p>
    <w:p w14:paraId="5CDEAF02" w14:textId="77777777" w:rsidR="009E6D27" w:rsidRPr="009E6D27" w:rsidRDefault="009E6D27" w:rsidP="009E6D27">
      <w:pPr>
        <w:pStyle w:val="CMDOutput"/>
        <w:rPr>
          <w:lang w:val="en-US"/>
        </w:rPr>
      </w:pPr>
      <w:r w:rsidRPr="009E6D27">
        <w:rPr>
          <w:lang w:val="en-US"/>
        </w:rPr>
        <w:t>URL: https://www.mapquestapi.com/directions/v2/route?key=fZadaFOY22VIEEemZcBFfxl5vjSXIPpZ&amp;from=Washington%2C+D.C.&amp;to=Baltimore%2C+Md</w:t>
      </w:r>
    </w:p>
    <w:p w14:paraId="65ECC866" w14:textId="77777777" w:rsidR="009E6D27" w:rsidRPr="009E6D27" w:rsidRDefault="009E6D27" w:rsidP="009E6D27">
      <w:pPr>
        <w:pStyle w:val="CMDOutput"/>
        <w:rPr>
          <w:lang w:val="en-US"/>
        </w:rPr>
      </w:pPr>
      <w:r w:rsidRPr="009E6D27">
        <w:rPr>
          <w:lang w:val="en-US"/>
        </w:rPr>
        <w:t>API Status: 0 = A successful route call.</w:t>
      </w:r>
    </w:p>
    <w:p w14:paraId="47D0E7BE" w14:textId="77777777" w:rsidR="009E6D27" w:rsidRPr="009E6D27" w:rsidRDefault="009E6D27" w:rsidP="009E6D27">
      <w:pPr>
        <w:pStyle w:val="CMDOutput"/>
        <w:rPr>
          <w:lang w:val="en-US"/>
        </w:rPr>
      </w:pPr>
    </w:p>
    <w:p w14:paraId="01B7DD06" w14:textId="77777777" w:rsidR="009E6D27" w:rsidRDefault="009E6D27" w:rsidP="009E6D27">
      <w:pPr>
        <w:pStyle w:val="CMDOutput"/>
        <w:rPr>
          <w:b/>
          <w:bCs/>
          <w:lang w:val="en-US"/>
        </w:rPr>
      </w:pPr>
      <w:r w:rsidRPr="009E6D27">
        <w:rPr>
          <w:lang w:val="en-US"/>
        </w:rPr>
        <w:t xml:space="preserve">Starting Location: </w:t>
      </w:r>
      <w:r w:rsidRPr="009E6D27">
        <w:rPr>
          <w:b/>
          <w:bCs/>
          <w:highlight w:val="yellow"/>
          <w:lang w:val="en-US"/>
        </w:rPr>
        <w:t>^C</w:t>
      </w:r>
    </w:p>
    <w:p w14:paraId="41FA385F" w14:textId="77777777" w:rsidR="009E6D27" w:rsidRDefault="009E6D27" w:rsidP="009E6D27">
      <w:pPr>
        <w:pStyle w:val="CMDOutput"/>
        <w:rPr>
          <w:b/>
          <w:bCs/>
          <w:lang w:val="en-US"/>
        </w:rPr>
      </w:pPr>
    </w:p>
    <w:p w14:paraId="34573313" w14:textId="42E40E02" w:rsidR="009E6D27" w:rsidRPr="009E6D27" w:rsidRDefault="009E6D27" w:rsidP="009E6D27">
      <w:pPr>
        <w:pStyle w:val="CMDOutput"/>
        <w:rPr>
          <w:lang w:val="en-US"/>
        </w:rPr>
      </w:pPr>
      <w:r w:rsidRPr="009E6D27">
        <w:rPr>
          <w:lang w:val="en-US"/>
        </w:rPr>
        <w:t>Traceback (most recent call last):</w:t>
      </w:r>
    </w:p>
    <w:p w14:paraId="104F2B95" w14:textId="77777777" w:rsidR="009E6D27" w:rsidRPr="009E6D27" w:rsidRDefault="009E6D27" w:rsidP="009E6D27">
      <w:pPr>
        <w:pStyle w:val="CMDOutput"/>
        <w:rPr>
          <w:lang w:val="en-US"/>
        </w:rPr>
      </w:pPr>
      <w:r w:rsidRPr="009E6D27">
        <w:rPr>
          <w:lang w:val="en-US"/>
        </w:rPr>
        <w:t xml:space="preserve">  File "mapquest_parse-json_3.py", line 9, in &lt;module&gt;</w:t>
      </w:r>
    </w:p>
    <w:p w14:paraId="4847B823" w14:textId="77777777" w:rsidR="009E6D27" w:rsidRPr="000652A3" w:rsidRDefault="009E6D27" w:rsidP="009E6D27">
      <w:pPr>
        <w:pStyle w:val="CMDOutput"/>
        <w:rPr>
          <w:lang w:val="en-US"/>
        </w:rPr>
      </w:pPr>
      <w:r w:rsidRPr="009E6D27">
        <w:rPr>
          <w:lang w:val="en-US"/>
        </w:rPr>
        <w:t xml:space="preserve">    </w:t>
      </w:r>
      <w:r w:rsidRPr="000652A3">
        <w:rPr>
          <w:lang w:val="en-US"/>
        </w:rPr>
        <w:t xml:space="preserve">orig = </w:t>
      </w:r>
      <w:proofErr w:type="gramStart"/>
      <w:r w:rsidRPr="000652A3">
        <w:rPr>
          <w:lang w:val="en-US"/>
        </w:rPr>
        <w:t>input(</w:t>
      </w:r>
      <w:proofErr w:type="gramEnd"/>
      <w:r w:rsidRPr="000652A3">
        <w:rPr>
          <w:lang w:val="en-US"/>
        </w:rPr>
        <w:t>"Starting Location: ")</w:t>
      </w:r>
    </w:p>
    <w:p w14:paraId="026FFBB9" w14:textId="77777777" w:rsidR="009E6D27" w:rsidRPr="000652A3" w:rsidRDefault="009E6D27" w:rsidP="009E6D27">
      <w:pPr>
        <w:pStyle w:val="CMDOutput"/>
        <w:rPr>
          <w:lang w:val="en-US"/>
        </w:rPr>
      </w:pPr>
      <w:r w:rsidRPr="000652A3">
        <w:rPr>
          <w:highlight w:val="yellow"/>
          <w:lang w:val="en-US"/>
        </w:rPr>
        <w:t>KeyboardInterrupt</w:t>
      </w:r>
    </w:p>
    <w:p w14:paraId="04AA601D" w14:textId="77777777" w:rsidR="009E6D27" w:rsidRPr="006E0571" w:rsidRDefault="009E6D27" w:rsidP="00126C80">
      <w:pPr>
        <w:pStyle w:val="CMDOutput"/>
        <w:rPr>
          <w:lang w:val="en-US"/>
        </w:rPr>
      </w:pPr>
    </w:p>
    <w:p w14:paraId="07D38C46" w14:textId="77777777" w:rsidR="006D2716" w:rsidRPr="006E0571" w:rsidRDefault="006D2716" w:rsidP="00126C80">
      <w:pPr>
        <w:pStyle w:val="CMDOutput"/>
        <w:rPr>
          <w:lang w:val="en-US"/>
        </w:rPr>
      </w:pPr>
    </w:p>
    <w:p w14:paraId="085B7969" w14:textId="59B8FE4B" w:rsidR="00050CAD" w:rsidRPr="006E0571" w:rsidRDefault="006D2716" w:rsidP="00126C80">
      <w:pPr>
        <w:pStyle w:val="CMD"/>
        <w:rPr>
          <w:lang w:val="en-US"/>
        </w:rPr>
      </w:pPr>
      <w:r w:rsidRPr="006E0571">
        <w:rPr>
          <w:lang w:val="en-US"/>
        </w:rPr>
        <w:t>devasc@</w:t>
      </w:r>
      <w:proofErr w:type="gramStart"/>
      <w:r w:rsidRPr="006E0571">
        <w:rPr>
          <w:lang w:val="en-US"/>
        </w:rPr>
        <w:t>labvm:~</w:t>
      </w:r>
      <w:proofErr w:type="gramEnd"/>
      <w:r w:rsidRPr="006E0571">
        <w:rPr>
          <w:lang w:val="en-US"/>
        </w:rPr>
        <w:t>/labs/devnet-src/mapquest$</w:t>
      </w:r>
    </w:p>
    <w:p w14:paraId="08597426" w14:textId="09947EE1" w:rsidR="00050CAD" w:rsidRDefault="5D5786D4" w:rsidP="009544F4">
      <w:pPr>
        <w:pStyle w:val="Ttulo3"/>
      </w:pPr>
      <w:r>
        <w:t>Agregue la funcionalidad para salir a la aplicación.</w:t>
      </w:r>
    </w:p>
    <w:p w14:paraId="6AC98BFA" w14:textId="36C66FA7" w:rsidR="00050CAD" w:rsidRDefault="00050CAD" w:rsidP="00050CAD">
      <w:pPr>
        <w:pStyle w:val="BodyTextL25"/>
      </w:pPr>
      <w:r>
        <w:t>En lugar de forzar a la aplicación a salir con una interrupción del teclado, agregará la capacidad para que el usuario escriba</w:t>
      </w:r>
      <w:r w:rsidRPr="00115A19">
        <w:rPr>
          <w:b/>
        </w:rPr>
        <w:t xml:space="preserve"> q</w:t>
      </w:r>
      <w:r>
        <w:t xml:space="preserve"> o</w:t>
      </w:r>
      <w:r w:rsidRPr="00115A19">
        <w:rPr>
          <w:b/>
        </w:rPr>
        <w:t xml:space="preserve"> quit</w:t>
      </w:r>
      <w:r>
        <w:t xml:space="preserve"> como palabras clave para salir de la aplicación. Complete los siguientes pasos para actualizar su aplicación:</w:t>
      </w:r>
    </w:p>
    <w:p w14:paraId="510BDC2C" w14:textId="1DE97EE8" w:rsidR="00050CAD" w:rsidRDefault="00050CAD" w:rsidP="009544F4">
      <w:pPr>
        <w:pStyle w:val="SubStepAlpha"/>
        <w:numPr>
          <w:ilvl w:val="3"/>
          <w:numId w:val="32"/>
        </w:numPr>
      </w:pPr>
      <w:r>
        <w:lastRenderedPageBreak/>
        <w:t>Guarde su script como</w:t>
      </w:r>
      <w:r>
        <w:rPr>
          <w:b/>
        </w:rPr>
        <w:t xml:space="preserve"> mapquest_parse-json_4.py</w:t>
      </w:r>
      <w:r>
        <w:t>.</w:t>
      </w:r>
    </w:p>
    <w:p w14:paraId="4F0A629E" w14:textId="33515E66" w:rsidR="00050CAD" w:rsidRDefault="00050CAD" w:rsidP="009544F4">
      <w:pPr>
        <w:pStyle w:val="SubStepAlpha"/>
        <w:numPr>
          <w:ilvl w:val="3"/>
          <w:numId w:val="32"/>
        </w:numPr>
      </w:pPr>
      <w:r>
        <w:t>Agregue una instrucción if después de cada variable de ubicación para comprobar si el usuario ingresa</w:t>
      </w:r>
      <w:r w:rsidRPr="00115A19">
        <w:rPr>
          <w:b/>
        </w:rPr>
        <w:t xml:space="preserve"> q</w:t>
      </w:r>
      <w:r>
        <w:t xml:space="preserve"> o</w:t>
      </w:r>
      <w:r w:rsidR="009E6D27">
        <w:rPr>
          <w:b/>
        </w:rPr>
        <w:t xml:space="preserve"> quit</w:t>
      </w:r>
      <w:r>
        <w:t>, como se muestra a continuación.</w:t>
      </w:r>
    </w:p>
    <w:p w14:paraId="1CCDC79B" w14:textId="0FB35110" w:rsidR="009E6D27" w:rsidRDefault="009E6D27" w:rsidP="00050CAD">
      <w:pPr>
        <w:pStyle w:val="CMDOutput"/>
      </w:pPr>
    </w:p>
    <w:p w14:paraId="668B64C2" w14:textId="77777777" w:rsidR="009E6D27" w:rsidRPr="009E6D27" w:rsidRDefault="009E6D27" w:rsidP="009E6D27">
      <w:pPr>
        <w:pStyle w:val="CMDOutput"/>
        <w:rPr>
          <w:lang w:val="en-US"/>
        </w:rPr>
      </w:pPr>
      <w:r w:rsidRPr="009E6D27">
        <w:rPr>
          <w:lang w:val="en-US"/>
        </w:rPr>
        <w:t>while True:</w:t>
      </w:r>
    </w:p>
    <w:p w14:paraId="0CA5414B" w14:textId="77777777" w:rsidR="009E6D27" w:rsidRPr="009E6D27" w:rsidRDefault="009E6D27" w:rsidP="009E6D27">
      <w:pPr>
        <w:pStyle w:val="CMDOutput"/>
        <w:rPr>
          <w:lang w:val="en-US"/>
        </w:rPr>
      </w:pPr>
      <w:r w:rsidRPr="009E6D27">
        <w:rPr>
          <w:lang w:val="en-US"/>
        </w:rPr>
        <w:t xml:space="preserve">    orig = </w:t>
      </w:r>
      <w:proofErr w:type="gramStart"/>
      <w:r w:rsidRPr="009E6D27">
        <w:rPr>
          <w:lang w:val="en-US"/>
        </w:rPr>
        <w:t>input(</w:t>
      </w:r>
      <w:proofErr w:type="gramEnd"/>
      <w:r w:rsidRPr="009E6D27">
        <w:rPr>
          <w:lang w:val="en-US"/>
        </w:rPr>
        <w:t>"Starting Location: ")</w:t>
      </w:r>
    </w:p>
    <w:p w14:paraId="3AC6936B" w14:textId="77777777" w:rsidR="009E6D27" w:rsidRPr="009E6D27" w:rsidRDefault="009E6D27" w:rsidP="009E6D27">
      <w:pPr>
        <w:pStyle w:val="CMDOutput"/>
        <w:rPr>
          <w:lang w:val="en-US"/>
        </w:rPr>
      </w:pPr>
      <w:r w:rsidRPr="009E6D27">
        <w:rPr>
          <w:lang w:val="en-US"/>
        </w:rPr>
        <w:t xml:space="preserve">    </w:t>
      </w:r>
      <w:r w:rsidRPr="009E6D27">
        <w:rPr>
          <w:highlight w:val="yellow"/>
          <w:lang w:val="en-US"/>
        </w:rPr>
        <w:t>if orig == "quit" or orig == "q":</w:t>
      </w:r>
    </w:p>
    <w:p w14:paraId="6F123A0C" w14:textId="77777777" w:rsidR="009E6D27" w:rsidRPr="009E6D27" w:rsidRDefault="009E6D27" w:rsidP="009E6D27">
      <w:pPr>
        <w:pStyle w:val="CMDOutput"/>
        <w:rPr>
          <w:lang w:val="en-US"/>
        </w:rPr>
      </w:pPr>
      <w:r w:rsidRPr="009E6D27">
        <w:rPr>
          <w:lang w:val="en-US"/>
        </w:rPr>
        <w:t xml:space="preserve">        </w:t>
      </w:r>
      <w:r w:rsidRPr="009E6D27">
        <w:rPr>
          <w:highlight w:val="yellow"/>
          <w:lang w:val="en-US"/>
        </w:rPr>
        <w:t>break</w:t>
      </w:r>
    </w:p>
    <w:p w14:paraId="2949D7D2" w14:textId="77777777" w:rsidR="009E6D27" w:rsidRPr="009E6D27" w:rsidRDefault="009E6D27" w:rsidP="009E6D27">
      <w:pPr>
        <w:pStyle w:val="CMDOutput"/>
        <w:rPr>
          <w:lang w:val="en-US"/>
        </w:rPr>
      </w:pPr>
      <w:r w:rsidRPr="009E6D27">
        <w:rPr>
          <w:lang w:val="en-US"/>
        </w:rPr>
        <w:t xml:space="preserve">    dest = </w:t>
      </w:r>
      <w:proofErr w:type="gramStart"/>
      <w:r w:rsidRPr="009E6D27">
        <w:rPr>
          <w:lang w:val="en-US"/>
        </w:rPr>
        <w:t>input(</w:t>
      </w:r>
      <w:proofErr w:type="gramEnd"/>
      <w:r w:rsidRPr="009E6D27">
        <w:rPr>
          <w:lang w:val="en-US"/>
        </w:rPr>
        <w:t>"Destination: ")</w:t>
      </w:r>
    </w:p>
    <w:p w14:paraId="10E957B4" w14:textId="77777777" w:rsidR="009E6D27" w:rsidRPr="009E6D27" w:rsidRDefault="009E6D27" w:rsidP="009E6D27">
      <w:pPr>
        <w:pStyle w:val="CMDOutput"/>
        <w:rPr>
          <w:lang w:val="en-US"/>
        </w:rPr>
      </w:pPr>
      <w:r w:rsidRPr="009E6D27">
        <w:rPr>
          <w:lang w:val="en-US"/>
        </w:rPr>
        <w:t xml:space="preserve">    </w:t>
      </w:r>
      <w:r w:rsidRPr="009E6D27">
        <w:rPr>
          <w:highlight w:val="yellow"/>
          <w:lang w:val="en-US"/>
        </w:rPr>
        <w:t>if dest == "quit" or dest == "q":</w:t>
      </w:r>
    </w:p>
    <w:p w14:paraId="62D641A5" w14:textId="77777777" w:rsidR="009E6D27" w:rsidRDefault="009E6D27" w:rsidP="009E6D27">
      <w:pPr>
        <w:pStyle w:val="CMDOutput"/>
      </w:pPr>
      <w:r w:rsidRPr="009E6D27">
        <w:rPr>
          <w:lang w:val="en-US"/>
        </w:rPr>
        <w:t xml:space="preserve">        </w:t>
      </w:r>
      <w:r w:rsidRPr="00BA68EE">
        <w:rPr>
          <w:highlight w:val="yellow"/>
        </w:rPr>
        <w:t>break</w:t>
      </w:r>
    </w:p>
    <w:p w14:paraId="6D399D5D" w14:textId="13BA0468" w:rsidR="009E6D27" w:rsidRDefault="009E6D27" w:rsidP="00050CAD">
      <w:pPr>
        <w:pStyle w:val="CMDOutput"/>
      </w:pPr>
    </w:p>
    <w:p w14:paraId="6247BEAE" w14:textId="592C7962" w:rsidR="009E6D27" w:rsidRDefault="009E6D27" w:rsidP="00050CAD">
      <w:pPr>
        <w:pStyle w:val="CMDOutput"/>
      </w:pPr>
    </w:p>
    <w:p w14:paraId="1EA2ED4B" w14:textId="32B15071" w:rsidR="009E6D27" w:rsidRDefault="009E6D27" w:rsidP="00050CAD">
      <w:pPr>
        <w:pStyle w:val="CMDOutput"/>
      </w:pPr>
    </w:p>
    <w:p w14:paraId="5767D152" w14:textId="40DE383E" w:rsidR="009E6D27" w:rsidRDefault="009E6D27" w:rsidP="00050CAD">
      <w:pPr>
        <w:pStyle w:val="CMDOutput"/>
      </w:pPr>
    </w:p>
    <w:p w14:paraId="28208821" w14:textId="066BA4E8" w:rsidR="009E6D27" w:rsidRDefault="009E6D27" w:rsidP="00050CAD">
      <w:pPr>
        <w:pStyle w:val="CMDOutput"/>
      </w:pPr>
    </w:p>
    <w:p w14:paraId="6AA20982" w14:textId="77777777" w:rsidR="009E6D27" w:rsidRDefault="009E6D27" w:rsidP="00050CAD">
      <w:pPr>
        <w:pStyle w:val="CMDOutput"/>
      </w:pPr>
    </w:p>
    <w:p w14:paraId="254E4130" w14:textId="7DF17DA2" w:rsidR="00050CAD" w:rsidRDefault="5D5786D4" w:rsidP="009544F4">
      <w:pPr>
        <w:pStyle w:val="Ttulo3"/>
      </w:pPr>
      <w:r>
        <w:t>Pruebe la funcionalidad de salir.</w:t>
      </w:r>
    </w:p>
    <w:p w14:paraId="2A44C2C1" w14:textId="77777777" w:rsidR="009E6D27" w:rsidRDefault="00050CAD" w:rsidP="00050CAD">
      <w:pPr>
        <w:pStyle w:val="BodyTextL25"/>
      </w:pPr>
      <w:r>
        <w:t>Ejecute el script</w:t>
      </w:r>
      <w:r>
        <w:rPr>
          <w:b/>
        </w:rPr>
        <w:t xml:space="preserve"> mapquest_parse-json_4.py</w:t>
      </w:r>
      <w:r>
        <w:t xml:space="preserve"> cuatro veces para probar cada variable de ubicación. </w:t>
      </w:r>
      <w:r w:rsidR="007F3A5A" w:rsidRPr="007F3A5A">
        <w:rPr>
          <w:lang w:val="es-CR"/>
        </w:rPr>
        <w:t xml:space="preserve">Verifique que tanto </w:t>
      </w:r>
      <w:r w:rsidR="007F3A5A" w:rsidRPr="009E6D27">
        <w:rPr>
          <w:b/>
          <w:lang w:val="es-CR"/>
        </w:rPr>
        <w:t>quit</w:t>
      </w:r>
      <w:r w:rsidR="007F3A5A" w:rsidRPr="007F3A5A">
        <w:rPr>
          <w:lang w:val="es-CR"/>
        </w:rPr>
        <w:t xml:space="preserve"> </w:t>
      </w:r>
      <w:r w:rsidR="007F3A5A">
        <w:rPr>
          <w:lang w:val="es-CR"/>
        </w:rPr>
        <w:t xml:space="preserve">y </w:t>
      </w:r>
      <w:r w:rsidR="007F3A5A" w:rsidRPr="009E6D27">
        <w:rPr>
          <w:b/>
          <w:lang w:val="es-CR"/>
        </w:rPr>
        <w:t>q</w:t>
      </w:r>
      <w:r w:rsidR="007F3A5A" w:rsidRPr="007F3A5A">
        <w:rPr>
          <w:lang w:val="es-CR"/>
        </w:rPr>
        <w:t xml:space="preserve"> termin</w:t>
      </w:r>
      <w:r w:rsidR="007F3A5A">
        <w:rPr>
          <w:lang w:val="es-CR"/>
        </w:rPr>
        <w:t>en</w:t>
      </w:r>
      <w:r w:rsidR="007F3A5A" w:rsidRPr="007F3A5A">
        <w:rPr>
          <w:lang w:val="es-CR"/>
        </w:rPr>
        <w:t xml:space="preserve"> la aplicación</w:t>
      </w:r>
      <w:r w:rsidR="009E6D27">
        <w:rPr>
          <w:lang w:val="es-CR"/>
        </w:rPr>
        <w:t xml:space="preserve"> cuando lo agregue a la Ubicación de origen y luego pruebe cuando consulte la Ubicación de destino</w:t>
      </w:r>
      <w:r w:rsidR="007F3A5A" w:rsidRPr="007F3A5A">
        <w:rPr>
          <w:lang w:val="es-CR"/>
        </w:rPr>
        <w:t>.</w:t>
      </w:r>
      <w:r w:rsidR="009E6D27">
        <w:rPr>
          <w:lang w:val="es-CR"/>
        </w:rPr>
        <w:t xml:space="preserve"> </w:t>
      </w:r>
      <w:r>
        <w:t>Solucione el problema de su código, si fuera necesario</w:t>
      </w:r>
      <w:r w:rsidR="007F3A5A">
        <w:t>.</w:t>
      </w:r>
      <w:r>
        <w:t xml:space="preserve"> Usted debería de obtener un resultado similar al siguiente.</w:t>
      </w:r>
      <w:r w:rsidR="009E6D27">
        <w:t xml:space="preserve"> </w:t>
      </w:r>
    </w:p>
    <w:p w14:paraId="46278B21" w14:textId="27E976D7" w:rsidR="00050CAD" w:rsidRDefault="009E6D27" w:rsidP="00050CAD">
      <w:pPr>
        <w:pStyle w:val="BodyTextL25"/>
      </w:pPr>
      <w:r>
        <w:t>Agregue evidencia de las 4 interrupciones del script.</w:t>
      </w:r>
    </w:p>
    <w:p w14:paraId="4280DF03" w14:textId="3466AA66" w:rsidR="009E6D27" w:rsidRDefault="009E6D27" w:rsidP="00050CAD">
      <w:pPr>
        <w:pStyle w:val="BodyTextL25"/>
      </w:pPr>
    </w:p>
    <w:tbl>
      <w:tblPr>
        <w:tblStyle w:val="Tablaconcuadrcula"/>
        <w:tblW w:w="0" w:type="auto"/>
        <w:tblInd w:w="360" w:type="dxa"/>
        <w:tblLook w:val="04A0" w:firstRow="1" w:lastRow="0" w:firstColumn="1" w:lastColumn="0" w:noHBand="0" w:noVBand="1"/>
      </w:tblPr>
      <w:tblGrid>
        <w:gridCol w:w="9710"/>
      </w:tblGrid>
      <w:tr w:rsidR="009E6D27" w14:paraId="6D7811D6" w14:textId="77777777" w:rsidTr="65598F91">
        <w:tc>
          <w:tcPr>
            <w:tcW w:w="10070" w:type="dxa"/>
          </w:tcPr>
          <w:p w14:paraId="55925F41" w14:textId="77777777" w:rsidR="009E6D27" w:rsidRDefault="009E6D27" w:rsidP="00050CAD">
            <w:pPr>
              <w:pStyle w:val="BodyTextL25"/>
              <w:ind w:left="0"/>
            </w:pPr>
          </w:p>
          <w:p w14:paraId="0BC357F8" w14:textId="64F8BC1F" w:rsidR="009E6D27" w:rsidRDefault="02192F30" w:rsidP="00050CAD">
            <w:pPr>
              <w:pStyle w:val="BodyTextL25"/>
              <w:ind w:left="0"/>
            </w:pPr>
            <w:r>
              <w:rPr>
                <w:noProof/>
              </w:rPr>
              <w:drawing>
                <wp:inline distT="0" distB="0" distL="0" distR="0" wp14:anchorId="2586D839" wp14:editId="007A782A">
                  <wp:extent cx="4932218" cy="3082636"/>
                  <wp:effectExtent l="0" t="0" r="0" b="0"/>
                  <wp:docPr id="959031694" name="Imagen 95903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32218" cy="3082636"/>
                          </a:xfrm>
                          <a:prstGeom prst="rect">
                            <a:avLst/>
                          </a:prstGeom>
                        </pic:spPr>
                      </pic:pic>
                    </a:graphicData>
                  </a:graphic>
                </wp:inline>
              </w:drawing>
            </w:r>
          </w:p>
          <w:p w14:paraId="4FA44F03" w14:textId="1B28EAC5" w:rsidR="009E6D27" w:rsidRDefault="009E6D27" w:rsidP="00050CAD">
            <w:pPr>
              <w:pStyle w:val="BodyTextL25"/>
              <w:ind w:left="0"/>
            </w:pPr>
          </w:p>
        </w:tc>
      </w:tr>
      <w:tr w:rsidR="009E6D27" w14:paraId="6D4E10AF" w14:textId="77777777" w:rsidTr="65598F91">
        <w:tc>
          <w:tcPr>
            <w:tcW w:w="10070" w:type="dxa"/>
          </w:tcPr>
          <w:p w14:paraId="6442FB80" w14:textId="671A8972" w:rsidR="009E6D27" w:rsidRDefault="02192F30" w:rsidP="00050CAD">
            <w:pPr>
              <w:pStyle w:val="BodyTextL25"/>
              <w:ind w:left="0"/>
            </w:pPr>
            <w:r>
              <w:rPr>
                <w:noProof/>
              </w:rPr>
              <w:lastRenderedPageBreak/>
              <w:drawing>
                <wp:inline distT="0" distB="0" distL="0" distR="0" wp14:anchorId="1E18D563" wp14:editId="25AADE1A">
                  <wp:extent cx="5117523" cy="3390359"/>
                  <wp:effectExtent l="0" t="0" r="0" b="0"/>
                  <wp:docPr id="2104047989" name="Imagen 210404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17523" cy="3390359"/>
                          </a:xfrm>
                          <a:prstGeom prst="rect">
                            <a:avLst/>
                          </a:prstGeom>
                        </pic:spPr>
                      </pic:pic>
                    </a:graphicData>
                  </a:graphic>
                </wp:inline>
              </w:drawing>
            </w:r>
          </w:p>
          <w:p w14:paraId="1DBF3258" w14:textId="77777777" w:rsidR="009E6D27" w:rsidRDefault="009E6D27" w:rsidP="00050CAD">
            <w:pPr>
              <w:pStyle w:val="BodyTextL25"/>
              <w:ind w:left="0"/>
            </w:pPr>
          </w:p>
          <w:p w14:paraId="3251203A" w14:textId="46D613B7" w:rsidR="009E6D27" w:rsidRDefault="009E6D27" w:rsidP="00050CAD">
            <w:pPr>
              <w:pStyle w:val="BodyTextL25"/>
              <w:ind w:left="0"/>
            </w:pPr>
          </w:p>
        </w:tc>
      </w:tr>
      <w:tr w:rsidR="009E6D27" w14:paraId="2A747D16" w14:textId="77777777" w:rsidTr="65598F91">
        <w:tc>
          <w:tcPr>
            <w:tcW w:w="10070" w:type="dxa"/>
          </w:tcPr>
          <w:p w14:paraId="54A47B2E" w14:textId="77777777" w:rsidR="009E6D27" w:rsidRDefault="009E6D27" w:rsidP="00050CAD">
            <w:pPr>
              <w:pStyle w:val="BodyTextL25"/>
              <w:ind w:left="0"/>
            </w:pPr>
          </w:p>
          <w:p w14:paraId="0C7FDCE3" w14:textId="4E624379" w:rsidR="009E6D27" w:rsidRDefault="02192F30" w:rsidP="00050CAD">
            <w:pPr>
              <w:pStyle w:val="BodyTextL25"/>
              <w:ind w:left="0"/>
            </w:pPr>
            <w:r>
              <w:rPr>
                <w:noProof/>
              </w:rPr>
              <w:drawing>
                <wp:inline distT="0" distB="0" distL="0" distR="0" wp14:anchorId="01CBDBDD" wp14:editId="78EF649F">
                  <wp:extent cx="5212772" cy="3627221"/>
                  <wp:effectExtent l="0" t="0" r="0" b="0"/>
                  <wp:docPr id="1324635883" name="Imagen 132463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12772" cy="3627221"/>
                          </a:xfrm>
                          <a:prstGeom prst="rect">
                            <a:avLst/>
                          </a:prstGeom>
                        </pic:spPr>
                      </pic:pic>
                    </a:graphicData>
                  </a:graphic>
                </wp:inline>
              </w:drawing>
            </w:r>
          </w:p>
          <w:p w14:paraId="66E2EB94" w14:textId="53C37582" w:rsidR="009E6D27" w:rsidRDefault="009E6D27" w:rsidP="00050CAD">
            <w:pPr>
              <w:pStyle w:val="BodyTextL25"/>
              <w:ind w:left="0"/>
            </w:pPr>
          </w:p>
        </w:tc>
      </w:tr>
      <w:tr w:rsidR="009E6D27" w14:paraId="6A22A2C5" w14:textId="77777777" w:rsidTr="65598F91">
        <w:tc>
          <w:tcPr>
            <w:tcW w:w="10070" w:type="dxa"/>
          </w:tcPr>
          <w:p w14:paraId="7E38CD63" w14:textId="4E8E6BCA" w:rsidR="009E6D27" w:rsidRDefault="02192F30" w:rsidP="00050CAD">
            <w:pPr>
              <w:pStyle w:val="BodyTextL25"/>
              <w:ind w:left="0"/>
            </w:pPr>
            <w:r>
              <w:rPr>
                <w:noProof/>
              </w:rPr>
              <w:lastRenderedPageBreak/>
              <w:drawing>
                <wp:inline distT="0" distB="0" distL="0" distR="0" wp14:anchorId="4492FD17" wp14:editId="0FC70116">
                  <wp:extent cx="5966114" cy="4010891"/>
                  <wp:effectExtent l="0" t="0" r="0" b="0"/>
                  <wp:docPr id="840379521" name="Imagen 84037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66114" cy="4010891"/>
                          </a:xfrm>
                          <a:prstGeom prst="rect">
                            <a:avLst/>
                          </a:prstGeom>
                        </pic:spPr>
                      </pic:pic>
                    </a:graphicData>
                  </a:graphic>
                </wp:inline>
              </w:drawing>
            </w:r>
          </w:p>
          <w:p w14:paraId="47B4CCE3" w14:textId="77777777" w:rsidR="009E6D27" w:rsidRDefault="009E6D27" w:rsidP="00050CAD">
            <w:pPr>
              <w:pStyle w:val="BodyTextL25"/>
              <w:ind w:left="0"/>
            </w:pPr>
          </w:p>
          <w:p w14:paraId="51EF732F" w14:textId="656751AA" w:rsidR="009E6D27" w:rsidRDefault="009E6D27" w:rsidP="00050CAD">
            <w:pPr>
              <w:pStyle w:val="BodyTextL25"/>
              <w:ind w:left="0"/>
            </w:pPr>
          </w:p>
        </w:tc>
      </w:tr>
    </w:tbl>
    <w:p w14:paraId="61A3D7B4" w14:textId="38D985FA" w:rsidR="009E6D27" w:rsidRDefault="009E6D27" w:rsidP="00050CAD">
      <w:pPr>
        <w:pStyle w:val="BodyTextL25"/>
      </w:pPr>
    </w:p>
    <w:p w14:paraId="0BF5AD20" w14:textId="18342B00" w:rsidR="009E6D27" w:rsidRDefault="009E6D27" w:rsidP="00050CAD">
      <w:pPr>
        <w:pStyle w:val="BodyTextL25"/>
      </w:pPr>
      <w:r>
        <w:t xml:space="preserve">Al Script anterior de interrupción agregue además la instrucción </w:t>
      </w:r>
      <w:proofErr w:type="gramStart"/>
      <w:r w:rsidRPr="009E6D27">
        <w:rPr>
          <w:b/>
        </w:rPr>
        <w:t>salir</w:t>
      </w:r>
      <w:r>
        <w:rPr>
          <w:b/>
        </w:rPr>
        <w:t xml:space="preserve"> ,</w:t>
      </w:r>
      <w:proofErr w:type="gramEnd"/>
      <w:r>
        <w:rPr>
          <w:b/>
        </w:rPr>
        <w:t xml:space="preserve"> ok , OK, </w:t>
      </w:r>
      <w:r>
        <w:t>agregue evidencia del cambio e interrumpa nuevamente usando estas 3 opciones.</w:t>
      </w:r>
    </w:p>
    <w:tbl>
      <w:tblPr>
        <w:tblStyle w:val="Tablaconcuadrcula"/>
        <w:tblW w:w="0" w:type="auto"/>
        <w:tblInd w:w="360" w:type="dxa"/>
        <w:tblLook w:val="04A0" w:firstRow="1" w:lastRow="0" w:firstColumn="1" w:lastColumn="0" w:noHBand="0" w:noVBand="1"/>
      </w:tblPr>
      <w:tblGrid>
        <w:gridCol w:w="9710"/>
      </w:tblGrid>
      <w:tr w:rsidR="009E6D27" w14:paraId="0BEC8018" w14:textId="77777777" w:rsidTr="65598F91">
        <w:tc>
          <w:tcPr>
            <w:tcW w:w="10070" w:type="dxa"/>
          </w:tcPr>
          <w:p w14:paraId="65BADE6A" w14:textId="77777777" w:rsidR="009E6D27" w:rsidRDefault="009E6D27" w:rsidP="00050CAD">
            <w:pPr>
              <w:pStyle w:val="BodyTextL25"/>
              <w:ind w:left="0"/>
            </w:pPr>
          </w:p>
          <w:p w14:paraId="40FF12D9" w14:textId="7BBFE9C0" w:rsidR="009E6D27" w:rsidRDefault="2700522C" w:rsidP="00050CAD">
            <w:pPr>
              <w:pStyle w:val="BodyTextL25"/>
              <w:ind w:left="0"/>
            </w:pPr>
            <w:r>
              <w:rPr>
                <w:noProof/>
              </w:rPr>
              <w:lastRenderedPageBreak/>
              <w:drawing>
                <wp:inline distT="0" distB="0" distL="0" distR="0" wp14:anchorId="61751E7A" wp14:editId="030105A3">
                  <wp:extent cx="4572000" cy="2781300"/>
                  <wp:effectExtent l="0" t="0" r="0" b="0"/>
                  <wp:docPr id="1666413328" name="Imagen 166641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23D3B5A7" w14:textId="7F963869" w:rsidR="009E6D27" w:rsidRDefault="009E6D27" w:rsidP="00050CAD">
            <w:pPr>
              <w:pStyle w:val="BodyTextL25"/>
              <w:ind w:left="0"/>
            </w:pPr>
          </w:p>
        </w:tc>
      </w:tr>
      <w:tr w:rsidR="009E6D27" w14:paraId="512DDAB5" w14:textId="77777777" w:rsidTr="65598F91">
        <w:tc>
          <w:tcPr>
            <w:tcW w:w="10070" w:type="dxa"/>
          </w:tcPr>
          <w:p w14:paraId="5E7F2E0B" w14:textId="5257DB86" w:rsidR="009E6D27" w:rsidRDefault="2700522C" w:rsidP="00050CAD">
            <w:pPr>
              <w:pStyle w:val="BodyTextL25"/>
              <w:ind w:left="0"/>
            </w:pPr>
            <w:r>
              <w:rPr>
                <w:noProof/>
              </w:rPr>
              <w:lastRenderedPageBreak/>
              <w:drawing>
                <wp:inline distT="0" distB="0" distL="0" distR="0" wp14:anchorId="465447EF" wp14:editId="31A09F1B">
                  <wp:extent cx="4572000" cy="2981325"/>
                  <wp:effectExtent l="0" t="0" r="0" b="0"/>
                  <wp:docPr id="85625661" name="Imagen 8562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31D05A6A" w14:textId="77777777" w:rsidR="009E6D27" w:rsidRDefault="009E6D27" w:rsidP="00050CAD">
            <w:pPr>
              <w:pStyle w:val="BodyTextL25"/>
              <w:ind w:left="0"/>
            </w:pPr>
          </w:p>
          <w:p w14:paraId="0AFAC395" w14:textId="55803078" w:rsidR="009E6D27" w:rsidRDefault="009E6D27" w:rsidP="00050CAD">
            <w:pPr>
              <w:pStyle w:val="BodyTextL25"/>
              <w:ind w:left="0"/>
            </w:pPr>
          </w:p>
        </w:tc>
      </w:tr>
      <w:tr w:rsidR="009E6D27" w14:paraId="26884143" w14:textId="77777777" w:rsidTr="65598F91">
        <w:tc>
          <w:tcPr>
            <w:tcW w:w="10070" w:type="dxa"/>
          </w:tcPr>
          <w:p w14:paraId="7355CC49" w14:textId="77777777" w:rsidR="009E6D27" w:rsidRDefault="009E6D27" w:rsidP="00050CAD">
            <w:pPr>
              <w:pStyle w:val="BodyTextL25"/>
              <w:ind w:left="0"/>
            </w:pPr>
          </w:p>
          <w:p w14:paraId="3E38679D" w14:textId="5A6BC933" w:rsidR="009E6D27" w:rsidRDefault="2700522C" w:rsidP="00050CAD">
            <w:pPr>
              <w:pStyle w:val="BodyTextL25"/>
              <w:ind w:left="0"/>
            </w:pPr>
            <w:r>
              <w:rPr>
                <w:noProof/>
              </w:rPr>
              <w:lastRenderedPageBreak/>
              <w:drawing>
                <wp:inline distT="0" distB="0" distL="0" distR="0" wp14:anchorId="513D2761" wp14:editId="74827DF2">
                  <wp:extent cx="4572000" cy="3162300"/>
                  <wp:effectExtent l="0" t="0" r="0" b="0"/>
                  <wp:docPr id="228258845" name="Imagen 228258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672C38B4" w14:textId="26DE6E40" w:rsidR="009E6D27" w:rsidRDefault="009E6D27" w:rsidP="00050CAD">
            <w:pPr>
              <w:pStyle w:val="BodyTextL25"/>
              <w:ind w:left="0"/>
            </w:pPr>
          </w:p>
        </w:tc>
      </w:tr>
    </w:tbl>
    <w:p w14:paraId="24624AAF" w14:textId="77777777" w:rsidR="009E6D27" w:rsidRPr="009E6D27" w:rsidRDefault="009E6D27" w:rsidP="00050CAD">
      <w:pPr>
        <w:pStyle w:val="BodyTextL25"/>
      </w:pPr>
    </w:p>
    <w:p w14:paraId="3C034FC1" w14:textId="77777777" w:rsidR="009E6D27" w:rsidRDefault="009E6D27" w:rsidP="00050CAD">
      <w:pPr>
        <w:pStyle w:val="BodyTextL25"/>
      </w:pPr>
    </w:p>
    <w:p w14:paraId="1C16EEE1" w14:textId="7C28FF49" w:rsidR="00050CAD" w:rsidRDefault="49BBCC6D" w:rsidP="009544F4">
      <w:pPr>
        <w:pStyle w:val="Ttulo3"/>
      </w:pPr>
      <w:r>
        <w:t>Mostrar los datos JSON en JSONView.</w:t>
      </w:r>
    </w:p>
    <w:p w14:paraId="7E44DC1C" w14:textId="6B5649C5" w:rsidR="00A70592" w:rsidRDefault="00A70592" w:rsidP="00A70592">
      <w:pPr>
        <w:pStyle w:val="BodyTextL25"/>
      </w:pPr>
      <w:r>
        <w:t>El navegador Chromium de la máquina virtual DEVASC incluye la extensión JsonView. Puede usar esto para ver un objeto JSON en un formato legible, coloreado y plegable.</w:t>
      </w:r>
    </w:p>
    <w:p w14:paraId="3AA8F717" w14:textId="77777777" w:rsidR="009E6D27" w:rsidRDefault="00A72977" w:rsidP="009544F4">
      <w:pPr>
        <w:pStyle w:val="SubStepAlpha"/>
        <w:numPr>
          <w:ilvl w:val="3"/>
          <w:numId w:val="33"/>
        </w:numPr>
      </w:pPr>
      <w:r>
        <w:t xml:space="preserve">Ejecute su </w:t>
      </w:r>
      <w:r>
        <w:rPr>
          <w:b/>
        </w:rPr>
        <w:t>mapquest_parse-json_4.py</w:t>
      </w:r>
      <w:r>
        <w:t xml:space="preserve"> de nuevo y copie el código devuelto para la </w:t>
      </w:r>
      <w:r w:rsidRPr="009E6D27">
        <w:rPr>
          <w:highlight w:val="yellow"/>
        </w:rPr>
        <w:t>URL</w:t>
      </w:r>
      <w:r w:rsidR="009E6D27">
        <w:t xml:space="preserve">. No utilice la URL de este ejemplo ya que la </w:t>
      </w:r>
      <w:r w:rsidR="009E6D27">
        <w:rPr>
          <w:b/>
        </w:rPr>
        <w:t xml:space="preserve">key </w:t>
      </w:r>
      <w:r w:rsidR="009E6D27">
        <w:t>es personal</w:t>
      </w:r>
      <w:r>
        <w:t xml:space="preserve">. </w:t>
      </w:r>
    </w:p>
    <w:p w14:paraId="36D6E5A3" w14:textId="18A630C0" w:rsidR="00050CAD" w:rsidRDefault="00A72977" w:rsidP="009544F4">
      <w:pPr>
        <w:pStyle w:val="SubStepAlpha"/>
        <w:numPr>
          <w:ilvl w:val="3"/>
          <w:numId w:val="33"/>
        </w:numPr>
      </w:pPr>
      <w:r>
        <w:t>Su resultado incluirá su clave API.</w:t>
      </w:r>
    </w:p>
    <w:p w14:paraId="087C2194" w14:textId="50AA667B" w:rsidR="009E6D27" w:rsidRDefault="009E6D27" w:rsidP="00090116">
      <w:pPr>
        <w:pStyle w:val="CMD"/>
      </w:pPr>
    </w:p>
    <w:p w14:paraId="3CA353A8" w14:textId="77777777" w:rsidR="009E6D27" w:rsidRPr="009E6D27" w:rsidRDefault="009E6D27" w:rsidP="009E6D27">
      <w:pPr>
        <w:pStyle w:val="CMD"/>
        <w:rPr>
          <w:lang w:val="en-US"/>
        </w:rPr>
      </w:pPr>
      <w:r w:rsidRPr="009E6D27">
        <w:rPr>
          <w:lang w:val="en-US"/>
        </w:rPr>
        <w:t>devasc@</w:t>
      </w:r>
      <w:proofErr w:type="gramStart"/>
      <w:r w:rsidRPr="009E6D27">
        <w:rPr>
          <w:lang w:val="en-US"/>
        </w:rPr>
        <w:t>labvm:~</w:t>
      </w:r>
      <w:proofErr w:type="gramEnd"/>
      <w:r w:rsidRPr="009E6D27">
        <w:rPr>
          <w:lang w:val="en-US"/>
        </w:rPr>
        <w:t xml:space="preserve">/labs/devnet-src/mapquest$ </w:t>
      </w:r>
      <w:r w:rsidRPr="009E6D27">
        <w:rPr>
          <w:b/>
          <w:bCs/>
          <w:lang w:val="en-US"/>
        </w:rPr>
        <w:t>python3 mapquest_parse-json_4.py</w:t>
      </w:r>
    </w:p>
    <w:p w14:paraId="60CD3703" w14:textId="77777777" w:rsidR="009E6D27" w:rsidRPr="009E6D27" w:rsidRDefault="009E6D27" w:rsidP="009E6D27">
      <w:pPr>
        <w:pStyle w:val="CMD"/>
        <w:rPr>
          <w:lang w:val="en-US"/>
        </w:rPr>
      </w:pPr>
      <w:r w:rsidRPr="009E6D27">
        <w:rPr>
          <w:lang w:val="en-US"/>
        </w:rPr>
        <w:t xml:space="preserve">Starting Location: </w:t>
      </w:r>
      <w:r w:rsidRPr="009E6D27">
        <w:rPr>
          <w:b/>
          <w:bCs/>
          <w:lang w:val="en-US"/>
        </w:rPr>
        <w:t>Washington, D.C.</w:t>
      </w:r>
    </w:p>
    <w:p w14:paraId="3BC445E8" w14:textId="77777777" w:rsidR="009E6D27" w:rsidRPr="009E6D27" w:rsidRDefault="009E6D27" w:rsidP="009E6D27">
      <w:pPr>
        <w:pStyle w:val="CMD"/>
        <w:rPr>
          <w:b/>
          <w:bCs/>
          <w:lang w:val="en-US"/>
        </w:rPr>
      </w:pPr>
      <w:r w:rsidRPr="009E6D27">
        <w:rPr>
          <w:lang w:val="en-US"/>
        </w:rPr>
        <w:t xml:space="preserve">Destination: </w:t>
      </w:r>
      <w:r w:rsidRPr="009E6D27">
        <w:rPr>
          <w:b/>
          <w:bCs/>
          <w:lang w:val="en-US"/>
        </w:rPr>
        <w:t>Baltimore, Md</w:t>
      </w:r>
    </w:p>
    <w:p w14:paraId="73BAAA9F" w14:textId="77777777" w:rsidR="009E6D27" w:rsidRPr="009E6D27" w:rsidRDefault="009E6D27" w:rsidP="009E6D27">
      <w:pPr>
        <w:pStyle w:val="CMDOutput"/>
        <w:rPr>
          <w:lang w:val="en-US"/>
        </w:rPr>
      </w:pPr>
      <w:r w:rsidRPr="009E6D27">
        <w:rPr>
          <w:lang w:val="en-US"/>
        </w:rPr>
        <w:t xml:space="preserve">URL: </w:t>
      </w:r>
      <w:r w:rsidRPr="009E6D27">
        <w:rPr>
          <w:highlight w:val="yellow"/>
          <w:lang w:val="en-US"/>
        </w:rPr>
        <w:t>https://www.mapquestapi.com/directions/v2/route?key=fZadaFOY22VIEEemZcBFfxl5vjSXIPpZ&amp;from=Washington%2C+D.C.&amp;to=Baltimore%2C+Md</w:t>
      </w:r>
    </w:p>
    <w:p w14:paraId="5B3091B1" w14:textId="77777777" w:rsidR="009E6D27" w:rsidRPr="009E6D27" w:rsidRDefault="009E6D27" w:rsidP="009E6D27">
      <w:pPr>
        <w:pStyle w:val="CMDOutput"/>
        <w:rPr>
          <w:lang w:val="en-US"/>
        </w:rPr>
      </w:pPr>
      <w:r w:rsidRPr="009E6D27">
        <w:rPr>
          <w:lang w:val="en-US"/>
        </w:rPr>
        <w:t>API Status: 0 = A successful route call.</w:t>
      </w:r>
    </w:p>
    <w:p w14:paraId="71521DEC" w14:textId="77777777" w:rsidR="009E6D27" w:rsidRPr="009E6D27" w:rsidRDefault="009E6D27" w:rsidP="009E6D27">
      <w:pPr>
        <w:pStyle w:val="CMDOutput"/>
        <w:rPr>
          <w:lang w:val="en-US"/>
        </w:rPr>
      </w:pPr>
      <w:r w:rsidRPr="009E6D27">
        <w:rPr>
          <w:lang w:val="en-US"/>
        </w:rPr>
        <w:t xml:space="preserve"> </w:t>
      </w:r>
    </w:p>
    <w:p w14:paraId="7652D2C7" w14:textId="77777777" w:rsidR="009E6D27" w:rsidRPr="009E6D27" w:rsidRDefault="009E6D27" w:rsidP="009E6D27">
      <w:pPr>
        <w:pStyle w:val="CMD"/>
        <w:rPr>
          <w:lang w:val="en-US"/>
        </w:rPr>
      </w:pPr>
      <w:r w:rsidRPr="009E6D27">
        <w:rPr>
          <w:lang w:val="en-US"/>
        </w:rPr>
        <w:t xml:space="preserve">Starting Location: </w:t>
      </w:r>
      <w:r w:rsidRPr="009E6D27">
        <w:rPr>
          <w:b/>
          <w:lang w:val="en-US"/>
        </w:rPr>
        <w:t>quit</w:t>
      </w:r>
    </w:p>
    <w:p w14:paraId="626D19CC" w14:textId="77777777" w:rsidR="009E6D27" w:rsidRPr="009E6D27" w:rsidRDefault="009E6D27" w:rsidP="009E6D27">
      <w:pPr>
        <w:pStyle w:val="CMD"/>
        <w:rPr>
          <w:lang w:val="en-US"/>
        </w:rPr>
      </w:pPr>
      <w:r w:rsidRPr="009E6D27">
        <w:rPr>
          <w:lang w:val="en-US"/>
        </w:rPr>
        <w:t>devasc@</w:t>
      </w:r>
      <w:proofErr w:type="gramStart"/>
      <w:r w:rsidRPr="009E6D27">
        <w:rPr>
          <w:lang w:val="en-US"/>
        </w:rPr>
        <w:t>labvm:~</w:t>
      </w:r>
      <w:proofErr w:type="gramEnd"/>
      <w:r w:rsidRPr="009E6D27">
        <w:rPr>
          <w:lang w:val="en-US"/>
        </w:rPr>
        <w:t>/labs/devnet-src/mapquest$</w:t>
      </w:r>
    </w:p>
    <w:p w14:paraId="342A552D" w14:textId="687C1084" w:rsidR="009E6D27" w:rsidRDefault="009E6D27" w:rsidP="00090116">
      <w:pPr>
        <w:pStyle w:val="CMD"/>
        <w:rPr>
          <w:lang w:val="en-US"/>
        </w:rPr>
      </w:pPr>
    </w:p>
    <w:p w14:paraId="7A927B28" w14:textId="77777777" w:rsidR="009E6D27" w:rsidRPr="009E6D27" w:rsidRDefault="009E6D27" w:rsidP="00090116">
      <w:pPr>
        <w:pStyle w:val="CMD"/>
        <w:rPr>
          <w:lang w:val="en-US"/>
        </w:rPr>
      </w:pPr>
    </w:p>
    <w:p w14:paraId="1E0EFA71" w14:textId="3FAA889C" w:rsidR="00D4657B" w:rsidRDefault="00090116" w:rsidP="009544F4">
      <w:pPr>
        <w:pStyle w:val="SubStepAlpha"/>
        <w:numPr>
          <w:ilvl w:val="3"/>
          <w:numId w:val="33"/>
        </w:numPr>
      </w:pPr>
      <w:r>
        <w:t>Pegue la URL en el campo de direcciones del navegador Chromium</w:t>
      </w:r>
    </w:p>
    <w:p w14:paraId="650A62C1" w14:textId="660B0FC4" w:rsidR="00050CAD" w:rsidRDefault="00050CAD" w:rsidP="009544F4">
      <w:pPr>
        <w:pStyle w:val="SubStepAlpha"/>
        <w:numPr>
          <w:ilvl w:val="3"/>
          <w:numId w:val="33"/>
        </w:numPr>
      </w:pPr>
      <w:r>
        <w:t xml:space="preserve">Contraer los datos de JsonView seleccionando el guión </w:t>
      </w:r>
      <w:r w:rsidR="007F3A5A">
        <w:t>“</w:t>
      </w:r>
      <w:r w:rsidRPr="00056ED6">
        <w:rPr>
          <w:b/>
          <w:bCs/>
        </w:rPr>
        <w:t>-</w:t>
      </w:r>
      <w:r w:rsidR="007F3A5A">
        <w:t>”</w:t>
      </w:r>
      <w:r>
        <w:t xml:space="preserve"> antes de la</w:t>
      </w:r>
      <w:r w:rsidRPr="00056ED6">
        <w:rPr>
          <w:b/>
          <w:bCs/>
        </w:rPr>
        <w:t xml:space="preserve"> ruta</w:t>
      </w:r>
      <w:r>
        <w:t>, verá que hay dos diccionarios raíz:</w:t>
      </w:r>
      <w:r w:rsidRPr="00BA68EE">
        <w:rPr>
          <w:b/>
        </w:rPr>
        <w:t xml:space="preserve"> ruta</w:t>
      </w:r>
      <w:r>
        <w:t xml:space="preserve"> e</w:t>
      </w:r>
      <w:r w:rsidRPr="00BA68EE">
        <w:rPr>
          <w:b/>
        </w:rPr>
        <w:t xml:space="preserve"> información</w:t>
      </w:r>
      <w:r>
        <w:t xml:space="preserve">. </w:t>
      </w:r>
    </w:p>
    <w:p w14:paraId="6183BF44" w14:textId="41DED52C" w:rsidR="009E6D27" w:rsidRDefault="009E6D27" w:rsidP="002C6BD9">
      <w:pPr>
        <w:pStyle w:val="CMDOutput"/>
      </w:pPr>
    </w:p>
    <w:p w14:paraId="2A1E5657" w14:textId="77777777" w:rsidR="009E6D27" w:rsidRPr="009E6D27" w:rsidRDefault="009E6D27" w:rsidP="009E6D27">
      <w:pPr>
        <w:pStyle w:val="CMDOutput"/>
        <w:rPr>
          <w:lang w:val="en-US"/>
        </w:rPr>
      </w:pPr>
      <w:r w:rsidRPr="009E6D27">
        <w:rPr>
          <w:lang w:val="en-US"/>
        </w:rPr>
        <w:lastRenderedPageBreak/>
        <w:t>{</w:t>
      </w:r>
    </w:p>
    <w:p w14:paraId="68E30E8F" w14:textId="77777777" w:rsidR="009E6D27" w:rsidRPr="009E6D27" w:rsidRDefault="009E6D27" w:rsidP="009E6D27">
      <w:pPr>
        <w:pStyle w:val="CMDOutput"/>
        <w:rPr>
          <w:lang w:val="en-US"/>
        </w:rPr>
      </w:pPr>
      <w:r w:rsidRPr="009E6D27">
        <w:rPr>
          <w:lang w:val="en-US"/>
        </w:rPr>
        <w:t xml:space="preserve"> </w:t>
      </w:r>
      <w:r w:rsidRPr="009E6D27">
        <w:rPr>
          <w:highlight w:val="yellow"/>
          <w:lang w:val="en-US"/>
        </w:rPr>
        <w:t>-</w:t>
      </w:r>
      <w:r w:rsidRPr="009E6D27">
        <w:rPr>
          <w:lang w:val="en-US"/>
        </w:rPr>
        <w:t xml:space="preserve"> </w:t>
      </w:r>
      <w:proofErr w:type="gramStart"/>
      <w:r w:rsidRPr="009E6D27">
        <w:rPr>
          <w:lang w:val="en-US"/>
        </w:rPr>
        <w:t>route:{</w:t>
      </w:r>
      <w:proofErr w:type="gramEnd"/>
    </w:p>
    <w:p w14:paraId="69B284AC" w14:textId="77777777" w:rsidR="009E6D27" w:rsidRPr="009E6D27" w:rsidRDefault="009E6D27" w:rsidP="009E6D27">
      <w:pPr>
        <w:pStyle w:val="CMDOutput"/>
        <w:rPr>
          <w:lang w:val="en-US"/>
        </w:rPr>
      </w:pPr>
      <w:r w:rsidRPr="009E6D27">
        <w:rPr>
          <w:lang w:val="en-US"/>
        </w:rPr>
        <w:t xml:space="preserve">      hasTollRoad: false,</w:t>
      </w:r>
    </w:p>
    <w:p w14:paraId="0098BCF0" w14:textId="77777777" w:rsidR="009E6D27" w:rsidRPr="009E6D27" w:rsidRDefault="009E6D27" w:rsidP="009E6D27">
      <w:pPr>
        <w:pStyle w:val="CMDOutput"/>
        <w:rPr>
          <w:lang w:val="en-US"/>
        </w:rPr>
      </w:pPr>
      <w:r w:rsidRPr="009E6D27">
        <w:rPr>
          <w:lang w:val="en-US"/>
        </w:rPr>
        <w:t xml:space="preserve">      hasBridge: true,</w:t>
      </w:r>
    </w:p>
    <w:p w14:paraId="7E94FFBA" w14:textId="77777777" w:rsidR="009E6D27" w:rsidRPr="002C6BD9" w:rsidRDefault="009E6D27" w:rsidP="009E6D27">
      <w:pPr>
        <w:pStyle w:val="CMDOutput"/>
      </w:pPr>
      <w:r w:rsidRPr="009E6D27">
        <w:rPr>
          <w:lang w:val="en-US"/>
        </w:rPr>
        <w:t xml:space="preserve"> </w:t>
      </w:r>
      <w:r w:rsidRPr="002C6BD9">
        <w:t>&lt;output omitted&gt;</w:t>
      </w:r>
    </w:p>
    <w:p w14:paraId="1CA4E050" w14:textId="77777777" w:rsidR="009E6D27" w:rsidRPr="002C6BD9" w:rsidRDefault="009E6D27" w:rsidP="002C6BD9">
      <w:pPr>
        <w:pStyle w:val="CMDOutput"/>
      </w:pPr>
    </w:p>
    <w:p w14:paraId="0B88EF5D" w14:textId="3C648DA8" w:rsidR="00050CAD" w:rsidRDefault="00050CAD" w:rsidP="00D4657B">
      <w:pPr>
        <w:pStyle w:val="BodyTextL50"/>
      </w:pPr>
      <w:r>
        <w:t>Verá que hay dos diccionarios root:</w:t>
      </w:r>
      <w:r w:rsidRPr="00BA68EE">
        <w:rPr>
          <w:b/>
        </w:rPr>
        <w:t xml:space="preserve"> rout</w:t>
      </w:r>
      <w:r>
        <w:t xml:space="preserve"> e</w:t>
      </w:r>
      <w:r w:rsidRPr="00BA68EE">
        <w:rPr>
          <w:b/>
        </w:rPr>
        <w:t xml:space="preserve"> info</w:t>
      </w:r>
      <w:r>
        <w:t xml:space="preserve">. Observe que la </w:t>
      </w:r>
      <w:r w:rsidR="003330B0" w:rsidRPr="003330B0">
        <w:rPr>
          <w:b/>
          <w:bCs/>
        </w:rPr>
        <w:t>información</w:t>
      </w:r>
      <w:r>
        <w:t xml:space="preserve"> tiene la clave/valor de </w:t>
      </w:r>
      <w:r w:rsidR="003330B0" w:rsidRPr="003330B0">
        <w:rPr>
          <w:b/>
          <w:bCs/>
        </w:rPr>
        <w:t>código de estado emparejado</w:t>
      </w:r>
      <w:r>
        <w:t xml:space="preserve"> utilizada en su código.</w:t>
      </w:r>
    </w:p>
    <w:p w14:paraId="4F8BD624" w14:textId="64767962" w:rsidR="009E6D27" w:rsidRDefault="009E6D27" w:rsidP="00D4657B">
      <w:pPr>
        <w:autoSpaceDE w:val="0"/>
        <w:autoSpaceDN w:val="0"/>
        <w:adjustRightInd w:val="0"/>
        <w:ind w:left="720"/>
        <w:rPr>
          <w:rFonts w:ascii="Courier New" w:hAnsi="Courier New"/>
          <w:color w:val="000000"/>
          <w:sz w:val="20"/>
        </w:rPr>
      </w:pPr>
    </w:p>
    <w:p w14:paraId="06DAF665" w14:textId="77777777" w:rsidR="009E6D27" w:rsidRPr="009E6D27" w:rsidRDefault="009E6D27" w:rsidP="009E6D27">
      <w:pPr>
        <w:autoSpaceDE w:val="0"/>
        <w:autoSpaceDN w:val="0"/>
        <w:adjustRightInd w:val="0"/>
        <w:ind w:left="720"/>
        <w:rPr>
          <w:rFonts w:ascii="Courier New" w:hAnsi="Courier New" w:cs="Courier New"/>
          <w:color w:val="000000"/>
          <w:sz w:val="20"/>
          <w:szCs w:val="20"/>
          <w:lang w:val="en-US"/>
        </w:rPr>
      </w:pPr>
      <w:r w:rsidRPr="009E6D27">
        <w:rPr>
          <w:rFonts w:ascii="Courier New" w:hAnsi="Courier New" w:cs="Courier New"/>
          <w:color w:val="000000"/>
          <w:sz w:val="20"/>
          <w:szCs w:val="20"/>
          <w:lang w:val="en-US"/>
        </w:rPr>
        <w:t>{</w:t>
      </w:r>
    </w:p>
    <w:p w14:paraId="192B2DE0" w14:textId="77777777" w:rsidR="009E6D27" w:rsidRPr="009E6D27" w:rsidRDefault="009E6D27" w:rsidP="009E6D27">
      <w:pPr>
        <w:autoSpaceDE w:val="0"/>
        <w:autoSpaceDN w:val="0"/>
        <w:adjustRightInd w:val="0"/>
        <w:ind w:left="720"/>
        <w:rPr>
          <w:rFonts w:ascii="Courier New" w:hAnsi="Courier New" w:cs="Courier New"/>
          <w:color w:val="000000"/>
          <w:sz w:val="20"/>
          <w:szCs w:val="20"/>
          <w:lang w:val="en-US"/>
        </w:rPr>
      </w:pPr>
      <w:r w:rsidRPr="009E6D27">
        <w:rPr>
          <w:rFonts w:ascii="Courier New" w:hAnsi="Courier New" w:cs="Courier New"/>
          <w:color w:val="000000"/>
          <w:sz w:val="20"/>
          <w:szCs w:val="20"/>
          <w:lang w:val="en-US"/>
        </w:rPr>
        <w:t xml:space="preserve"> + route: {},</w:t>
      </w:r>
    </w:p>
    <w:p w14:paraId="288BB228" w14:textId="77777777" w:rsidR="009E6D27" w:rsidRPr="009E6D27" w:rsidRDefault="009E6D27" w:rsidP="009E6D27">
      <w:pPr>
        <w:autoSpaceDE w:val="0"/>
        <w:autoSpaceDN w:val="0"/>
        <w:adjustRightInd w:val="0"/>
        <w:ind w:left="720"/>
        <w:rPr>
          <w:rFonts w:ascii="Courier New" w:hAnsi="Courier New" w:cs="Courier New"/>
          <w:color w:val="000000"/>
          <w:sz w:val="20"/>
          <w:szCs w:val="20"/>
          <w:lang w:val="en-US"/>
        </w:rPr>
      </w:pPr>
      <w:r w:rsidRPr="009E6D27">
        <w:rPr>
          <w:rFonts w:ascii="Courier New" w:hAnsi="Courier New" w:cs="Courier New"/>
          <w:color w:val="000000"/>
          <w:sz w:val="20"/>
          <w:szCs w:val="20"/>
          <w:lang w:val="en-US"/>
        </w:rPr>
        <w:t xml:space="preserve"> - info: {</w:t>
      </w:r>
    </w:p>
    <w:p w14:paraId="123E82D3" w14:textId="77777777" w:rsidR="009E6D27" w:rsidRPr="009E6D27" w:rsidRDefault="009E6D27" w:rsidP="009E6D27">
      <w:pPr>
        <w:autoSpaceDE w:val="0"/>
        <w:autoSpaceDN w:val="0"/>
        <w:adjustRightInd w:val="0"/>
        <w:ind w:left="720"/>
        <w:rPr>
          <w:rFonts w:ascii="Courier New" w:hAnsi="Courier New" w:cs="Courier New"/>
          <w:color w:val="000000"/>
          <w:sz w:val="20"/>
          <w:szCs w:val="20"/>
          <w:lang w:val="en-US"/>
        </w:rPr>
      </w:pPr>
      <w:r w:rsidRPr="009E6D27">
        <w:rPr>
          <w:rFonts w:ascii="Courier New" w:hAnsi="Courier New" w:cs="Courier New"/>
          <w:color w:val="000000"/>
          <w:sz w:val="20"/>
          <w:szCs w:val="20"/>
          <w:lang w:val="en-US"/>
        </w:rPr>
        <w:t xml:space="preserve">       statuscode: 0,</w:t>
      </w:r>
    </w:p>
    <w:p w14:paraId="032D8769" w14:textId="77777777" w:rsidR="009E6D27" w:rsidRPr="009E6D27" w:rsidRDefault="009E6D27" w:rsidP="009E6D27">
      <w:pPr>
        <w:autoSpaceDE w:val="0"/>
        <w:autoSpaceDN w:val="0"/>
        <w:adjustRightInd w:val="0"/>
        <w:ind w:left="720"/>
        <w:rPr>
          <w:rFonts w:ascii="Courier New" w:hAnsi="Courier New" w:cs="Courier New"/>
          <w:color w:val="000000"/>
          <w:sz w:val="20"/>
          <w:szCs w:val="20"/>
          <w:lang w:val="en-US"/>
        </w:rPr>
      </w:pPr>
      <w:r w:rsidRPr="009E6D27">
        <w:rPr>
          <w:rFonts w:ascii="Courier New" w:hAnsi="Courier New" w:cs="Courier New"/>
          <w:color w:val="000000"/>
          <w:sz w:val="20"/>
          <w:szCs w:val="20"/>
          <w:lang w:val="en-US"/>
        </w:rPr>
        <w:t xml:space="preserve">     - copyright: {</w:t>
      </w:r>
    </w:p>
    <w:p w14:paraId="04B087D0" w14:textId="77777777" w:rsidR="009E6D27" w:rsidRPr="009E6D27" w:rsidRDefault="009E6D27" w:rsidP="009E6D27">
      <w:pPr>
        <w:autoSpaceDE w:val="0"/>
        <w:autoSpaceDN w:val="0"/>
        <w:adjustRightInd w:val="0"/>
        <w:ind w:left="720"/>
        <w:rPr>
          <w:rFonts w:ascii="Courier New" w:hAnsi="Courier New" w:cs="Courier New"/>
          <w:color w:val="000000"/>
          <w:sz w:val="20"/>
          <w:szCs w:val="20"/>
          <w:lang w:val="en-US"/>
        </w:rPr>
      </w:pPr>
      <w:r w:rsidRPr="009E6D27">
        <w:rPr>
          <w:rFonts w:ascii="Courier New" w:hAnsi="Courier New" w:cs="Courier New"/>
          <w:color w:val="000000"/>
          <w:sz w:val="20"/>
          <w:szCs w:val="20"/>
          <w:lang w:val="en-US"/>
        </w:rPr>
        <w:t xml:space="preserve">           imageAltText: "© 2019 MapQuest, Inc.",</w:t>
      </w:r>
    </w:p>
    <w:p w14:paraId="0356E0AE" w14:textId="77777777" w:rsidR="009E6D27" w:rsidRPr="009E6D27" w:rsidRDefault="009E6D27" w:rsidP="009E6D27">
      <w:pPr>
        <w:autoSpaceDE w:val="0"/>
        <w:autoSpaceDN w:val="0"/>
        <w:adjustRightInd w:val="0"/>
        <w:ind w:left="720"/>
        <w:rPr>
          <w:rFonts w:ascii="Courier New" w:hAnsi="Courier New" w:cs="Courier New"/>
          <w:color w:val="000000"/>
          <w:sz w:val="20"/>
          <w:szCs w:val="20"/>
          <w:lang w:val="en-US"/>
        </w:rPr>
      </w:pPr>
      <w:r w:rsidRPr="009E6D27">
        <w:rPr>
          <w:rFonts w:ascii="Courier New" w:hAnsi="Courier New" w:cs="Courier New"/>
          <w:color w:val="000000"/>
          <w:sz w:val="20"/>
          <w:szCs w:val="20"/>
          <w:lang w:val="en-US"/>
        </w:rPr>
        <w:t xml:space="preserve">           imageUrl: "http://api.mqcdn.com/res/mqlogo.gif",</w:t>
      </w:r>
    </w:p>
    <w:p w14:paraId="36F61A77" w14:textId="77777777" w:rsidR="009E6D27" w:rsidRPr="009E6D27" w:rsidRDefault="009E6D27" w:rsidP="009E6D27">
      <w:pPr>
        <w:autoSpaceDE w:val="0"/>
        <w:autoSpaceDN w:val="0"/>
        <w:adjustRightInd w:val="0"/>
        <w:ind w:left="720"/>
        <w:rPr>
          <w:rFonts w:ascii="Courier New" w:hAnsi="Courier New" w:cs="Courier New"/>
          <w:color w:val="000000"/>
          <w:sz w:val="20"/>
          <w:szCs w:val="20"/>
          <w:lang w:val="en-US"/>
        </w:rPr>
      </w:pPr>
      <w:r w:rsidRPr="009E6D27">
        <w:rPr>
          <w:rFonts w:ascii="Courier New" w:hAnsi="Courier New" w:cs="Courier New"/>
          <w:color w:val="000000"/>
          <w:sz w:val="20"/>
          <w:szCs w:val="20"/>
          <w:lang w:val="en-US"/>
        </w:rPr>
        <w:t xml:space="preserve">           text: "© 2019 MapQuest, Inc."</w:t>
      </w:r>
    </w:p>
    <w:p w14:paraId="1A6218B5" w14:textId="77777777" w:rsidR="009E6D27" w:rsidRPr="0047098D" w:rsidRDefault="009E6D27" w:rsidP="009E6D27">
      <w:pPr>
        <w:autoSpaceDE w:val="0"/>
        <w:autoSpaceDN w:val="0"/>
        <w:adjustRightInd w:val="0"/>
        <w:ind w:left="720"/>
        <w:rPr>
          <w:rFonts w:ascii="Courier New" w:hAnsi="Courier New" w:cs="Courier New"/>
          <w:color w:val="000000"/>
          <w:sz w:val="20"/>
          <w:szCs w:val="20"/>
        </w:rPr>
      </w:pPr>
      <w:r w:rsidRPr="009E6D27">
        <w:rPr>
          <w:rFonts w:ascii="Courier New" w:hAnsi="Courier New" w:cs="Courier New"/>
          <w:color w:val="000000"/>
          <w:sz w:val="20"/>
          <w:szCs w:val="20"/>
          <w:lang w:val="en-US"/>
        </w:rPr>
        <w:t xml:space="preserve">       </w:t>
      </w:r>
      <w:r w:rsidRPr="0047098D">
        <w:rPr>
          <w:rFonts w:ascii="Courier New" w:hAnsi="Courier New" w:cs="Courier New"/>
          <w:color w:val="000000"/>
          <w:sz w:val="20"/>
          <w:szCs w:val="20"/>
        </w:rPr>
        <w:t>},</w:t>
      </w:r>
    </w:p>
    <w:p w14:paraId="405AA3A8" w14:textId="77777777" w:rsidR="009E6D27" w:rsidRPr="0047098D" w:rsidRDefault="009E6D27" w:rsidP="009E6D27">
      <w:pPr>
        <w:autoSpaceDE w:val="0"/>
        <w:autoSpaceDN w:val="0"/>
        <w:adjustRightInd w:val="0"/>
        <w:ind w:left="720"/>
        <w:rPr>
          <w:rFonts w:ascii="Courier New" w:hAnsi="Courier New" w:cs="Courier New"/>
          <w:color w:val="000000"/>
          <w:sz w:val="20"/>
          <w:szCs w:val="20"/>
        </w:rPr>
      </w:pPr>
      <w:r>
        <w:rPr>
          <w:rFonts w:ascii="Courier New" w:hAnsi="Courier New" w:cs="Courier New"/>
          <w:color w:val="000000"/>
          <w:sz w:val="20"/>
          <w:szCs w:val="20"/>
        </w:rPr>
        <w:t xml:space="preserve">       </w:t>
      </w:r>
      <w:r w:rsidRPr="0047098D">
        <w:rPr>
          <w:rFonts w:ascii="Courier New" w:hAnsi="Courier New" w:cs="Courier New"/>
          <w:color w:val="000000"/>
          <w:sz w:val="20"/>
          <w:szCs w:val="20"/>
        </w:rPr>
        <w:t xml:space="preserve">messages: </w:t>
      </w:r>
      <w:proofErr w:type="gramStart"/>
      <w:r w:rsidRPr="0047098D">
        <w:rPr>
          <w:rFonts w:ascii="Courier New" w:hAnsi="Courier New" w:cs="Courier New"/>
          <w:color w:val="000000"/>
          <w:sz w:val="20"/>
          <w:szCs w:val="20"/>
        </w:rPr>
        <w:t>[ ]</w:t>
      </w:r>
      <w:proofErr w:type="gramEnd"/>
    </w:p>
    <w:p w14:paraId="70453DF1" w14:textId="77777777" w:rsidR="009E6D27" w:rsidRPr="0047098D" w:rsidRDefault="009E6D27" w:rsidP="009E6D27">
      <w:pPr>
        <w:autoSpaceDE w:val="0"/>
        <w:autoSpaceDN w:val="0"/>
        <w:adjustRightInd w:val="0"/>
        <w:ind w:left="720"/>
        <w:rPr>
          <w:rFonts w:ascii="Courier New" w:hAnsi="Courier New" w:cs="Courier New"/>
          <w:color w:val="000000"/>
          <w:sz w:val="20"/>
          <w:szCs w:val="20"/>
        </w:rPr>
      </w:pPr>
      <w:r>
        <w:rPr>
          <w:rFonts w:ascii="Courier New" w:hAnsi="Courier New" w:cs="Courier New"/>
          <w:color w:val="000000"/>
          <w:sz w:val="20"/>
          <w:szCs w:val="20"/>
        </w:rPr>
        <w:t xml:space="preserve">   </w:t>
      </w:r>
      <w:r w:rsidRPr="0047098D">
        <w:rPr>
          <w:rFonts w:ascii="Courier New" w:hAnsi="Courier New" w:cs="Courier New"/>
          <w:color w:val="000000"/>
          <w:sz w:val="20"/>
          <w:szCs w:val="20"/>
        </w:rPr>
        <w:t>}</w:t>
      </w:r>
    </w:p>
    <w:p w14:paraId="2B66458E" w14:textId="77777777" w:rsidR="009E6D27" w:rsidRPr="00D4657B" w:rsidRDefault="009E6D27" w:rsidP="009E6D27">
      <w:pPr>
        <w:autoSpaceDE w:val="0"/>
        <w:autoSpaceDN w:val="0"/>
        <w:adjustRightInd w:val="0"/>
        <w:ind w:left="720"/>
        <w:rPr>
          <w:rFonts w:ascii="Courier New" w:hAnsi="Courier New" w:cs="Courier New"/>
          <w:color w:val="000000"/>
          <w:sz w:val="20"/>
          <w:szCs w:val="20"/>
        </w:rPr>
      </w:pPr>
      <w:r w:rsidRPr="0047098D">
        <w:rPr>
          <w:rFonts w:ascii="Courier New" w:hAnsi="Courier New" w:cs="Courier New"/>
          <w:color w:val="000000"/>
          <w:sz w:val="20"/>
          <w:szCs w:val="20"/>
        </w:rPr>
        <w:t>}</w:t>
      </w:r>
    </w:p>
    <w:p w14:paraId="301B9DC3" w14:textId="77777777" w:rsidR="009E6D27" w:rsidRPr="00D4657B" w:rsidRDefault="009E6D27" w:rsidP="009E6D27">
      <w:pPr>
        <w:autoSpaceDE w:val="0"/>
        <w:autoSpaceDN w:val="0"/>
        <w:adjustRightInd w:val="0"/>
        <w:rPr>
          <w:rFonts w:ascii="Courier New" w:hAnsi="Courier New" w:cs="Courier New"/>
          <w:color w:val="000000"/>
          <w:sz w:val="20"/>
          <w:szCs w:val="20"/>
        </w:rPr>
      </w:pPr>
    </w:p>
    <w:p w14:paraId="0C690853" w14:textId="345D6F93" w:rsidR="00050CAD" w:rsidRDefault="00050CAD" w:rsidP="000652A3">
      <w:pPr>
        <w:pStyle w:val="SubStepAlpha"/>
        <w:keepNext/>
        <w:numPr>
          <w:ilvl w:val="3"/>
          <w:numId w:val="33"/>
        </w:numPr>
      </w:pPr>
      <w:r>
        <w:t>Expanda el diccionario de</w:t>
      </w:r>
      <w:r w:rsidRPr="000652A3">
        <w:rPr>
          <w:b/>
        </w:rPr>
        <w:t xml:space="preserve"> ruta</w:t>
      </w:r>
      <w:r>
        <w:t xml:space="preserve"> (haga clic en el signo más </w:t>
      </w:r>
      <w:r w:rsidR="007F3A5A">
        <w:t>“</w:t>
      </w:r>
      <w:r w:rsidRPr="000652A3">
        <w:rPr>
          <w:b/>
          <w:bCs/>
        </w:rPr>
        <w:t>+</w:t>
      </w:r>
      <w:r w:rsidR="007F3A5A">
        <w:t>”</w:t>
      </w:r>
      <w:r>
        <w:t xml:space="preserve"> antes de la</w:t>
      </w:r>
      <w:r w:rsidRPr="000652A3">
        <w:rPr>
          <w:b/>
          <w:bCs/>
        </w:rPr>
        <w:t xml:space="preserve"> route</w:t>
      </w:r>
      <w:r>
        <w:t>) e investigue los datos enriquecidos. Hay valores que indican si la ruta tiene carreteras de peaje, puentes, túneles, autopistas, cierres o cruces hacia otros países. También deberías ver los valores de distancia, el tiempo total que tardará el viaje y el consumo de combustible. Para analizar y mostrar estos datos en su aplicación, debe</w:t>
      </w:r>
      <w:r w:rsidR="000652A3">
        <w:t xml:space="preserve"> </w:t>
      </w:r>
      <w:r>
        <w:lastRenderedPageBreak/>
        <w:t>especificar el diccionario de</w:t>
      </w:r>
      <w:r w:rsidRPr="000652A3">
        <w:rPr>
          <w:b/>
        </w:rPr>
        <w:t xml:space="preserve"> route</w:t>
      </w:r>
      <w:r>
        <w:t xml:space="preserve"> y, a continuación, seleccionar el par key/value que desea imprimir. Hará un análisis del diccionario de ruta en la siguiente parte del laboratorio.</w:t>
      </w:r>
    </w:p>
    <w:p w14:paraId="041C521C" w14:textId="1062BA57" w:rsidR="009E6D27" w:rsidRDefault="009E6D27" w:rsidP="009544F4">
      <w:pPr>
        <w:pStyle w:val="SubStepAlpha"/>
        <w:keepNext/>
        <w:numPr>
          <w:ilvl w:val="3"/>
          <w:numId w:val="33"/>
        </w:numPr>
      </w:pPr>
      <w:r>
        <w:t>Agregue evidencia de esta consulta del navegador Chromium</w:t>
      </w:r>
    </w:p>
    <w:p w14:paraId="3693578D" w14:textId="754242C6" w:rsidR="009E6D27" w:rsidRDefault="009E6D27" w:rsidP="009E6D27">
      <w:pPr>
        <w:pStyle w:val="SubStepAlpha"/>
        <w:keepNext/>
        <w:numPr>
          <w:ilvl w:val="0"/>
          <w:numId w:val="0"/>
        </w:numPr>
        <w:ind w:left="720" w:hanging="360"/>
      </w:pPr>
    </w:p>
    <w:tbl>
      <w:tblPr>
        <w:tblStyle w:val="Tablaconcuadrcula"/>
        <w:tblW w:w="0" w:type="auto"/>
        <w:tblInd w:w="720" w:type="dxa"/>
        <w:tblLook w:val="04A0" w:firstRow="1" w:lastRow="0" w:firstColumn="1" w:lastColumn="0" w:noHBand="0" w:noVBand="1"/>
      </w:tblPr>
      <w:tblGrid>
        <w:gridCol w:w="9350"/>
      </w:tblGrid>
      <w:tr w:rsidR="009E6D27" w14:paraId="7FDCB0F9" w14:textId="77777777" w:rsidTr="65598F91">
        <w:tc>
          <w:tcPr>
            <w:tcW w:w="10070" w:type="dxa"/>
          </w:tcPr>
          <w:p w14:paraId="2430CFBC" w14:textId="334F87B8" w:rsidR="4EAFF4CE" w:rsidRDefault="00000000" w:rsidP="65598F91">
            <w:pPr>
              <w:pStyle w:val="SubStepAlpha"/>
              <w:keepNext/>
              <w:numPr>
                <w:ilvl w:val="3"/>
                <w:numId w:val="0"/>
              </w:numPr>
              <w:rPr>
                <w:rFonts w:ascii="Times New Roman" w:eastAsia="Times New Roman" w:hAnsi="Times New Roman"/>
                <w:sz w:val="24"/>
                <w:szCs w:val="24"/>
              </w:rPr>
            </w:pPr>
            <w:hyperlink r:id="rId20">
              <w:r w:rsidR="4EAFF4CE" w:rsidRPr="65598F91">
                <w:rPr>
                  <w:rStyle w:val="Hipervnculo"/>
                </w:rPr>
                <w:t>https://www.mapquestapi.com/directions/v2/route?key=NBRA305IVkuxUEwkz8zoXjBN6SeNyqPr&amp;from=vi%C3%B1a+del+mar%2C+chile&amp;to=quilpue%2C+chile</w:t>
              </w:r>
            </w:hyperlink>
          </w:p>
          <w:p w14:paraId="6E2F88A1" w14:textId="4F4BC622" w:rsidR="6544CF6F" w:rsidRDefault="6544CF6F" w:rsidP="65598F91">
            <w:pPr>
              <w:rPr>
                <w:rFonts w:ascii="Times New Roman" w:eastAsia="Times New Roman" w:hAnsi="Times New Roman"/>
              </w:rPr>
            </w:pPr>
            <w:r>
              <w:rPr>
                <w:noProof/>
              </w:rPr>
              <w:drawing>
                <wp:inline distT="0" distB="0" distL="0" distR="0" wp14:anchorId="077C2B2D" wp14:editId="1BAD72C3">
                  <wp:extent cx="4572000" cy="3276600"/>
                  <wp:effectExtent l="0" t="0" r="0" b="0"/>
                  <wp:docPr id="1779567177" name="Imagen 177956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5C977099" w14:textId="77777777" w:rsidR="009E6D27" w:rsidRDefault="009E6D27" w:rsidP="009E6D27">
            <w:pPr>
              <w:pStyle w:val="SubStepAlpha"/>
              <w:keepNext/>
              <w:numPr>
                <w:ilvl w:val="0"/>
                <w:numId w:val="0"/>
              </w:numPr>
            </w:pPr>
          </w:p>
          <w:p w14:paraId="3A4A8F05" w14:textId="77777777" w:rsidR="009E6D27" w:rsidRDefault="009E6D27" w:rsidP="009E6D27">
            <w:pPr>
              <w:pStyle w:val="SubStepAlpha"/>
              <w:keepNext/>
              <w:numPr>
                <w:ilvl w:val="0"/>
                <w:numId w:val="0"/>
              </w:numPr>
            </w:pPr>
          </w:p>
          <w:p w14:paraId="713E1075" w14:textId="77777777" w:rsidR="009E6D27" w:rsidRDefault="009E6D27" w:rsidP="009E6D27">
            <w:pPr>
              <w:pStyle w:val="SubStepAlpha"/>
              <w:keepNext/>
              <w:numPr>
                <w:ilvl w:val="0"/>
                <w:numId w:val="0"/>
              </w:numPr>
            </w:pPr>
          </w:p>
          <w:p w14:paraId="721C6251" w14:textId="77777777" w:rsidR="009E6D27" w:rsidRDefault="009E6D27" w:rsidP="009E6D27">
            <w:pPr>
              <w:pStyle w:val="SubStepAlpha"/>
              <w:keepNext/>
              <w:numPr>
                <w:ilvl w:val="0"/>
                <w:numId w:val="0"/>
              </w:numPr>
            </w:pPr>
          </w:p>
          <w:p w14:paraId="1856E6C9" w14:textId="77777777" w:rsidR="009E6D27" w:rsidRDefault="009E6D27" w:rsidP="009E6D27">
            <w:pPr>
              <w:pStyle w:val="SubStepAlpha"/>
              <w:keepNext/>
              <w:numPr>
                <w:ilvl w:val="0"/>
                <w:numId w:val="0"/>
              </w:numPr>
            </w:pPr>
          </w:p>
          <w:p w14:paraId="3B0290C9" w14:textId="77777777" w:rsidR="009E6D27" w:rsidRDefault="009E6D27" w:rsidP="009E6D27">
            <w:pPr>
              <w:pStyle w:val="SubStepAlpha"/>
              <w:keepNext/>
              <w:numPr>
                <w:ilvl w:val="0"/>
                <w:numId w:val="0"/>
              </w:numPr>
            </w:pPr>
          </w:p>
          <w:p w14:paraId="1D61C82D" w14:textId="77777777" w:rsidR="009E6D27" w:rsidRDefault="009E6D27" w:rsidP="009E6D27">
            <w:pPr>
              <w:pStyle w:val="SubStepAlpha"/>
              <w:keepNext/>
              <w:numPr>
                <w:ilvl w:val="0"/>
                <w:numId w:val="0"/>
              </w:numPr>
            </w:pPr>
          </w:p>
          <w:p w14:paraId="6D66BB25" w14:textId="77777777" w:rsidR="009E6D27" w:rsidRDefault="009E6D27" w:rsidP="009E6D27">
            <w:pPr>
              <w:pStyle w:val="SubStepAlpha"/>
              <w:keepNext/>
              <w:numPr>
                <w:ilvl w:val="0"/>
                <w:numId w:val="0"/>
              </w:numPr>
            </w:pPr>
          </w:p>
          <w:p w14:paraId="2DC475F2" w14:textId="77777777" w:rsidR="009E6D27" w:rsidRDefault="009E6D27" w:rsidP="009E6D27">
            <w:pPr>
              <w:pStyle w:val="SubStepAlpha"/>
              <w:keepNext/>
              <w:numPr>
                <w:ilvl w:val="0"/>
                <w:numId w:val="0"/>
              </w:numPr>
            </w:pPr>
          </w:p>
          <w:p w14:paraId="0E963C21" w14:textId="77777777" w:rsidR="009E6D27" w:rsidRDefault="009E6D27" w:rsidP="009E6D27">
            <w:pPr>
              <w:pStyle w:val="SubStepAlpha"/>
              <w:keepNext/>
              <w:numPr>
                <w:ilvl w:val="0"/>
                <w:numId w:val="0"/>
              </w:numPr>
            </w:pPr>
          </w:p>
          <w:p w14:paraId="23B6D61B" w14:textId="77777777" w:rsidR="009E6D27" w:rsidRDefault="009E6D27" w:rsidP="009E6D27">
            <w:pPr>
              <w:pStyle w:val="SubStepAlpha"/>
              <w:keepNext/>
              <w:numPr>
                <w:ilvl w:val="0"/>
                <w:numId w:val="0"/>
              </w:numPr>
            </w:pPr>
          </w:p>
          <w:p w14:paraId="3EF785EF" w14:textId="77777777" w:rsidR="009E6D27" w:rsidRDefault="009E6D27" w:rsidP="009E6D27">
            <w:pPr>
              <w:pStyle w:val="SubStepAlpha"/>
              <w:keepNext/>
              <w:numPr>
                <w:ilvl w:val="0"/>
                <w:numId w:val="0"/>
              </w:numPr>
            </w:pPr>
          </w:p>
          <w:p w14:paraId="04F663D5" w14:textId="77777777" w:rsidR="009E6D27" w:rsidRDefault="009E6D27" w:rsidP="009E6D27">
            <w:pPr>
              <w:pStyle w:val="SubStepAlpha"/>
              <w:keepNext/>
              <w:numPr>
                <w:ilvl w:val="0"/>
                <w:numId w:val="0"/>
              </w:numPr>
            </w:pPr>
          </w:p>
          <w:p w14:paraId="02139E49" w14:textId="77777777" w:rsidR="009E6D27" w:rsidRDefault="009E6D27" w:rsidP="009E6D27">
            <w:pPr>
              <w:pStyle w:val="SubStepAlpha"/>
              <w:keepNext/>
              <w:numPr>
                <w:ilvl w:val="0"/>
                <w:numId w:val="0"/>
              </w:numPr>
            </w:pPr>
          </w:p>
          <w:p w14:paraId="2E33A069" w14:textId="77777777" w:rsidR="009E6D27" w:rsidRDefault="009E6D27" w:rsidP="009E6D27">
            <w:pPr>
              <w:pStyle w:val="SubStepAlpha"/>
              <w:keepNext/>
              <w:numPr>
                <w:ilvl w:val="0"/>
                <w:numId w:val="0"/>
              </w:numPr>
            </w:pPr>
          </w:p>
          <w:p w14:paraId="753966B6" w14:textId="77777777" w:rsidR="009E6D27" w:rsidRDefault="009E6D27" w:rsidP="009E6D27">
            <w:pPr>
              <w:pStyle w:val="SubStepAlpha"/>
              <w:keepNext/>
              <w:numPr>
                <w:ilvl w:val="0"/>
                <w:numId w:val="0"/>
              </w:numPr>
            </w:pPr>
          </w:p>
          <w:p w14:paraId="2F3CC25C" w14:textId="77777777" w:rsidR="009E6D27" w:rsidRDefault="009E6D27" w:rsidP="009E6D27">
            <w:pPr>
              <w:pStyle w:val="SubStepAlpha"/>
              <w:keepNext/>
              <w:numPr>
                <w:ilvl w:val="0"/>
                <w:numId w:val="0"/>
              </w:numPr>
            </w:pPr>
          </w:p>
          <w:p w14:paraId="5518DFF8" w14:textId="77777777" w:rsidR="009E6D27" w:rsidRDefault="009E6D27" w:rsidP="009E6D27">
            <w:pPr>
              <w:pStyle w:val="SubStepAlpha"/>
              <w:keepNext/>
              <w:numPr>
                <w:ilvl w:val="0"/>
                <w:numId w:val="0"/>
              </w:numPr>
            </w:pPr>
          </w:p>
          <w:p w14:paraId="5FF03033" w14:textId="77777777" w:rsidR="009E6D27" w:rsidRDefault="009E6D27" w:rsidP="009E6D27">
            <w:pPr>
              <w:pStyle w:val="SubStepAlpha"/>
              <w:keepNext/>
              <w:numPr>
                <w:ilvl w:val="0"/>
                <w:numId w:val="0"/>
              </w:numPr>
            </w:pPr>
          </w:p>
          <w:p w14:paraId="458C7D57" w14:textId="77777777" w:rsidR="009E6D27" w:rsidRDefault="009E6D27" w:rsidP="009E6D27">
            <w:pPr>
              <w:pStyle w:val="SubStepAlpha"/>
              <w:keepNext/>
              <w:numPr>
                <w:ilvl w:val="0"/>
                <w:numId w:val="0"/>
              </w:numPr>
            </w:pPr>
          </w:p>
          <w:p w14:paraId="28179B83" w14:textId="77777777" w:rsidR="009E6D27" w:rsidRDefault="009E6D27" w:rsidP="009E6D27">
            <w:pPr>
              <w:pStyle w:val="SubStepAlpha"/>
              <w:keepNext/>
              <w:numPr>
                <w:ilvl w:val="0"/>
                <w:numId w:val="0"/>
              </w:numPr>
            </w:pPr>
          </w:p>
          <w:p w14:paraId="04894295" w14:textId="77777777" w:rsidR="009E6D27" w:rsidRDefault="009E6D27" w:rsidP="009E6D27">
            <w:pPr>
              <w:pStyle w:val="SubStepAlpha"/>
              <w:keepNext/>
              <w:numPr>
                <w:ilvl w:val="0"/>
                <w:numId w:val="0"/>
              </w:numPr>
            </w:pPr>
          </w:p>
          <w:p w14:paraId="6BC084EF" w14:textId="77777777" w:rsidR="009E6D27" w:rsidRDefault="009E6D27" w:rsidP="009E6D27">
            <w:pPr>
              <w:pStyle w:val="SubStepAlpha"/>
              <w:keepNext/>
              <w:numPr>
                <w:ilvl w:val="0"/>
                <w:numId w:val="0"/>
              </w:numPr>
            </w:pPr>
          </w:p>
          <w:p w14:paraId="59612BDD" w14:textId="6683DCF5" w:rsidR="009E6D27" w:rsidRDefault="009E6D27" w:rsidP="009E6D27">
            <w:pPr>
              <w:pStyle w:val="SubStepAlpha"/>
              <w:keepNext/>
              <w:numPr>
                <w:ilvl w:val="0"/>
                <w:numId w:val="0"/>
              </w:numPr>
            </w:pPr>
          </w:p>
        </w:tc>
      </w:tr>
    </w:tbl>
    <w:p w14:paraId="0A0892A7" w14:textId="5ACBCB52" w:rsidR="009E6D27" w:rsidRDefault="009E6D27" w:rsidP="009E6D27">
      <w:pPr>
        <w:pStyle w:val="SubStepAlpha"/>
        <w:keepNext/>
        <w:numPr>
          <w:ilvl w:val="0"/>
          <w:numId w:val="0"/>
        </w:numPr>
        <w:ind w:left="720" w:hanging="360"/>
      </w:pPr>
    </w:p>
    <w:p w14:paraId="5743E2ED" w14:textId="3C3AAC31" w:rsidR="009E6D27" w:rsidRDefault="009E6D27" w:rsidP="009E6D27">
      <w:pPr>
        <w:pStyle w:val="SubStepAlpha"/>
        <w:keepNext/>
        <w:numPr>
          <w:ilvl w:val="0"/>
          <w:numId w:val="0"/>
        </w:numPr>
        <w:ind w:left="720" w:hanging="360"/>
      </w:pPr>
    </w:p>
    <w:p w14:paraId="31EC97EA" w14:textId="44E37020" w:rsidR="009E6D27" w:rsidRDefault="009E6D27" w:rsidP="009E6D27">
      <w:pPr>
        <w:pStyle w:val="SubStepAlpha"/>
        <w:keepNext/>
        <w:numPr>
          <w:ilvl w:val="0"/>
          <w:numId w:val="0"/>
        </w:numPr>
        <w:ind w:left="720" w:hanging="360"/>
      </w:pPr>
    </w:p>
    <w:p w14:paraId="64514F9E" w14:textId="04F687B8" w:rsidR="009E6D27" w:rsidRDefault="009E6D27" w:rsidP="009E6D27">
      <w:pPr>
        <w:pStyle w:val="SubStepAlpha"/>
        <w:keepNext/>
        <w:numPr>
          <w:ilvl w:val="0"/>
          <w:numId w:val="0"/>
        </w:numPr>
        <w:ind w:left="720" w:hanging="360"/>
      </w:pPr>
    </w:p>
    <w:p w14:paraId="00C15705" w14:textId="620FFE9B" w:rsidR="009E6D27" w:rsidRDefault="009E6D27" w:rsidP="009E6D27">
      <w:pPr>
        <w:pStyle w:val="SubStepAlpha"/>
        <w:keepNext/>
        <w:numPr>
          <w:ilvl w:val="0"/>
          <w:numId w:val="0"/>
        </w:numPr>
        <w:ind w:left="720" w:hanging="360"/>
      </w:pPr>
    </w:p>
    <w:p w14:paraId="1AA76983" w14:textId="77777777" w:rsidR="009E6D27" w:rsidRDefault="009E6D27" w:rsidP="009E6D27">
      <w:pPr>
        <w:pStyle w:val="SubStepAlpha"/>
        <w:keepNext/>
        <w:numPr>
          <w:ilvl w:val="0"/>
          <w:numId w:val="0"/>
        </w:numPr>
        <w:ind w:left="720" w:hanging="360"/>
      </w:pPr>
    </w:p>
    <w:p w14:paraId="2F35BB47" w14:textId="789B2A83" w:rsidR="00050CAD" w:rsidRDefault="0050722C" w:rsidP="00EE2434">
      <w:pPr>
        <w:pStyle w:val="Ttulo2"/>
      </w:pPr>
      <w:r>
        <w:t>Actualice la aplicación Direcciones de MapQuest (MapQuest Directions) con más características</w:t>
      </w:r>
    </w:p>
    <w:p w14:paraId="73BAE48A" w14:textId="212E5BF1" w:rsidR="003330B0" w:rsidRDefault="003330B0" w:rsidP="003330B0">
      <w:pPr>
        <w:pStyle w:val="BodyTextL25"/>
      </w:pPr>
      <w:r>
        <w:t>En esta parte, agregará características adicionales a la aplicación MapQuest Directions para proporcionar más información al usuario. Incluirá información de resumen del viaje y luego una lista de las direcciones analizadas desde el diccionario. Como paso final, agregará algunas comprobaciones básicas de errores para validar la entrada del usuario.</w:t>
      </w:r>
    </w:p>
    <w:p w14:paraId="0A89E487" w14:textId="109CA9D4" w:rsidR="00907509" w:rsidRPr="003330B0" w:rsidRDefault="00907509" w:rsidP="00907509">
      <w:pPr>
        <w:pStyle w:val="Ttulo3"/>
      </w:pPr>
      <w:r>
        <w:t>Muestra información de resumen de viaje para incluir la duración, la distancia y el combustible utilizado.</w:t>
      </w:r>
      <w:r w:rsidR="001B796D">
        <w:t xml:space="preserve"> </w:t>
      </w:r>
      <w:r w:rsidR="001B796D" w:rsidRPr="001B796D">
        <w:rPr>
          <w:highlight w:val="yellow"/>
        </w:rPr>
        <w:t xml:space="preserve">En este paso </w:t>
      </w:r>
      <w:r w:rsidR="009D1838">
        <w:rPr>
          <w:highlight w:val="yellow"/>
        </w:rPr>
        <w:t>“route” “formattedTime” “distance” “maneuvers”</w:t>
      </w:r>
      <w:r w:rsidR="001B796D" w:rsidRPr="001B796D">
        <w:rPr>
          <w:highlight w:val="yellow"/>
        </w:rPr>
        <w:t>.</w:t>
      </w:r>
    </w:p>
    <w:p w14:paraId="3B5E587A" w14:textId="673A2150" w:rsidR="00050CAD" w:rsidRDefault="00050CAD" w:rsidP="005C0D4E">
      <w:pPr>
        <w:pStyle w:val="SubStepAlpha"/>
      </w:pPr>
      <w:r>
        <w:t>Guarde su script como</w:t>
      </w:r>
      <w:r>
        <w:rPr>
          <w:b/>
        </w:rPr>
        <w:t xml:space="preserve"> mapquest_parse-json_5.py</w:t>
      </w:r>
      <w:r>
        <w:t xml:space="preserve">. </w:t>
      </w:r>
    </w:p>
    <w:p w14:paraId="2D751750" w14:textId="4E909220" w:rsidR="00050CAD" w:rsidRDefault="00050CAD" w:rsidP="005C0D4E">
      <w:pPr>
        <w:pStyle w:val="SubStepAlpha"/>
      </w:pPr>
      <w:r>
        <w:t xml:space="preserve">Debajo del comando API </w:t>
      </w:r>
      <w:proofErr w:type="gramStart"/>
      <w:r>
        <w:t>status</w:t>
      </w:r>
      <w:proofErr w:type="gramEnd"/>
      <w:r w:rsidRPr="00582A0A">
        <w:rPr>
          <w:b/>
          <w:bCs/>
        </w:rPr>
        <w:t xml:space="preserve"> print</w:t>
      </w:r>
      <w:r>
        <w:t>, agregue varias instrucciones de</w:t>
      </w:r>
      <w:r w:rsidRPr="00582A0A">
        <w:rPr>
          <w:b/>
          <w:bCs/>
        </w:rPr>
        <w:t xml:space="preserve"> print</w:t>
      </w:r>
      <w:r>
        <w:t xml:space="preserve"> que muestren las ubicaciones de origen y destino, así como las claves</w:t>
      </w:r>
      <w:r w:rsidRPr="006210FB">
        <w:rPr>
          <w:b/>
        </w:rPr>
        <w:t xml:space="preserve"> FormattedTime</w:t>
      </w:r>
      <w:r>
        <w:t>,</w:t>
      </w:r>
      <w:r w:rsidRPr="002A1B72">
        <w:rPr>
          <w:b/>
        </w:rPr>
        <w:t xml:space="preserve"> distance</w:t>
      </w:r>
      <w:r w:rsidR="009D1838">
        <w:t>.</w:t>
      </w:r>
    </w:p>
    <w:p w14:paraId="000C2D7C" w14:textId="02F482AD" w:rsidR="00050CAD" w:rsidRDefault="00050CAD" w:rsidP="00050CAD">
      <w:pPr>
        <w:pStyle w:val="SubStepAlpha"/>
        <w:numPr>
          <w:ilvl w:val="0"/>
          <w:numId w:val="0"/>
        </w:numPr>
        <w:ind w:left="720"/>
      </w:pPr>
      <w:r>
        <w:t xml:space="preserve">Las instrucciones adicionales también incluyen instrucciones de impresión que mostrarán una línea doble antes de la siguiente solicitud de una ubicación inicial. Asegúrese de que estas instrucciones están incrustadas en la función while True. </w:t>
      </w:r>
    </w:p>
    <w:p w14:paraId="6E39A438" w14:textId="4834B119" w:rsidR="00050CAD" w:rsidRPr="006E0571" w:rsidRDefault="00E96520" w:rsidP="00050CAD">
      <w:pPr>
        <w:pStyle w:val="CMDOutput"/>
        <w:rPr>
          <w:lang w:val="en-US"/>
        </w:rPr>
      </w:pPr>
      <w:r>
        <w:t xml:space="preserve">    </w:t>
      </w:r>
      <w:r w:rsidRPr="006E0571">
        <w:rPr>
          <w:lang w:val="en-US"/>
        </w:rPr>
        <w:t>if json_status == 0:</w:t>
      </w:r>
    </w:p>
    <w:p w14:paraId="345DDEB3" w14:textId="3C2D4E23" w:rsidR="00050CAD" w:rsidRPr="006E0571" w:rsidRDefault="00E96520" w:rsidP="00050CAD">
      <w:pPr>
        <w:pStyle w:val="CMDOutput"/>
        <w:rPr>
          <w:lang w:val="en-US"/>
        </w:rPr>
      </w:pPr>
      <w:r w:rsidRPr="006E0571">
        <w:rPr>
          <w:lang w:val="en-US"/>
        </w:rPr>
        <w:t xml:space="preserve">        </w:t>
      </w:r>
      <w:proofErr w:type="gramStart"/>
      <w:r w:rsidRPr="006E0571">
        <w:rPr>
          <w:lang w:val="en-US"/>
        </w:rPr>
        <w:t>print(</w:t>
      </w:r>
      <w:proofErr w:type="gramEnd"/>
      <w:r w:rsidR="007F3A5A">
        <w:rPr>
          <w:lang w:val="en-US"/>
        </w:rPr>
        <w:t>“</w:t>
      </w:r>
      <w:r w:rsidRPr="006E0571">
        <w:rPr>
          <w:lang w:val="en-US"/>
        </w:rPr>
        <w:t xml:space="preserve">API Status: </w:t>
      </w:r>
      <w:r w:rsidR="007F3A5A">
        <w:rPr>
          <w:lang w:val="en-US"/>
        </w:rPr>
        <w:t>“</w:t>
      </w:r>
      <w:r w:rsidRPr="006E0571">
        <w:rPr>
          <w:lang w:val="en-US"/>
        </w:rPr>
        <w:t xml:space="preserve"> + str(json_status) + </w:t>
      </w:r>
      <w:r w:rsidR="007F3A5A">
        <w:rPr>
          <w:lang w:val="en-US"/>
        </w:rPr>
        <w:t>“</w:t>
      </w:r>
      <w:r w:rsidRPr="006E0571">
        <w:rPr>
          <w:lang w:val="en-US"/>
        </w:rPr>
        <w:t xml:space="preserve"> = A successful route call.\n</w:t>
      </w:r>
      <w:r w:rsidR="007F3A5A">
        <w:rPr>
          <w:lang w:val="en-US"/>
        </w:rPr>
        <w:t>”</w:t>
      </w:r>
      <w:r w:rsidRPr="006E0571">
        <w:rPr>
          <w:lang w:val="en-US"/>
        </w:rPr>
        <w:t>)</w:t>
      </w:r>
    </w:p>
    <w:p w14:paraId="10353EF0" w14:textId="60243258" w:rsidR="00050CAD" w:rsidRPr="006E0571" w:rsidRDefault="00E96520" w:rsidP="00050CAD">
      <w:pPr>
        <w:pStyle w:val="CMDOutput"/>
        <w:rPr>
          <w:lang w:val="en-US"/>
        </w:rPr>
      </w:pPr>
      <w:r w:rsidRPr="006E0571">
        <w:rPr>
          <w:highlight w:val="yellow"/>
          <w:lang w:val="en-US"/>
        </w:rPr>
        <w:t xml:space="preserve">        </w:t>
      </w:r>
      <w:proofErr w:type="gramStart"/>
      <w:r w:rsidRPr="006E0571">
        <w:rPr>
          <w:highlight w:val="yellow"/>
          <w:lang w:val="en-US"/>
        </w:rPr>
        <w:t>print(</w:t>
      </w:r>
      <w:proofErr w:type="gramEnd"/>
      <w:r w:rsidR="007F3A5A">
        <w:rPr>
          <w:highlight w:val="yellow"/>
          <w:lang w:val="en-US"/>
        </w:rPr>
        <w:t>“</w:t>
      </w:r>
      <w:r w:rsidRPr="006E0571">
        <w:rPr>
          <w:highlight w:val="yellow"/>
          <w:lang w:val="en-US"/>
        </w:rPr>
        <w:t>=============================================</w:t>
      </w:r>
      <w:r w:rsidR="007F3A5A">
        <w:rPr>
          <w:highlight w:val="yellow"/>
          <w:lang w:val="en-US"/>
        </w:rPr>
        <w:t>“</w:t>
      </w:r>
      <w:r w:rsidRPr="006E0571">
        <w:rPr>
          <w:highlight w:val="yellow"/>
          <w:lang w:val="en-US"/>
        </w:rPr>
        <w:t>)</w:t>
      </w:r>
    </w:p>
    <w:p w14:paraId="65BC42B8" w14:textId="2B183498" w:rsidR="00050CAD" w:rsidRPr="006E0571" w:rsidRDefault="00E96520" w:rsidP="00050CAD">
      <w:pPr>
        <w:pStyle w:val="CMDOutput"/>
        <w:rPr>
          <w:lang w:val="en-US"/>
        </w:rPr>
      </w:pPr>
      <w:r w:rsidRPr="006E0571">
        <w:rPr>
          <w:highlight w:val="yellow"/>
          <w:lang w:val="en-US"/>
        </w:rPr>
        <w:t xml:space="preserve">        </w:t>
      </w:r>
      <w:proofErr w:type="gramStart"/>
      <w:r w:rsidRPr="006E0571">
        <w:rPr>
          <w:highlight w:val="yellow"/>
          <w:lang w:val="en-US"/>
        </w:rPr>
        <w:t>print(</w:t>
      </w:r>
      <w:proofErr w:type="gramEnd"/>
      <w:r w:rsidR="007F3A5A">
        <w:rPr>
          <w:highlight w:val="yellow"/>
          <w:lang w:val="en-US"/>
        </w:rPr>
        <w:t>“</w:t>
      </w:r>
      <w:r w:rsidRPr="006E0571">
        <w:rPr>
          <w:highlight w:val="yellow"/>
          <w:lang w:val="en-US"/>
        </w:rPr>
        <w:t xml:space="preserve">Directions from </w:t>
      </w:r>
      <w:r w:rsidR="007F3A5A">
        <w:rPr>
          <w:highlight w:val="yellow"/>
          <w:lang w:val="en-US"/>
        </w:rPr>
        <w:t>“</w:t>
      </w:r>
      <w:r w:rsidRPr="006E0571">
        <w:rPr>
          <w:highlight w:val="yellow"/>
          <w:lang w:val="en-US"/>
        </w:rPr>
        <w:t xml:space="preserve"> + (orig) + </w:t>
      </w:r>
      <w:r w:rsidR="007F3A5A">
        <w:rPr>
          <w:highlight w:val="yellow"/>
          <w:lang w:val="en-US"/>
        </w:rPr>
        <w:t>“</w:t>
      </w:r>
      <w:r w:rsidRPr="006E0571">
        <w:rPr>
          <w:highlight w:val="yellow"/>
          <w:lang w:val="en-US"/>
        </w:rPr>
        <w:t xml:space="preserve"> to </w:t>
      </w:r>
      <w:r w:rsidR="007F3A5A">
        <w:rPr>
          <w:highlight w:val="yellow"/>
          <w:lang w:val="en-US"/>
        </w:rPr>
        <w:t>“</w:t>
      </w:r>
      <w:r w:rsidRPr="006E0571">
        <w:rPr>
          <w:highlight w:val="yellow"/>
          <w:lang w:val="en-US"/>
        </w:rPr>
        <w:t xml:space="preserve"> + (dest))</w:t>
      </w:r>
    </w:p>
    <w:p w14:paraId="02587C44" w14:textId="3045E174" w:rsidR="00050CAD" w:rsidRPr="006E0571" w:rsidRDefault="00E96520" w:rsidP="00050CAD">
      <w:pPr>
        <w:pStyle w:val="CMDOutput"/>
        <w:rPr>
          <w:lang w:val="en-US"/>
        </w:rPr>
      </w:pPr>
      <w:r w:rsidRPr="006E0571">
        <w:rPr>
          <w:highlight w:val="yellow"/>
          <w:lang w:val="en-US"/>
        </w:rPr>
        <w:t xml:space="preserve">        </w:t>
      </w:r>
      <w:proofErr w:type="gramStart"/>
      <w:r w:rsidRPr="006E0571">
        <w:rPr>
          <w:highlight w:val="yellow"/>
          <w:lang w:val="en-US"/>
        </w:rPr>
        <w:t>print(</w:t>
      </w:r>
      <w:proofErr w:type="gramEnd"/>
      <w:r w:rsidR="007F3A5A">
        <w:rPr>
          <w:highlight w:val="yellow"/>
          <w:lang w:val="en-US"/>
        </w:rPr>
        <w:t>“</w:t>
      </w:r>
      <w:r w:rsidRPr="006E0571">
        <w:rPr>
          <w:highlight w:val="yellow"/>
          <w:lang w:val="en-US"/>
        </w:rPr>
        <w:t xml:space="preserve">Trip Duration: </w:t>
      </w:r>
      <w:r w:rsidR="007F3A5A">
        <w:rPr>
          <w:highlight w:val="yellow"/>
          <w:lang w:val="en-US"/>
        </w:rPr>
        <w:t>“</w:t>
      </w:r>
      <w:r w:rsidRPr="006E0571">
        <w:rPr>
          <w:highlight w:val="yellow"/>
          <w:lang w:val="en-US"/>
        </w:rPr>
        <w:t xml:space="preserve"> + (json_data[</w:t>
      </w:r>
      <w:r w:rsidR="007F3A5A">
        <w:rPr>
          <w:highlight w:val="yellow"/>
          <w:lang w:val="en-US"/>
        </w:rPr>
        <w:t>“</w:t>
      </w:r>
      <w:r w:rsidRPr="006E0571">
        <w:rPr>
          <w:highlight w:val="yellow"/>
          <w:lang w:val="en-US"/>
        </w:rPr>
        <w:t>route</w:t>
      </w:r>
      <w:r w:rsidR="007F3A5A">
        <w:rPr>
          <w:highlight w:val="yellow"/>
          <w:lang w:val="en-US"/>
        </w:rPr>
        <w:t>”</w:t>
      </w:r>
      <w:r w:rsidRPr="006E0571">
        <w:rPr>
          <w:highlight w:val="yellow"/>
          <w:lang w:val="en-US"/>
        </w:rPr>
        <w:t>][</w:t>
      </w:r>
      <w:r w:rsidR="007F3A5A">
        <w:rPr>
          <w:highlight w:val="yellow"/>
          <w:lang w:val="en-US"/>
        </w:rPr>
        <w:t>“</w:t>
      </w:r>
      <w:r w:rsidRPr="006E0571">
        <w:rPr>
          <w:highlight w:val="yellow"/>
          <w:lang w:val="en-US"/>
        </w:rPr>
        <w:t>formattedTime</w:t>
      </w:r>
      <w:r w:rsidR="007F3A5A">
        <w:rPr>
          <w:highlight w:val="yellow"/>
          <w:lang w:val="en-US"/>
        </w:rPr>
        <w:t>”</w:t>
      </w:r>
      <w:r w:rsidRPr="006E0571">
        <w:rPr>
          <w:highlight w:val="yellow"/>
          <w:lang w:val="en-US"/>
        </w:rPr>
        <w:t>]))</w:t>
      </w:r>
    </w:p>
    <w:p w14:paraId="07D47FCB" w14:textId="139BF4FE" w:rsidR="00050CAD" w:rsidRPr="006E0571" w:rsidRDefault="00E96520" w:rsidP="001B796D">
      <w:pPr>
        <w:pStyle w:val="CMDOutput"/>
        <w:rPr>
          <w:lang w:val="en-US"/>
        </w:rPr>
      </w:pPr>
      <w:r w:rsidRPr="006E0571">
        <w:rPr>
          <w:highlight w:val="yellow"/>
          <w:lang w:val="en-US"/>
        </w:rPr>
        <w:t xml:space="preserve">        print (</w:t>
      </w:r>
      <w:r w:rsidR="007F3A5A">
        <w:rPr>
          <w:highlight w:val="yellow"/>
          <w:lang w:val="en-US"/>
        </w:rPr>
        <w:t>“</w:t>
      </w:r>
      <w:r w:rsidRPr="006E0571">
        <w:rPr>
          <w:highlight w:val="yellow"/>
          <w:lang w:val="en-US"/>
        </w:rPr>
        <w:t>Miles:</w:t>
      </w:r>
      <w:r w:rsidR="007F3A5A">
        <w:rPr>
          <w:highlight w:val="yellow"/>
          <w:lang w:val="en-US"/>
        </w:rPr>
        <w:t>”</w:t>
      </w:r>
      <w:r w:rsidRPr="006E0571">
        <w:rPr>
          <w:highlight w:val="yellow"/>
          <w:lang w:val="en-US"/>
        </w:rPr>
        <w:t xml:space="preserve"> + str (json_data [</w:t>
      </w:r>
      <w:r w:rsidR="007F3A5A">
        <w:rPr>
          <w:highlight w:val="yellow"/>
          <w:lang w:val="en-US"/>
        </w:rPr>
        <w:t>“</w:t>
      </w:r>
      <w:r w:rsidRPr="006E0571">
        <w:rPr>
          <w:highlight w:val="yellow"/>
          <w:lang w:val="en-US"/>
        </w:rPr>
        <w:t>route</w:t>
      </w:r>
      <w:r w:rsidR="007F3A5A">
        <w:rPr>
          <w:highlight w:val="yellow"/>
          <w:lang w:val="en-US"/>
        </w:rPr>
        <w:t>”</w:t>
      </w:r>
      <w:r w:rsidRPr="006E0571">
        <w:rPr>
          <w:highlight w:val="yellow"/>
          <w:lang w:val="en-US"/>
        </w:rPr>
        <w:t>] [</w:t>
      </w:r>
      <w:r w:rsidR="007F3A5A">
        <w:rPr>
          <w:highlight w:val="yellow"/>
          <w:lang w:val="en-US"/>
        </w:rPr>
        <w:t>“</w:t>
      </w:r>
      <w:r w:rsidRPr="006E0571">
        <w:rPr>
          <w:highlight w:val="yellow"/>
          <w:lang w:val="en-US"/>
        </w:rPr>
        <w:t>distance</w:t>
      </w:r>
      <w:r w:rsidR="007F3A5A">
        <w:rPr>
          <w:highlight w:val="yellow"/>
          <w:lang w:val="en-US"/>
        </w:rPr>
        <w:t>”</w:t>
      </w:r>
      <w:r w:rsidRPr="006E0571">
        <w:rPr>
          <w:highlight w:val="yellow"/>
          <w:lang w:val="en-US"/>
        </w:rPr>
        <w:t>]))</w:t>
      </w:r>
    </w:p>
    <w:p w14:paraId="7E37466A" w14:textId="44BD57BA" w:rsidR="00050CAD" w:rsidRDefault="00E96520" w:rsidP="00050CAD">
      <w:pPr>
        <w:pStyle w:val="CMDOutput"/>
      </w:pPr>
      <w:r w:rsidRPr="006E0571">
        <w:rPr>
          <w:highlight w:val="yellow"/>
          <w:lang w:val="en-US"/>
        </w:rPr>
        <w:t xml:space="preserve">        </w:t>
      </w:r>
      <w:proofErr w:type="gramStart"/>
      <w:r>
        <w:rPr>
          <w:highlight w:val="yellow"/>
        </w:rPr>
        <w:t>print(</w:t>
      </w:r>
      <w:proofErr w:type="gramEnd"/>
      <w:r w:rsidR="007F3A5A">
        <w:rPr>
          <w:highlight w:val="yellow"/>
        </w:rPr>
        <w:t>“</w:t>
      </w:r>
      <w:r>
        <w:rPr>
          <w:highlight w:val="yellow"/>
        </w:rPr>
        <w:t>=============================================</w:t>
      </w:r>
      <w:r w:rsidR="007F3A5A">
        <w:rPr>
          <w:highlight w:val="yellow"/>
        </w:rPr>
        <w:t>“</w:t>
      </w:r>
      <w:r>
        <w:rPr>
          <w:highlight w:val="yellow"/>
        </w:rPr>
        <w:t>)</w:t>
      </w:r>
    </w:p>
    <w:p w14:paraId="6009CAA7" w14:textId="3554085F" w:rsidR="00050CAD" w:rsidRDefault="004D5964" w:rsidP="004D5964">
      <w:pPr>
        <w:pStyle w:val="SubStepAlpha"/>
      </w:pPr>
      <w:r>
        <w:t>Guarde y ejecute</w:t>
      </w:r>
      <w:r>
        <w:rPr>
          <w:b/>
        </w:rPr>
        <w:t xml:space="preserve"> mapquest_parse-json_5.py</w:t>
      </w:r>
      <w:r>
        <w:t xml:space="preserve"> para ver la siguiente salida.</w:t>
      </w:r>
    </w:p>
    <w:p w14:paraId="7914B4AD" w14:textId="77777777" w:rsidR="004D5964" w:rsidRPr="006E0571" w:rsidRDefault="004D5964" w:rsidP="00003C0E">
      <w:pPr>
        <w:pStyle w:val="CMD"/>
        <w:rPr>
          <w:lang w:val="en-US"/>
        </w:rPr>
      </w:pPr>
      <w:r w:rsidRPr="006E0571">
        <w:rPr>
          <w:lang w:val="en-US"/>
        </w:rPr>
        <w:t>devasc@</w:t>
      </w:r>
      <w:proofErr w:type="gramStart"/>
      <w:r w:rsidRPr="006E0571">
        <w:rPr>
          <w:lang w:val="en-US"/>
        </w:rPr>
        <w:t>labvm:~</w:t>
      </w:r>
      <w:proofErr w:type="gramEnd"/>
      <w:r w:rsidRPr="006E0571">
        <w:rPr>
          <w:lang w:val="en-US"/>
        </w:rPr>
        <w:t xml:space="preserve">/labs/devnet-src/mapquest$ </w:t>
      </w:r>
      <w:r w:rsidRPr="006E0571">
        <w:rPr>
          <w:b/>
          <w:bCs/>
          <w:lang w:val="en-US"/>
        </w:rPr>
        <w:t xml:space="preserve">python3 mapquest_parse-json_5.py </w:t>
      </w:r>
    </w:p>
    <w:p w14:paraId="72B059CF" w14:textId="233666DB" w:rsidR="00050CAD" w:rsidRDefault="00050CAD" w:rsidP="00003C0E">
      <w:pPr>
        <w:pStyle w:val="CMD"/>
      </w:pPr>
      <w:r>
        <w:t>Lugar de inicio:</w:t>
      </w:r>
      <w:r>
        <w:rPr>
          <w:b/>
        </w:rPr>
        <w:t xml:space="preserve"> Washington, D.C.</w:t>
      </w:r>
    </w:p>
    <w:p w14:paraId="72723EAD" w14:textId="0C39DF85" w:rsidR="00050CAD" w:rsidRPr="006E0571" w:rsidRDefault="00050CAD" w:rsidP="00003C0E">
      <w:pPr>
        <w:pStyle w:val="CMD"/>
        <w:rPr>
          <w:b/>
          <w:bCs/>
          <w:lang w:val="en-US"/>
        </w:rPr>
      </w:pPr>
      <w:r w:rsidRPr="006E0571">
        <w:rPr>
          <w:lang w:val="en-US"/>
        </w:rPr>
        <w:t>Destino:</w:t>
      </w:r>
      <w:r w:rsidRPr="006E0571">
        <w:rPr>
          <w:b/>
          <w:lang w:val="en-US"/>
        </w:rPr>
        <w:t xml:space="preserve"> Baltimore, Md</w:t>
      </w:r>
    </w:p>
    <w:p w14:paraId="23DB6304" w14:textId="0426B897" w:rsidR="00050CAD" w:rsidRPr="006E0571" w:rsidRDefault="00050CAD" w:rsidP="00050CAD">
      <w:pPr>
        <w:pStyle w:val="CMDOutput"/>
        <w:rPr>
          <w:lang w:val="en-US"/>
        </w:rPr>
      </w:pPr>
      <w:r w:rsidRPr="006E0571">
        <w:rPr>
          <w:lang w:val="en-US"/>
        </w:rPr>
        <w:t>URL: https://www.mapquestapi.com/directions/v2/route?key =FZADAFoy22VieeeEMZCBFXL5VJSXIPPZ&amp;from=Washington%2C+D.C.&amp;to=Baltimore%2C+MD</w:t>
      </w:r>
    </w:p>
    <w:p w14:paraId="32726725" w14:textId="5E032BA4" w:rsidR="00050CAD" w:rsidRDefault="00050CAD" w:rsidP="00050CAD">
      <w:pPr>
        <w:pStyle w:val="CMDOutput"/>
      </w:pPr>
      <w:r>
        <w:t>Estado de la API: 0 = Una llamada de ruta exitosa.</w:t>
      </w:r>
    </w:p>
    <w:p w14:paraId="69EBD659" w14:textId="77777777" w:rsidR="00050CAD" w:rsidRDefault="00050CAD" w:rsidP="00050CAD">
      <w:pPr>
        <w:pStyle w:val="CMDOutput"/>
      </w:pPr>
    </w:p>
    <w:p w14:paraId="178B015B" w14:textId="77777777" w:rsidR="00050CAD" w:rsidRDefault="00050CAD" w:rsidP="00050CAD">
      <w:pPr>
        <w:pStyle w:val="CMDOutput"/>
      </w:pPr>
      <w:r>
        <w:t>=============================================</w:t>
      </w:r>
    </w:p>
    <w:p w14:paraId="4ABFBE8C" w14:textId="7F9CC134" w:rsidR="00050CAD" w:rsidRDefault="00050CAD" w:rsidP="00050CAD">
      <w:pPr>
        <w:pStyle w:val="CMDOutput"/>
      </w:pPr>
      <w:r>
        <w:t>Cómo llegar desde Washington, D.C. a Baltimore, Md</w:t>
      </w:r>
    </w:p>
    <w:p w14:paraId="38FDED6E" w14:textId="2DFFFBC8" w:rsidR="00050CAD" w:rsidRDefault="00050CAD" w:rsidP="00050CAD">
      <w:pPr>
        <w:pStyle w:val="CMDOutput"/>
      </w:pPr>
      <w:r>
        <w:rPr>
          <w:highlight w:val="yellow"/>
        </w:rPr>
        <w:lastRenderedPageBreak/>
        <w:t>Duración del viaje: 00:49:29</w:t>
      </w:r>
    </w:p>
    <w:p w14:paraId="008A765F" w14:textId="654C56CB" w:rsidR="00050CAD" w:rsidRDefault="00050CAD" w:rsidP="00050CAD">
      <w:pPr>
        <w:pStyle w:val="CMDOutput"/>
      </w:pPr>
      <w:r>
        <w:rPr>
          <w:highlight w:val="yellow"/>
        </w:rPr>
        <w:t>Millas: 38.089</w:t>
      </w:r>
    </w:p>
    <w:p w14:paraId="240DABCB" w14:textId="77777777" w:rsidR="00050CAD" w:rsidRDefault="00050CAD" w:rsidP="00050CAD">
      <w:pPr>
        <w:pStyle w:val="CMDOutput"/>
      </w:pPr>
      <w:r>
        <w:t>=============================================</w:t>
      </w:r>
    </w:p>
    <w:p w14:paraId="3B843D8C" w14:textId="7F9A9B6E" w:rsidR="00050CAD" w:rsidRDefault="00050CAD" w:rsidP="00050CAD">
      <w:pPr>
        <w:pStyle w:val="CMDOutput"/>
      </w:pPr>
      <w:r>
        <w:t>Localización Inicial:</w:t>
      </w:r>
      <w:r w:rsidRPr="008B2EF4">
        <w:rPr>
          <w:b/>
          <w:bCs/>
        </w:rPr>
        <w:t xml:space="preserve"> q</w:t>
      </w:r>
    </w:p>
    <w:p w14:paraId="5BA6C39C" w14:textId="61513831" w:rsidR="00050CAD" w:rsidRDefault="00003C0E" w:rsidP="00003C0E">
      <w:pPr>
        <w:pStyle w:val="CMD"/>
      </w:pPr>
      <w:r>
        <w:t>devasc@</w:t>
      </w:r>
      <w:proofErr w:type="gramStart"/>
      <w:r>
        <w:t>labvm:~</w:t>
      </w:r>
      <w:proofErr w:type="gramEnd"/>
      <w:r>
        <w:t>/labs/devnet-src/mapquest$</w:t>
      </w:r>
    </w:p>
    <w:p w14:paraId="03E59A6D" w14:textId="33932FA8" w:rsidR="001B796D" w:rsidRDefault="001B796D" w:rsidP="00003C0E">
      <w:pPr>
        <w:pStyle w:val="CMD"/>
      </w:pPr>
    </w:p>
    <w:p w14:paraId="30982077" w14:textId="672C4933" w:rsidR="001B796D" w:rsidRDefault="001B796D" w:rsidP="00003C0E">
      <w:pPr>
        <w:pStyle w:val="CMD"/>
      </w:pPr>
    </w:p>
    <w:p w14:paraId="29012409" w14:textId="19A107A7" w:rsidR="001B796D" w:rsidRDefault="001B796D" w:rsidP="00003C0E">
      <w:pPr>
        <w:pStyle w:val="CMD"/>
      </w:pPr>
    </w:p>
    <w:p w14:paraId="51AF5879" w14:textId="05F0D1F6" w:rsidR="001B796D" w:rsidRDefault="001B796D" w:rsidP="00003C0E">
      <w:pPr>
        <w:pStyle w:val="CMD"/>
      </w:pPr>
    </w:p>
    <w:p w14:paraId="02B37561" w14:textId="685998B3" w:rsidR="001B796D" w:rsidRDefault="001B796D" w:rsidP="00003C0E">
      <w:pPr>
        <w:pStyle w:val="CMD"/>
      </w:pPr>
    </w:p>
    <w:p w14:paraId="5043E790" w14:textId="320CB1D1" w:rsidR="001B796D" w:rsidRDefault="001B796D" w:rsidP="00003C0E">
      <w:pPr>
        <w:pStyle w:val="CMD"/>
      </w:pPr>
    </w:p>
    <w:p w14:paraId="2C0E7266" w14:textId="071D93AF" w:rsidR="001B796D" w:rsidRDefault="001B796D" w:rsidP="00003C0E">
      <w:pPr>
        <w:pStyle w:val="CMD"/>
      </w:pPr>
    </w:p>
    <w:p w14:paraId="37648845" w14:textId="2DC06276" w:rsidR="001B796D" w:rsidRDefault="001B796D" w:rsidP="00003C0E">
      <w:pPr>
        <w:pStyle w:val="CMD"/>
      </w:pPr>
    </w:p>
    <w:p w14:paraId="169A1928" w14:textId="355FCFEA" w:rsidR="000652A3" w:rsidRDefault="00003C0E" w:rsidP="005C0D4E">
      <w:pPr>
        <w:pStyle w:val="SubStepAlpha"/>
      </w:pPr>
      <w:r>
        <w:t xml:space="preserve">Por defecto, MapQuest utiliza el sistema imperial y no hay un parámetro de solicitud para cambiar los datos al sistema métrico. Por lo tanto, probablemente debería convertir su aplicación para mostrar los valores de métrica, </w:t>
      </w:r>
      <w:r w:rsidR="001B796D">
        <w:t>transforme el resultado de mill</w:t>
      </w:r>
      <w:r w:rsidR="000652A3">
        <w:t>as a kilómetros. Evidencie el resultado en Kilometros.</w:t>
      </w:r>
    </w:p>
    <w:tbl>
      <w:tblPr>
        <w:tblStyle w:val="Tablaconcuadrcula"/>
        <w:tblW w:w="0" w:type="auto"/>
        <w:tblInd w:w="720" w:type="dxa"/>
        <w:tblLook w:val="04A0" w:firstRow="1" w:lastRow="0" w:firstColumn="1" w:lastColumn="0" w:noHBand="0" w:noVBand="1"/>
      </w:tblPr>
      <w:tblGrid>
        <w:gridCol w:w="9350"/>
      </w:tblGrid>
      <w:tr w:rsidR="000652A3" w14:paraId="57992FDC" w14:textId="77777777" w:rsidTr="54393CE2">
        <w:tc>
          <w:tcPr>
            <w:tcW w:w="10070" w:type="dxa"/>
          </w:tcPr>
          <w:p w14:paraId="7FE2C2BB" w14:textId="07AFE45F" w:rsidR="000652A3" w:rsidRDefault="25C63307" w:rsidP="54393CE2">
            <w:r>
              <w:rPr>
                <w:noProof/>
              </w:rPr>
              <w:drawing>
                <wp:inline distT="0" distB="0" distL="0" distR="0" wp14:anchorId="30EBA7EC" wp14:editId="3B3D6C9D">
                  <wp:extent cx="4572000" cy="4067175"/>
                  <wp:effectExtent l="0" t="0" r="0" b="0"/>
                  <wp:docPr id="58536510" name="Imagen 5853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67175"/>
                          </a:xfrm>
                          <a:prstGeom prst="rect">
                            <a:avLst/>
                          </a:prstGeom>
                        </pic:spPr>
                      </pic:pic>
                    </a:graphicData>
                  </a:graphic>
                </wp:inline>
              </w:drawing>
            </w:r>
          </w:p>
          <w:p w14:paraId="6C0C5CF0" w14:textId="77777777" w:rsidR="000652A3" w:rsidRDefault="000652A3" w:rsidP="000652A3"/>
          <w:p w14:paraId="2B6FA199" w14:textId="77777777" w:rsidR="000652A3" w:rsidRDefault="000652A3" w:rsidP="000652A3"/>
          <w:p w14:paraId="0FF6FFDD" w14:textId="77777777" w:rsidR="000652A3" w:rsidRDefault="000652A3" w:rsidP="000652A3"/>
          <w:p w14:paraId="1B4CDD70" w14:textId="77777777" w:rsidR="000652A3" w:rsidRDefault="000652A3" w:rsidP="000652A3"/>
          <w:p w14:paraId="0281EC59" w14:textId="77777777" w:rsidR="000652A3" w:rsidRDefault="000652A3" w:rsidP="000652A3"/>
          <w:p w14:paraId="657BC09D" w14:textId="62877AE1" w:rsidR="000652A3" w:rsidRPr="000652A3" w:rsidRDefault="000652A3" w:rsidP="000652A3"/>
        </w:tc>
      </w:tr>
    </w:tbl>
    <w:p w14:paraId="2D3B4D5B" w14:textId="45E1400E" w:rsidR="000652A3" w:rsidRPr="000652A3" w:rsidRDefault="000652A3" w:rsidP="000652A3"/>
    <w:p w14:paraId="27AB28E4" w14:textId="7D8CBECC" w:rsidR="00050CAD" w:rsidRDefault="000652A3" w:rsidP="005C0D4E">
      <w:pPr>
        <w:pStyle w:val="SubStepAlpha"/>
      </w:pPr>
      <w:r>
        <w:t xml:space="preserve">Agregue al script </w:t>
      </w:r>
      <w:r w:rsidR="001B796D">
        <w:t>el consumo de combustible para los siguientes vehículos.</w:t>
      </w:r>
    </w:p>
    <w:p w14:paraId="5501B027" w14:textId="0DED6129" w:rsidR="001B796D" w:rsidRPr="001B796D" w:rsidRDefault="001B796D" w:rsidP="001B796D">
      <w:pPr>
        <w:pStyle w:val="SubStepNum"/>
        <w:rPr>
          <w:lang w:val="en-US"/>
        </w:rPr>
      </w:pPr>
      <w:r w:rsidRPr="001B796D">
        <w:rPr>
          <w:lang w:val="en-US"/>
        </w:rPr>
        <w:t xml:space="preserve">City Car: </w:t>
      </w:r>
      <w:r>
        <w:rPr>
          <w:lang w:val="en-US"/>
        </w:rPr>
        <w:t xml:space="preserve">Rendimiento </w:t>
      </w:r>
      <w:r w:rsidRPr="001B796D">
        <w:rPr>
          <w:lang w:val="en-US"/>
        </w:rPr>
        <w:t>Mixto 20 Km/</w:t>
      </w:r>
      <w:r>
        <w:rPr>
          <w:lang w:val="en-US"/>
        </w:rPr>
        <w:t>L</w:t>
      </w:r>
    </w:p>
    <w:p w14:paraId="7355A6C0" w14:textId="017C5D2B" w:rsidR="001B796D" w:rsidRDefault="001B796D" w:rsidP="001B796D">
      <w:pPr>
        <w:pStyle w:val="SubStepNum"/>
      </w:pPr>
      <w:r>
        <w:t>Sedan: Rendimiento Mixto 15 Km/L</w:t>
      </w:r>
    </w:p>
    <w:p w14:paraId="3EE3DF6D" w14:textId="6D2B3500" w:rsidR="001B796D" w:rsidRDefault="001B796D" w:rsidP="001B796D">
      <w:pPr>
        <w:pStyle w:val="SubStepNum"/>
      </w:pPr>
      <w:r>
        <w:t>SUV: Rendimiento Mixto 12 Km/L</w:t>
      </w:r>
    </w:p>
    <w:p w14:paraId="2D9D41CE" w14:textId="3F0D6F8D" w:rsidR="000652A3" w:rsidRDefault="000652A3" w:rsidP="000652A3">
      <w:pPr>
        <w:pStyle w:val="SubStepAlpha"/>
      </w:pPr>
      <w:r>
        <w:t>Evidencie el resultado con los 3 formatos de vehículos y su consumo de cuanto combustible consumirán.</w:t>
      </w:r>
    </w:p>
    <w:tbl>
      <w:tblPr>
        <w:tblStyle w:val="Tablaconcuadrcula"/>
        <w:tblW w:w="0" w:type="auto"/>
        <w:tblInd w:w="720" w:type="dxa"/>
        <w:tblLook w:val="04A0" w:firstRow="1" w:lastRow="0" w:firstColumn="1" w:lastColumn="0" w:noHBand="0" w:noVBand="1"/>
      </w:tblPr>
      <w:tblGrid>
        <w:gridCol w:w="9350"/>
      </w:tblGrid>
      <w:tr w:rsidR="000652A3" w14:paraId="204FEC88" w14:textId="77777777" w:rsidTr="000652A3">
        <w:tc>
          <w:tcPr>
            <w:tcW w:w="10070" w:type="dxa"/>
          </w:tcPr>
          <w:p w14:paraId="2C8B7A24" w14:textId="77777777" w:rsidR="000652A3" w:rsidRDefault="000652A3" w:rsidP="000652A3">
            <w:pPr>
              <w:pStyle w:val="SubStepAlpha"/>
              <w:numPr>
                <w:ilvl w:val="0"/>
                <w:numId w:val="0"/>
              </w:numPr>
            </w:pPr>
          </w:p>
          <w:p w14:paraId="194B0A56" w14:textId="77D99E74" w:rsidR="00D45C8C" w:rsidRDefault="00D7313F" w:rsidP="000652A3">
            <w:pPr>
              <w:pStyle w:val="SubStepAlpha"/>
              <w:numPr>
                <w:ilvl w:val="0"/>
                <w:numId w:val="0"/>
              </w:numPr>
            </w:pPr>
            <w:r w:rsidRPr="00D7313F">
              <w:drawing>
                <wp:inline distT="0" distB="0" distL="0" distR="0" wp14:anchorId="1E39DE88" wp14:editId="2D1ABC88">
                  <wp:extent cx="6400800" cy="3542030"/>
                  <wp:effectExtent l="0" t="0" r="0" b="1270"/>
                  <wp:docPr id="945998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98492" name=""/>
                          <pic:cNvPicPr/>
                        </pic:nvPicPr>
                        <pic:blipFill>
                          <a:blip r:embed="rId23"/>
                          <a:stretch>
                            <a:fillRect/>
                          </a:stretch>
                        </pic:blipFill>
                        <pic:spPr>
                          <a:xfrm>
                            <a:off x="0" y="0"/>
                            <a:ext cx="6400800" cy="3542030"/>
                          </a:xfrm>
                          <a:prstGeom prst="rect">
                            <a:avLst/>
                          </a:prstGeom>
                        </pic:spPr>
                      </pic:pic>
                    </a:graphicData>
                  </a:graphic>
                </wp:inline>
              </w:drawing>
            </w:r>
          </w:p>
          <w:p w14:paraId="15982C4A" w14:textId="77777777" w:rsidR="000652A3" w:rsidRDefault="000652A3" w:rsidP="000652A3">
            <w:pPr>
              <w:pStyle w:val="SubStepAlpha"/>
              <w:numPr>
                <w:ilvl w:val="0"/>
                <w:numId w:val="0"/>
              </w:numPr>
            </w:pPr>
          </w:p>
          <w:p w14:paraId="624A5D62" w14:textId="77777777" w:rsidR="000652A3" w:rsidRDefault="000652A3" w:rsidP="000652A3">
            <w:pPr>
              <w:pStyle w:val="SubStepAlpha"/>
              <w:numPr>
                <w:ilvl w:val="0"/>
                <w:numId w:val="0"/>
              </w:numPr>
            </w:pPr>
          </w:p>
          <w:p w14:paraId="4EB8BB8D" w14:textId="77777777" w:rsidR="000652A3" w:rsidRDefault="000652A3" w:rsidP="000652A3">
            <w:pPr>
              <w:pStyle w:val="SubStepAlpha"/>
              <w:numPr>
                <w:ilvl w:val="0"/>
                <w:numId w:val="0"/>
              </w:numPr>
            </w:pPr>
          </w:p>
          <w:p w14:paraId="020B18B7" w14:textId="77777777" w:rsidR="000652A3" w:rsidRDefault="000652A3" w:rsidP="000652A3">
            <w:pPr>
              <w:pStyle w:val="SubStepAlpha"/>
              <w:numPr>
                <w:ilvl w:val="0"/>
                <w:numId w:val="0"/>
              </w:numPr>
            </w:pPr>
          </w:p>
          <w:p w14:paraId="34867383" w14:textId="77777777" w:rsidR="000652A3" w:rsidRDefault="000652A3" w:rsidP="000652A3">
            <w:pPr>
              <w:pStyle w:val="SubStepAlpha"/>
              <w:numPr>
                <w:ilvl w:val="0"/>
                <w:numId w:val="0"/>
              </w:numPr>
            </w:pPr>
          </w:p>
          <w:p w14:paraId="1D662C78" w14:textId="77777777" w:rsidR="000652A3" w:rsidRDefault="000652A3" w:rsidP="000652A3">
            <w:pPr>
              <w:pStyle w:val="SubStepAlpha"/>
              <w:numPr>
                <w:ilvl w:val="0"/>
                <w:numId w:val="0"/>
              </w:numPr>
            </w:pPr>
          </w:p>
          <w:p w14:paraId="0857CC6B" w14:textId="77777777" w:rsidR="000652A3" w:rsidRDefault="000652A3" w:rsidP="000652A3">
            <w:pPr>
              <w:pStyle w:val="SubStepAlpha"/>
              <w:numPr>
                <w:ilvl w:val="0"/>
                <w:numId w:val="0"/>
              </w:numPr>
            </w:pPr>
          </w:p>
          <w:p w14:paraId="52123A35" w14:textId="6756CF33" w:rsidR="000652A3" w:rsidRDefault="000652A3" w:rsidP="000652A3">
            <w:pPr>
              <w:pStyle w:val="SubStepAlpha"/>
              <w:numPr>
                <w:ilvl w:val="0"/>
                <w:numId w:val="0"/>
              </w:numPr>
            </w:pPr>
          </w:p>
        </w:tc>
      </w:tr>
    </w:tbl>
    <w:p w14:paraId="622B9933" w14:textId="77777777" w:rsidR="000652A3" w:rsidRDefault="000652A3" w:rsidP="000652A3">
      <w:pPr>
        <w:pStyle w:val="SubStepAlpha"/>
        <w:numPr>
          <w:ilvl w:val="0"/>
          <w:numId w:val="0"/>
        </w:numPr>
        <w:ind w:left="720"/>
      </w:pPr>
    </w:p>
    <w:p w14:paraId="5A2DAA7F" w14:textId="7414E14B" w:rsidR="00050CAD" w:rsidRDefault="000652A3" w:rsidP="005C0D4E">
      <w:pPr>
        <w:pStyle w:val="SubStepAlpha"/>
      </w:pPr>
      <w:r>
        <w:t xml:space="preserve">Solicite al usuario ingresar un tipo de vehículo y debe mostrar el consumo para </w:t>
      </w:r>
      <w:proofErr w:type="gramStart"/>
      <w:r>
        <w:t>de acuerdo a</w:t>
      </w:r>
      <w:proofErr w:type="gramEnd"/>
      <w:r>
        <w:t xml:space="preserve"> la opción ingresada por el usuario. Agregue evidencia del resultado del script según la opción ingresada.</w:t>
      </w:r>
    </w:p>
    <w:tbl>
      <w:tblPr>
        <w:tblStyle w:val="Tablaconcuadrcula"/>
        <w:tblW w:w="0" w:type="auto"/>
        <w:tblInd w:w="720" w:type="dxa"/>
        <w:tblLook w:val="04A0" w:firstRow="1" w:lastRow="0" w:firstColumn="1" w:lastColumn="0" w:noHBand="0" w:noVBand="1"/>
      </w:tblPr>
      <w:tblGrid>
        <w:gridCol w:w="9350"/>
      </w:tblGrid>
      <w:tr w:rsidR="000652A3" w14:paraId="6C357737" w14:textId="77777777" w:rsidTr="000652A3">
        <w:tc>
          <w:tcPr>
            <w:tcW w:w="10070" w:type="dxa"/>
          </w:tcPr>
          <w:p w14:paraId="4B86FFFC" w14:textId="253A0B70" w:rsidR="000652A3" w:rsidRDefault="008315F0" w:rsidP="000652A3">
            <w:pPr>
              <w:pStyle w:val="SubStepAlpha"/>
              <w:numPr>
                <w:ilvl w:val="0"/>
                <w:numId w:val="0"/>
              </w:numPr>
            </w:pPr>
            <w:r w:rsidRPr="008315F0">
              <w:lastRenderedPageBreak/>
              <w:drawing>
                <wp:inline distT="0" distB="0" distL="0" distR="0" wp14:anchorId="3ED59DEE" wp14:editId="24188FED">
                  <wp:extent cx="6400800" cy="4004945"/>
                  <wp:effectExtent l="0" t="0" r="0" b="0"/>
                  <wp:docPr id="1886623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23842" name=""/>
                          <pic:cNvPicPr/>
                        </pic:nvPicPr>
                        <pic:blipFill>
                          <a:blip r:embed="rId24"/>
                          <a:stretch>
                            <a:fillRect/>
                          </a:stretch>
                        </pic:blipFill>
                        <pic:spPr>
                          <a:xfrm>
                            <a:off x="0" y="0"/>
                            <a:ext cx="6400800" cy="4004945"/>
                          </a:xfrm>
                          <a:prstGeom prst="rect">
                            <a:avLst/>
                          </a:prstGeom>
                        </pic:spPr>
                      </pic:pic>
                    </a:graphicData>
                  </a:graphic>
                </wp:inline>
              </w:drawing>
            </w:r>
          </w:p>
          <w:p w14:paraId="060D8371" w14:textId="77777777" w:rsidR="000652A3" w:rsidRDefault="000652A3" w:rsidP="000652A3">
            <w:pPr>
              <w:pStyle w:val="SubStepAlpha"/>
              <w:numPr>
                <w:ilvl w:val="0"/>
                <w:numId w:val="0"/>
              </w:numPr>
            </w:pPr>
          </w:p>
          <w:p w14:paraId="162BBCEF" w14:textId="77777777" w:rsidR="000652A3" w:rsidRDefault="000652A3" w:rsidP="000652A3">
            <w:pPr>
              <w:pStyle w:val="SubStepAlpha"/>
              <w:numPr>
                <w:ilvl w:val="0"/>
                <w:numId w:val="0"/>
              </w:numPr>
            </w:pPr>
          </w:p>
          <w:p w14:paraId="1FF30B1C" w14:textId="77777777" w:rsidR="000652A3" w:rsidRDefault="000652A3" w:rsidP="000652A3">
            <w:pPr>
              <w:pStyle w:val="SubStepAlpha"/>
              <w:numPr>
                <w:ilvl w:val="0"/>
                <w:numId w:val="0"/>
              </w:numPr>
            </w:pPr>
          </w:p>
          <w:p w14:paraId="6400F811" w14:textId="77777777" w:rsidR="000652A3" w:rsidRDefault="000652A3" w:rsidP="000652A3">
            <w:pPr>
              <w:pStyle w:val="SubStepAlpha"/>
              <w:numPr>
                <w:ilvl w:val="0"/>
                <w:numId w:val="0"/>
              </w:numPr>
            </w:pPr>
          </w:p>
          <w:p w14:paraId="053C0FC4" w14:textId="735F62CB" w:rsidR="000652A3" w:rsidRDefault="000652A3" w:rsidP="000652A3">
            <w:pPr>
              <w:pStyle w:val="SubStepAlpha"/>
              <w:numPr>
                <w:ilvl w:val="0"/>
                <w:numId w:val="0"/>
              </w:numPr>
            </w:pPr>
          </w:p>
        </w:tc>
      </w:tr>
    </w:tbl>
    <w:p w14:paraId="21EAF8CD" w14:textId="4092D944" w:rsidR="000652A3" w:rsidRDefault="000652A3" w:rsidP="005C0D4E">
      <w:pPr>
        <w:pStyle w:val="SubStepAlpha"/>
      </w:pPr>
      <w:r>
        <w:t>Agregue el costo total de bencina, para esto puede utilizar cualquier categoría de bencina (93/95/97) y el valor de referencia puede ser un promedio de los 3. Agregue evidencia del resultado del script.</w:t>
      </w:r>
    </w:p>
    <w:tbl>
      <w:tblPr>
        <w:tblStyle w:val="Tablaconcuadrcula"/>
        <w:tblW w:w="0" w:type="auto"/>
        <w:tblInd w:w="720" w:type="dxa"/>
        <w:tblLook w:val="04A0" w:firstRow="1" w:lastRow="0" w:firstColumn="1" w:lastColumn="0" w:noHBand="0" w:noVBand="1"/>
      </w:tblPr>
      <w:tblGrid>
        <w:gridCol w:w="9350"/>
      </w:tblGrid>
      <w:tr w:rsidR="000652A3" w14:paraId="03109B56" w14:textId="77777777" w:rsidTr="000652A3">
        <w:tc>
          <w:tcPr>
            <w:tcW w:w="10070" w:type="dxa"/>
          </w:tcPr>
          <w:p w14:paraId="6C0F23E1" w14:textId="2B40ACBE" w:rsidR="000652A3" w:rsidRDefault="0032202C" w:rsidP="000652A3">
            <w:pPr>
              <w:pStyle w:val="SubStepAlpha"/>
              <w:numPr>
                <w:ilvl w:val="0"/>
                <w:numId w:val="0"/>
              </w:numPr>
            </w:pPr>
            <w:r w:rsidRPr="0032202C">
              <w:lastRenderedPageBreak/>
              <w:drawing>
                <wp:inline distT="0" distB="0" distL="0" distR="0" wp14:anchorId="6B2FC0D9" wp14:editId="22063E25">
                  <wp:extent cx="6400800" cy="4072255"/>
                  <wp:effectExtent l="0" t="0" r="0" b="4445"/>
                  <wp:docPr id="243963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3613" name=""/>
                          <pic:cNvPicPr/>
                        </pic:nvPicPr>
                        <pic:blipFill>
                          <a:blip r:embed="rId25"/>
                          <a:stretch>
                            <a:fillRect/>
                          </a:stretch>
                        </pic:blipFill>
                        <pic:spPr>
                          <a:xfrm>
                            <a:off x="0" y="0"/>
                            <a:ext cx="6400800" cy="4072255"/>
                          </a:xfrm>
                          <a:prstGeom prst="rect">
                            <a:avLst/>
                          </a:prstGeom>
                        </pic:spPr>
                      </pic:pic>
                    </a:graphicData>
                  </a:graphic>
                </wp:inline>
              </w:drawing>
            </w:r>
          </w:p>
          <w:p w14:paraId="3394EA38" w14:textId="77777777" w:rsidR="000652A3" w:rsidRDefault="000652A3" w:rsidP="000652A3">
            <w:pPr>
              <w:pStyle w:val="SubStepAlpha"/>
              <w:numPr>
                <w:ilvl w:val="0"/>
                <w:numId w:val="0"/>
              </w:numPr>
            </w:pPr>
          </w:p>
          <w:p w14:paraId="715D2E24" w14:textId="77777777" w:rsidR="000652A3" w:rsidRDefault="000652A3" w:rsidP="000652A3">
            <w:pPr>
              <w:pStyle w:val="SubStepAlpha"/>
              <w:numPr>
                <w:ilvl w:val="0"/>
                <w:numId w:val="0"/>
              </w:numPr>
            </w:pPr>
          </w:p>
          <w:p w14:paraId="607FEC47" w14:textId="77777777" w:rsidR="000652A3" w:rsidRDefault="000652A3" w:rsidP="000652A3">
            <w:pPr>
              <w:pStyle w:val="SubStepAlpha"/>
              <w:numPr>
                <w:ilvl w:val="0"/>
                <w:numId w:val="0"/>
              </w:numPr>
            </w:pPr>
          </w:p>
          <w:p w14:paraId="715234D0" w14:textId="77777777" w:rsidR="000652A3" w:rsidRDefault="000652A3" w:rsidP="000652A3">
            <w:pPr>
              <w:pStyle w:val="SubStepAlpha"/>
              <w:numPr>
                <w:ilvl w:val="0"/>
                <w:numId w:val="0"/>
              </w:numPr>
            </w:pPr>
          </w:p>
          <w:p w14:paraId="7BA48994" w14:textId="77777777" w:rsidR="000652A3" w:rsidRDefault="000652A3" w:rsidP="000652A3">
            <w:pPr>
              <w:pStyle w:val="SubStepAlpha"/>
              <w:numPr>
                <w:ilvl w:val="0"/>
                <w:numId w:val="0"/>
              </w:numPr>
            </w:pPr>
          </w:p>
          <w:p w14:paraId="00F140A1" w14:textId="77777777" w:rsidR="000652A3" w:rsidRDefault="000652A3" w:rsidP="000652A3">
            <w:pPr>
              <w:pStyle w:val="SubStepAlpha"/>
              <w:numPr>
                <w:ilvl w:val="0"/>
                <w:numId w:val="0"/>
              </w:numPr>
            </w:pPr>
          </w:p>
          <w:p w14:paraId="0781A7AD" w14:textId="77777777" w:rsidR="000652A3" w:rsidRDefault="000652A3" w:rsidP="000652A3">
            <w:pPr>
              <w:pStyle w:val="SubStepAlpha"/>
              <w:numPr>
                <w:ilvl w:val="0"/>
                <w:numId w:val="0"/>
              </w:numPr>
            </w:pPr>
          </w:p>
          <w:p w14:paraId="3A3D2C8F" w14:textId="77777777" w:rsidR="000652A3" w:rsidRDefault="000652A3" w:rsidP="000652A3">
            <w:pPr>
              <w:pStyle w:val="SubStepAlpha"/>
              <w:numPr>
                <w:ilvl w:val="0"/>
                <w:numId w:val="0"/>
              </w:numPr>
            </w:pPr>
          </w:p>
          <w:p w14:paraId="2DDC9A1A" w14:textId="139AF1DB" w:rsidR="000652A3" w:rsidRDefault="000652A3" w:rsidP="000652A3">
            <w:pPr>
              <w:pStyle w:val="SubStepAlpha"/>
              <w:numPr>
                <w:ilvl w:val="0"/>
                <w:numId w:val="0"/>
              </w:numPr>
            </w:pPr>
          </w:p>
        </w:tc>
      </w:tr>
    </w:tbl>
    <w:p w14:paraId="5CA5DF77" w14:textId="77777777" w:rsidR="000652A3" w:rsidRDefault="000652A3" w:rsidP="000652A3">
      <w:pPr>
        <w:pStyle w:val="SubStepAlpha"/>
        <w:numPr>
          <w:ilvl w:val="0"/>
          <w:numId w:val="0"/>
        </w:numPr>
        <w:ind w:left="720"/>
      </w:pPr>
    </w:p>
    <w:p w14:paraId="6E92E07A" w14:textId="56B81B3B" w:rsidR="00050CAD" w:rsidRDefault="00803448" w:rsidP="005C0D4E">
      <w:pPr>
        <w:pStyle w:val="SubStepAlpha"/>
      </w:pPr>
      <w:r>
        <w:t>Las posiciones decimales adicionales para Kilómetros y Combustible Usado no son útiles. Utilice el argumento</w:t>
      </w:r>
      <w:r w:rsidR="00050CAD" w:rsidRPr="002A1B72">
        <w:rPr>
          <w:b/>
        </w:rPr>
        <w:t xml:space="preserve"> de formato </w:t>
      </w:r>
      <w:r w:rsidR="007F3A5A">
        <w:rPr>
          <w:b/>
        </w:rPr>
        <w:t>“</w:t>
      </w:r>
      <w:r w:rsidR="00050CAD" w:rsidRPr="002A1B72">
        <w:rPr>
          <w:b/>
        </w:rPr>
        <w:t>{: .2f}</w:t>
      </w:r>
      <w:r w:rsidR="007F3A5A">
        <w:rPr>
          <w:b/>
        </w:rPr>
        <w:t>”</w:t>
      </w:r>
      <w:r>
        <w:t>. Para formatear los valores flotantes a 2 lugares decimales antes de convertirlos en valores de cadena, como se muestra a continuación. Cada declaración debe estar en una línea.</w:t>
      </w:r>
      <w:r w:rsidR="00C12EF2">
        <w:t xml:space="preserve"> Agregue evidencia del resultado de consumo de combustible en litros con 2 decimales.</w:t>
      </w:r>
    </w:p>
    <w:tbl>
      <w:tblPr>
        <w:tblStyle w:val="Tablaconcuadrcula"/>
        <w:tblW w:w="0" w:type="auto"/>
        <w:tblInd w:w="720" w:type="dxa"/>
        <w:tblLook w:val="04A0" w:firstRow="1" w:lastRow="0" w:firstColumn="1" w:lastColumn="0" w:noHBand="0" w:noVBand="1"/>
      </w:tblPr>
      <w:tblGrid>
        <w:gridCol w:w="9350"/>
      </w:tblGrid>
      <w:tr w:rsidR="00C12EF2" w14:paraId="0B7DEE9C" w14:textId="77777777" w:rsidTr="00C12EF2">
        <w:tc>
          <w:tcPr>
            <w:tcW w:w="10070" w:type="dxa"/>
          </w:tcPr>
          <w:p w14:paraId="1FBB041A" w14:textId="77777777" w:rsidR="00C12EF2" w:rsidRDefault="00C12EF2" w:rsidP="00050CAD">
            <w:pPr>
              <w:pStyle w:val="CMDOutput"/>
              <w:ind w:left="0"/>
            </w:pPr>
          </w:p>
          <w:p w14:paraId="3AD5375D" w14:textId="77777777" w:rsidR="00C12EF2" w:rsidRDefault="00C12EF2" w:rsidP="00050CAD">
            <w:pPr>
              <w:pStyle w:val="CMDOutput"/>
              <w:ind w:left="0"/>
            </w:pPr>
          </w:p>
          <w:p w14:paraId="5147088A" w14:textId="78ADCC21" w:rsidR="00C12EF2" w:rsidRDefault="0032202C" w:rsidP="00050CAD">
            <w:pPr>
              <w:pStyle w:val="CMDOutput"/>
              <w:ind w:left="0"/>
            </w:pPr>
            <w:r w:rsidRPr="0032202C">
              <w:lastRenderedPageBreak/>
              <w:drawing>
                <wp:inline distT="0" distB="0" distL="0" distR="0" wp14:anchorId="3E7CF670" wp14:editId="7520CFE1">
                  <wp:extent cx="5128260" cy="3833453"/>
                  <wp:effectExtent l="0" t="0" r="0" b="0"/>
                  <wp:docPr id="1744391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91514" name=""/>
                          <pic:cNvPicPr/>
                        </pic:nvPicPr>
                        <pic:blipFill rotWithShape="1">
                          <a:blip r:embed="rId25"/>
                          <a:srcRect t="5858" r="19876"/>
                          <a:stretch/>
                        </pic:blipFill>
                        <pic:spPr bwMode="auto">
                          <a:xfrm>
                            <a:off x="0" y="0"/>
                            <a:ext cx="5128591" cy="3833700"/>
                          </a:xfrm>
                          <a:prstGeom prst="rect">
                            <a:avLst/>
                          </a:prstGeom>
                          <a:ln>
                            <a:noFill/>
                          </a:ln>
                          <a:extLst>
                            <a:ext uri="{53640926-AAD7-44D8-BBD7-CCE9431645EC}">
                              <a14:shadowObscured xmlns:a14="http://schemas.microsoft.com/office/drawing/2010/main"/>
                            </a:ext>
                          </a:extLst>
                        </pic:spPr>
                      </pic:pic>
                    </a:graphicData>
                  </a:graphic>
                </wp:inline>
              </w:drawing>
            </w:r>
          </w:p>
          <w:p w14:paraId="15F7CC37" w14:textId="77777777" w:rsidR="00C12EF2" w:rsidRDefault="00C12EF2" w:rsidP="00050CAD">
            <w:pPr>
              <w:pStyle w:val="CMDOutput"/>
              <w:ind w:left="0"/>
            </w:pPr>
          </w:p>
          <w:p w14:paraId="79C96F93" w14:textId="77777777" w:rsidR="00C12EF2" w:rsidRDefault="00C12EF2" w:rsidP="00050CAD">
            <w:pPr>
              <w:pStyle w:val="CMDOutput"/>
              <w:ind w:left="0"/>
            </w:pPr>
          </w:p>
          <w:p w14:paraId="48A859C0" w14:textId="77777777" w:rsidR="00C12EF2" w:rsidRDefault="00C12EF2" w:rsidP="00050CAD">
            <w:pPr>
              <w:pStyle w:val="CMDOutput"/>
              <w:ind w:left="0"/>
            </w:pPr>
          </w:p>
          <w:p w14:paraId="5320F421" w14:textId="77777777" w:rsidR="00C12EF2" w:rsidRDefault="00C12EF2" w:rsidP="00050CAD">
            <w:pPr>
              <w:pStyle w:val="CMDOutput"/>
              <w:ind w:left="0"/>
            </w:pPr>
          </w:p>
          <w:p w14:paraId="3B1926A7" w14:textId="77777777" w:rsidR="00C12EF2" w:rsidRDefault="00C12EF2" w:rsidP="00050CAD">
            <w:pPr>
              <w:pStyle w:val="CMDOutput"/>
              <w:ind w:left="0"/>
            </w:pPr>
          </w:p>
          <w:p w14:paraId="3A2A9D08" w14:textId="77777777" w:rsidR="00C12EF2" w:rsidRDefault="00C12EF2" w:rsidP="00050CAD">
            <w:pPr>
              <w:pStyle w:val="CMDOutput"/>
              <w:ind w:left="0"/>
            </w:pPr>
          </w:p>
          <w:p w14:paraId="6F2F7A91" w14:textId="676F76BA" w:rsidR="00C12EF2" w:rsidRDefault="00C12EF2" w:rsidP="00050CAD">
            <w:pPr>
              <w:pStyle w:val="CMDOutput"/>
              <w:ind w:left="0"/>
            </w:pPr>
          </w:p>
        </w:tc>
      </w:tr>
    </w:tbl>
    <w:p w14:paraId="7BA8AEF9" w14:textId="44B672EC" w:rsidR="00050CAD" w:rsidRDefault="00050CAD" w:rsidP="00050CAD">
      <w:pPr>
        <w:pStyle w:val="CMDOutput"/>
      </w:pPr>
    </w:p>
    <w:p w14:paraId="26639AAF" w14:textId="404B5760" w:rsidR="00C12EF2" w:rsidRDefault="00C12EF2" w:rsidP="00050CAD">
      <w:pPr>
        <w:pStyle w:val="CMDOutput"/>
      </w:pPr>
    </w:p>
    <w:p w14:paraId="2563E19B" w14:textId="37D47628" w:rsidR="00C12EF2" w:rsidRDefault="00C12EF2" w:rsidP="00050CAD">
      <w:pPr>
        <w:pStyle w:val="CMDOutput"/>
      </w:pPr>
    </w:p>
    <w:p w14:paraId="6CC5A7C2" w14:textId="1B77EB7B" w:rsidR="00C12EF2" w:rsidRDefault="00C12EF2" w:rsidP="00050CAD">
      <w:pPr>
        <w:pStyle w:val="CMDOutput"/>
      </w:pPr>
    </w:p>
    <w:p w14:paraId="629190AB" w14:textId="132FC728" w:rsidR="00C12EF2" w:rsidRDefault="00C12EF2" w:rsidP="00050CAD">
      <w:pPr>
        <w:pStyle w:val="CMDOutput"/>
      </w:pPr>
    </w:p>
    <w:p w14:paraId="2AF7FA89" w14:textId="55D76198" w:rsidR="00C12EF2" w:rsidRDefault="00C12EF2" w:rsidP="00050CAD">
      <w:pPr>
        <w:pStyle w:val="CMDOutput"/>
      </w:pPr>
    </w:p>
    <w:p w14:paraId="42C7E015" w14:textId="5FD7DA5A" w:rsidR="00C12EF2" w:rsidRDefault="00C12EF2" w:rsidP="00050CAD">
      <w:pPr>
        <w:pStyle w:val="CMDOutput"/>
      </w:pPr>
    </w:p>
    <w:p w14:paraId="76E0A108" w14:textId="694733F3" w:rsidR="00C12EF2" w:rsidRDefault="00C12EF2" w:rsidP="00050CAD">
      <w:pPr>
        <w:pStyle w:val="CMDOutput"/>
      </w:pPr>
    </w:p>
    <w:p w14:paraId="6BA0ECD5" w14:textId="401A4A6E" w:rsidR="00C12EF2" w:rsidRDefault="00C12EF2" w:rsidP="00050CAD">
      <w:pPr>
        <w:pStyle w:val="CMDOutput"/>
      </w:pPr>
    </w:p>
    <w:p w14:paraId="4BA6340E" w14:textId="20830B0E" w:rsidR="00C12EF2" w:rsidRDefault="00C12EF2" w:rsidP="00050CAD">
      <w:pPr>
        <w:pStyle w:val="CMDOutput"/>
      </w:pPr>
    </w:p>
    <w:p w14:paraId="5E4BDF0B" w14:textId="2069E599" w:rsidR="00C12EF2" w:rsidRDefault="00C12EF2" w:rsidP="00050CAD">
      <w:pPr>
        <w:pStyle w:val="CMDOutput"/>
      </w:pPr>
    </w:p>
    <w:p w14:paraId="1999DE80" w14:textId="50768961" w:rsidR="00C12EF2" w:rsidRDefault="00C12EF2" w:rsidP="00050CAD">
      <w:pPr>
        <w:pStyle w:val="CMDOutput"/>
      </w:pPr>
    </w:p>
    <w:p w14:paraId="6E812920" w14:textId="7FF0B540" w:rsidR="00C12EF2" w:rsidRDefault="00C12EF2" w:rsidP="00050CAD">
      <w:pPr>
        <w:pStyle w:val="CMDOutput"/>
      </w:pPr>
    </w:p>
    <w:p w14:paraId="5066420C" w14:textId="0441847F" w:rsidR="00C12EF2" w:rsidRDefault="00C12EF2" w:rsidP="00050CAD">
      <w:pPr>
        <w:pStyle w:val="CMDOutput"/>
      </w:pPr>
    </w:p>
    <w:p w14:paraId="6084B17C" w14:textId="77777777" w:rsidR="00C12EF2" w:rsidRPr="00C12EF2" w:rsidRDefault="00C12EF2" w:rsidP="00050CAD">
      <w:pPr>
        <w:pStyle w:val="CMDOutput"/>
      </w:pPr>
    </w:p>
    <w:p w14:paraId="22A49937" w14:textId="3D054A96" w:rsidR="00050CAD" w:rsidRDefault="00050CAD" w:rsidP="009544F4">
      <w:pPr>
        <w:pStyle w:val="Ttulo3"/>
      </w:pPr>
      <w:r>
        <w:t>Inspeccione la lista de maniobras en los datos JSON.</w:t>
      </w:r>
    </w:p>
    <w:p w14:paraId="1A0DADB5" w14:textId="77777777" w:rsidR="004325A6" w:rsidRDefault="00050CAD" w:rsidP="009544F4">
      <w:pPr>
        <w:pStyle w:val="SubStepAlpha"/>
        <w:numPr>
          <w:ilvl w:val="3"/>
          <w:numId w:val="34"/>
        </w:numPr>
      </w:pPr>
      <w:r>
        <w:t xml:space="preserve">Ahora está listo para mostrar las indicaciones paso a paso desde la ubicación inicial hasta el destino. Vuelva al navegador de Chromium donde vio anteriormente la salida en JsonView. Si usted cerró el </w:t>
      </w:r>
      <w:r>
        <w:lastRenderedPageBreak/>
        <w:t>navegador, copie la URL de la última vez que ejecutó el programa y péguela en la barra de direcciones del navegador.</w:t>
      </w:r>
    </w:p>
    <w:p w14:paraId="53D9E859" w14:textId="05DDC41D" w:rsidR="00050CAD" w:rsidRDefault="004325A6" w:rsidP="00050CAD">
      <w:pPr>
        <w:pStyle w:val="SubStepAlpha"/>
        <w:numPr>
          <w:ilvl w:val="3"/>
          <w:numId w:val="34"/>
        </w:numPr>
      </w:pPr>
      <w:r>
        <w:t xml:space="preserve">Dentro del diccionario de </w:t>
      </w:r>
      <w:r w:rsidR="00E81C49">
        <w:rPr>
          <w:b/>
          <w:bCs/>
        </w:rPr>
        <w:t>ruta</w:t>
      </w:r>
      <w:r>
        <w:t>, localice la lista de</w:t>
      </w:r>
      <w:r w:rsidR="00050CAD" w:rsidRPr="007C1D04">
        <w:rPr>
          <w:b/>
        </w:rPr>
        <w:t xml:space="preserve"> tramos</w:t>
      </w:r>
      <w:r>
        <w:t>. La lista de</w:t>
      </w:r>
      <w:r w:rsidR="00050CAD" w:rsidRPr="007C1D04">
        <w:rPr>
          <w:b/>
        </w:rPr>
        <w:t xml:space="preserve"> reglas</w:t>
      </w:r>
      <w:r>
        <w:t xml:space="preserve"> incluye un diccionario grande con la mayoría de los datos JSON. Encuentre la lista de</w:t>
      </w:r>
      <w:r w:rsidR="00050CAD" w:rsidRPr="007C1D04">
        <w:rPr>
          <w:b/>
        </w:rPr>
        <w:t xml:space="preserve"> maniobras</w:t>
      </w:r>
      <w:r>
        <w:t xml:space="preserve"> y colapse cada uno de los siete diccionarios dentro, como se muestra a continuación (haga clic en el </w:t>
      </w:r>
      <w:r w:rsidR="00E81C49" w:rsidRPr="007C1D04">
        <w:rPr>
          <w:b/>
          <w:bCs/>
        </w:rPr>
        <w:t>signo menos</w:t>
      </w:r>
      <w:r w:rsidR="007F3A5A">
        <w:t>”</w:t>
      </w:r>
      <w:r w:rsidR="00E81C49" w:rsidRPr="007C1D04">
        <w:rPr>
          <w:b/>
          <w:bCs/>
        </w:rPr>
        <w:t>-</w:t>
      </w:r>
      <w:r>
        <w:t xml:space="preserve"> </w:t>
      </w:r>
      <w:r w:rsidR="00830978">
        <w:t>“para</w:t>
      </w:r>
      <w:r>
        <w:t xml:space="preserve"> cambiarlo a un </w:t>
      </w:r>
      <w:r w:rsidR="00E81C49" w:rsidRPr="007C1D04">
        <w:rPr>
          <w:b/>
          <w:bCs/>
        </w:rPr>
        <w:t xml:space="preserve">signo </w:t>
      </w:r>
      <w:r w:rsidR="007F3A5A">
        <w:rPr>
          <w:b/>
          <w:bCs/>
        </w:rPr>
        <w:t>“</w:t>
      </w:r>
      <w:r w:rsidR="00E81C49" w:rsidRPr="007C1D04">
        <w:rPr>
          <w:b/>
          <w:bCs/>
        </w:rPr>
        <w:t>+</w:t>
      </w:r>
      <w:r w:rsidR="007F3A5A">
        <w:rPr>
          <w:b/>
          <w:bCs/>
        </w:rPr>
        <w:t>”</w:t>
      </w:r>
      <w:r w:rsidR="00E81C49" w:rsidRPr="007C1D04">
        <w:rPr>
          <w:b/>
          <w:bCs/>
        </w:rPr>
        <w:t xml:space="preserve"> </w:t>
      </w:r>
      <w:r w:rsidR="00830978" w:rsidRPr="007C1D04">
        <w:rPr>
          <w:b/>
          <w:bCs/>
        </w:rPr>
        <w:t>más</w:t>
      </w:r>
      <w:r w:rsidR="00830978">
        <w:t>)</w:t>
      </w:r>
      <w:r>
        <w:t>. Si está utilizando diferentes ubicaciones, probablemente tendrá un número diferente de diccionarios de maniobra.</w:t>
      </w:r>
    </w:p>
    <w:p w14:paraId="5E8DB3B8" w14:textId="1589C0A0" w:rsidR="00C12EF2" w:rsidRDefault="00C12EF2" w:rsidP="00FB7F6C">
      <w:pPr>
        <w:pStyle w:val="CMDOutput"/>
      </w:pPr>
    </w:p>
    <w:p w14:paraId="062B2684" w14:textId="77777777" w:rsidR="00C12EF2" w:rsidRPr="00C12EF2" w:rsidRDefault="00C12EF2" w:rsidP="00C12EF2">
      <w:pPr>
        <w:pStyle w:val="CMDOutput"/>
        <w:rPr>
          <w:lang w:val="en-US"/>
        </w:rPr>
      </w:pPr>
      <w:r w:rsidRPr="00C12EF2">
        <w:rPr>
          <w:lang w:val="en-US"/>
        </w:rPr>
        <w:t>- legs: [</w:t>
      </w:r>
    </w:p>
    <w:p w14:paraId="40714E73" w14:textId="77777777" w:rsidR="00C12EF2" w:rsidRPr="00C12EF2" w:rsidRDefault="00C12EF2" w:rsidP="00C12EF2">
      <w:pPr>
        <w:pStyle w:val="CMDOutput"/>
        <w:rPr>
          <w:lang w:val="en-US"/>
        </w:rPr>
      </w:pPr>
      <w:r w:rsidRPr="00C12EF2">
        <w:rPr>
          <w:lang w:val="en-US"/>
        </w:rPr>
        <w:t xml:space="preserve">    - {</w:t>
      </w:r>
    </w:p>
    <w:p w14:paraId="55DB7857" w14:textId="77777777" w:rsidR="00C12EF2" w:rsidRPr="00C12EF2" w:rsidRDefault="00C12EF2" w:rsidP="00C12EF2">
      <w:pPr>
        <w:pStyle w:val="CMDOutput"/>
        <w:rPr>
          <w:lang w:val="en-US"/>
        </w:rPr>
      </w:pPr>
      <w:r w:rsidRPr="00C12EF2">
        <w:rPr>
          <w:rStyle w:val="property"/>
          <w:lang w:val="en-US"/>
        </w:rPr>
        <w:t xml:space="preserve">         hasTollRoad</w:t>
      </w:r>
      <w:r w:rsidRPr="00C12EF2">
        <w:rPr>
          <w:lang w:val="en-US"/>
        </w:rPr>
        <w:t xml:space="preserve">: </w:t>
      </w:r>
      <w:r w:rsidRPr="00C12EF2">
        <w:rPr>
          <w:rStyle w:val="type-boolean"/>
          <w:lang w:val="en-US"/>
        </w:rPr>
        <w:t>false</w:t>
      </w:r>
      <w:r w:rsidRPr="00C12EF2">
        <w:rPr>
          <w:lang w:val="en-US"/>
        </w:rPr>
        <w:t>,</w:t>
      </w:r>
    </w:p>
    <w:p w14:paraId="5FA47E24" w14:textId="77777777" w:rsidR="00C12EF2" w:rsidRPr="00C12EF2" w:rsidRDefault="00C12EF2" w:rsidP="00C12EF2">
      <w:pPr>
        <w:pStyle w:val="CMDOutput"/>
        <w:rPr>
          <w:lang w:val="en-US"/>
        </w:rPr>
      </w:pPr>
      <w:r w:rsidRPr="00C12EF2">
        <w:rPr>
          <w:rStyle w:val="property"/>
          <w:lang w:val="en-US"/>
        </w:rPr>
        <w:t xml:space="preserve">         hasBridge</w:t>
      </w:r>
      <w:r w:rsidRPr="00C12EF2">
        <w:rPr>
          <w:lang w:val="en-US"/>
        </w:rPr>
        <w:t xml:space="preserve">: </w:t>
      </w:r>
      <w:r w:rsidRPr="00C12EF2">
        <w:rPr>
          <w:rStyle w:val="type-boolean"/>
          <w:lang w:val="en-US"/>
        </w:rPr>
        <w:t>true</w:t>
      </w:r>
      <w:r w:rsidRPr="00C12EF2">
        <w:rPr>
          <w:lang w:val="en-US"/>
        </w:rPr>
        <w:t>,</w:t>
      </w:r>
    </w:p>
    <w:p w14:paraId="4488116E" w14:textId="77777777" w:rsidR="00C12EF2" w:rsidRPr="00C12EF2" w:rsidRDefault="00C12EF2" w:rsidP="00C12EF2">
      <w:pPr>
        <w:pStyle w:val="CMDOutput"/>
        <w:rPr>
          <w:lang w:val="en-US"/>
        </w:rPr>
      </w:pPr>
      <w:r w:rsidRPr="00C12EF2">
        <w:rPr>
          <w:rStyle w:val="property"/>
          <w:lang w:val="en-US"/>
        </w:rPr>
        <w:t xml:space="preserve">         destNarrative</w:t>
      </w:r>
      <w:r w:rsidRPr="00C12EF2">
        <w:rPr>
          <w:lang w:val="en-US"/>
        </w:rPr>
        <w:t xml:space="preserve">: </w:t>
      </w:r>
      <w:r w:rsidRPr="00C12EF2">
        <w:rPr>
          <w:rStyle w:val="type-string"/>
          <w:lang w:val="en-US"/>
        </w:rPr>
        <w:t>"Proceed to BALTIMORE, MD."</w:t>
      </w:r>
      <w:r w:rsidRPr="00C12EF2">
        <w:rPr>
          <w:lang w:val="en-US"/>
        </w:rPr>
        <w:t>,</w:t>
      </w:r>
    </w:p>
    <w:p w14:paraId="33118772" w14:textId="77777777" w:rsidR="00C12EF2" w:rsidRPr="00D7313F" w:rsidRDefault="00C12EF2" w:rsidP="00C12EF2">
      <w:pPr>
        <w:pStyle w:val="CMDOutput"/>
        <w:rPr>
          <w:lang w:val="en-US"/>
        </w:rPr>
      </w:pPr>
      <w:r w:rsidRPr="00C12EF2">
        <w:rPr>
          <w:rStyle w:val="property"/>
          <w:lang w:val="en-US"/>
        </w:rPr>
        <w:t xml:space="preserve">         </w:t>
      </w:r>
      <w:r w:rsidRPr="00D7313F">
        <w:rPr>
          <w:rStyle w:val="property"/>
          <w:lang w:val="en-US"/>
        </w:rPr>
        <w:t>distance</w:t>
      </w:r>
      <w:r w:rsidRPr="00D7313F">
        <w:rPr>
          <w:lang w:val="en-US"/>
        </w:rPr>
        <w:t xml:space="preserve">: </w:t>
      </w:r>
      <w:r w:rsidRPr="00D7313F">
        <w:rPr>
          <w:rStyle w:val="type-number"/>
          <w:lang w:val="en-US"/>
        </w:rPr>
        <w:t>38.089</w:t>
      </w:r>
      <w:r w:rsidRPr="00D7313F">
        <w:rPr>
          <w:lang w:val="en-US"/>
        </w:rPr>
        <w:t>,</w:t>
      </w:r>
    </w:p>
    <w:p w14:paraId="4285FC20" w14:textId="77777777" w:rsidR="00C12EF2" w:rsidRPr="00D7313F" w:rsidRDefault="00C12EF2" w:rsidP="00C12EF2">
      <w:pPr>
        <w:pStyle w:val="CMDOutput"/>
        <w:rPr>
          <w:lang w:val="en-US"/>
        </w:rPr>
      </w:pPr>
      <w:r w:rsidRPr="00D7313F">
        <w:rPr>
          <w:rStyle w:val="property"/>
          <w:lang w:val="en-US"/>
        </w:rPr>
        <w:t xml:space="preserve">         hasTimedRestriction</w:t>
      </w:r>
      <w:r w:rsidRPr="00D7313F">
        <w:rPr>
          <w:lang w:val="en-US"/>
        </w:rPr>
        <w:t xml:space="preserve">: </w:t>
      </w:r>
      <w:r w:rsidRPr="00D7313F">
        <w:rPr>
          <w:rStyle w:val="type-boolean"/>
          <w:lang w:val="en-US"/>
        </w:rPr>
        <w:t>false</w:t>
      </w:r>
      <w:r w:rsidRPr="00D7313F">
        <w:rPr>
          <w:lang w:val="en-US"/>
        </w:rPr>
        <w:t>,</w:t>
      </w:r>
    </w:p>
    <w:p w14:paraId="29263E0E" w14:textId="77777777" w:rsidR="00C12EF2" w:rsidRPr="00C12EF2" w:rsidRDefault="00C12EF2" w:rsidP="00C12EF2">
      <w:pPr>
        <w:pStyle w:val="CMDOutput"/>
        <w:rPr>
          <w:lang w:val="en-US"/>
        </w:rPr>
      </w:pPr>
      <w:r w:rsidRPr="00C12EF2">
        <w:rPr>
          <w:rStyle w:val="property"/>
          <w:lang w:val="en-US"/>
        </w:rPr>
        <w:t xml:space="preserve">         hasTunnel</w:t>
      </w:r>
      <w:r w:rsidRPr="00C12EF2">
        <w:rPr>
          <w:lang w:val="en-US"/>
        </w:rPr>
        <w:t xml:space="preserve">: </w:t>
      </w:r>
      <w:r w:rsidRPr="00C12EF2">
        <w:rPr>
          <w:rStyle w:val="type-boolean"/>
          <w:lang w:val="en-US"/>
        </w:rPr>
        <w:t>false</w:t>
      </w:r>
      <w:r w:rsidRPr="00C12EF2">
        <w:rPr>
          <w:lang w:val="en-US"/>
        </w:rPr>
        <w:t>,</w:t>
      </w:r>
    </w:p>
    <w:p w14:paraId="3B275E2D" w14:textId="77777777" w:rsidR="00C12EF2" w:rsidRPr="00C12EF2" w:rsidRDefault="00C12EF2" w:rsidP="00C12EF2">
      <w:pPr>
        <w:pStyle w:val="CMDOutput"/>
        <w:rPr>
          <w:lang w:val="en-US"/>
        </w:rPr>
      </w:pPr>
      <w:r w:rsidRPr="00C12EF2">
        <w:rPr>
          <w:rStyle w:val="property"/>
          <w:lang w:val="en-US"/>
        </w:rPr>
        <w:t xml:space="preserve">         hasHighway</w:t>
      </w:r>
      <w:r w:rsidRPr="00C12EF2">
        <w:rPr>
          <w:lang w:val="en-US"/>
        </w:rPr>
        <w:t xml:space="preserve">: </w:t>
      </w:r>
      <w:r w:rsidRPr="00C12EF2">
        <w:rPr>
          <w:rStyle w:val="type-boolean"/>
          <w:lang w:val="en-US"/>
        </w:rPr>
        <w:t>true</w:t>
      </w:r>
      <w:r w:rsidRPr="00C12EF2">
        <w:rPr>
          <w:lang w:val="en-US"/>
        </w:rPr>
        <w:t>,</w:t>
      </w:r>
    </w:p>
    <w:p w14:paraId="7054BBF0" w14:textId="77777777" w:rsidR="00C12EF2" w:rsidRPr="00C12EF2" w:rsidRDefault="00C12EF2" w:rsidP="00C12EF2">
      <w:pPr>
        <w:pStyle w:val="CMDOutput"/>
        <w:rPr>
          <w:lang w:val="en-US"/>
        </w:rPr>
      </w:pPr>
      <w:r w:rsidRPr="00C12EF2">
        <w:rPr>
          <w:rStyle w:val="property"/>
          <w:lang w:val="en-US"/>
        </w:rPr>
        <w:t xml:space="preserve">         index</w:t>
      </w:r>
      <w:r w:rsidRPr="00C12EF2">
        <w:rPr>
          <w:lang w:val="en-US"/>
        </w:rPr>
        <w:t xml:space="preserve">: </w:t>
      </w:r>
      <w:r w:rsidRPr="00C12EF2">
        <w:rPr>
          <w:rStyle w:val="type-number"/>
          <w:lang w:val="en-US"/>
        </w:rPr>
        <w:t>0</w:t>
      </w:r>
      <w:r w:rsidRPr="00C12EF2">
        <w:rPr>
          <w:lang w:val="en-US"/>
        </w:rPr>
        <w:t>,</w:t>
      </w:r>
    </w:p>
    <w:p w14:paraId="7DBACCFC" w14:textId="77777777" w:rsidR="00C12EF2" w:rsidRPr="00C12EF2" w:rsidRDefault="00C12EF2" w:rsidP="00C12EF2">
      <w:pPr>
        <w:pStyle w:val="CMDOutput"/>
        <w:rPr>
          <w:lang w:val="en-US"/>
        </w:rPr>
      </w:pPr>
      <w:r w:rsidRPr="00C12EF2">
        <w:rPr>
          <w:rStyle w:val="property"/>
          <w:lang w:val="en-US"/>
        </w:rPr>
        <w:t xml:space="preserve">         formattedTime</w:t>
      </w:r>
      <w:r w:rsidRPr="00C12EF2">
        <w:rPr>
          <w:lang w:val="en-US"/>
        </w:rPr>
        <w:t xml:space="preserve">: </w:t>
      </w:r>
      <w:r w:rsidRPr="00C12EF2">
        <w:rPr>
          <w:rStyle w:val="type-string"/>
          <w:lang w:val="en-US"/>
        </w:rPr>
        <w:t>"00:49:29"</w:t>
      </w:r>
      <w:r w:rsidRPr="00C12EF2">
        <w:rPr>
          <w:lang w:val="en-US"/>
        </w:rPr>
        <w:t>,</w:t>
      </w:r>
    </w:p>
    <w:p w14:paraId="0256E7D8" w14:textId="77777777" w:rsidR="00C12EF2" w:rsidRPr="00C12EF2" w:rsidRDefault="00C12EF2" w:rsidP="00C12EF2">
      <w:pPr>
        <w:pStyle w:val="CMDOutput"/>
        <w:rPr>
          <w:lang w:val="en-US"/>
        </w:rPr>
      </w:pPr>
      <w:r w:rsidRPr="00C12EF2">
        <w:rPr>
          <w:rStyle w:val="property"/>
          <w:lang w:val="en-US"/>
        </w:rPr>
        <w:t xml:space="preserve">         origIndex</w:t>
      </w:r>
      <w:r w:rsidRPr="00C12EF2">
        <w:rPr>
          <w:lang w:val="en-US"/>
        </w:rPr>
        <w:t xml:space="preserve">: </w:t>
      </w:r>
      <w:r w:rsidRPr="00C12EF2">
        <w:rPr>
          <w:rStyle w:val="type-number"/>
          <w:lang w:val="en-US"/>
        </w:rPr>
        <w:t>-1</w:t>
      </w:r>
      <w:r w:rsidRPr="00C12EF2">
        <w:rPr>
          <w:lang w:val="en-US"/>
        </w:rPr>
        <w:t>,</w:t>
      </w:r>
    </w:p>
    <w:p w14:paraId="5B090C87" w14:textId="77777777" w:rsidR="00C12EF2" w:rsidRPr="00C12EF2" w:rsidRDefault="00C12EF2" w:rsidP="00C12EF2">
      <w:pPr>
        <w:pStyle w:val="CMDOutput"/>
        <w:rPr>
          <w:lang w:val="en-US"/>
        </w:rPr>
      </w:pPr>
      <w:r w:rsidRPr="00C12EF2">
        <w:rPr>
          <w:rStyle w:val="property"/>
          <w:lang w:val="en-US"/>
        </w:rPr>
        <w:t xml:space="preserve">         hasAccessRestriction</w:t>
      </w:r>
      <w:r w:rsidRPr="00C12EF2">
        <w:rPr>
          <w:lang w:val="en-US"/>
        </w:rPr>
        <w:t xml:space="preserve">: </w:t>
      </w:r>
      <w:r w:rsidRPr="00C12EF2">
        <w:rPr>
          <w:rStyle w:val="type-boolean"/>
          <w:lang w:val="en-US"/>
        </w:rPr>
        <w:t>false</w:t>
      </w:r>
      <w:r w:rsidRPr="00C12EF2">
        <w:rPr>
          <w:lang w:val="en-US"/>
        </w:rPr>
        <w:t>,</w:t>
      </w:r>
    </w:p>
    <w:p w14:paraId="053286B1" w14:textId="77777777" w:rsidR="00C12EF2" w:rsidRPr="00C12EF2" w:rsidRDefault="00C12EF2" w:rsidP="00C12EF2">
      <w:pPr>
        <w:pStyle w:val="CMDOutput"/>
        <w:rPr>
          <w:lang w:val="en-US"/>
        </w:rPr>
      </w:pPr>
      <w:r w:rsidRPr="00C12EF2">
        <w:rPr>
          <w:rStyle w:val="property"/>
          <w:lang w:val="en-US"/>
        </w:rPr>
        <w:t xml:space="preserve">         hasSeasonalClosure</w:t>
      </w:r>
      <w:r w:rsidRPr="00C12EF2">
        <w:rPr>
          <w:lang w:val="en-US"/>
        </w:rPr>
        <w:t xml:space="preserve">: </w:t>
      </w:r>
      <w:r w:rsidRPr="00C12EF2">
        <w:rPr>
          <w:rStyle w:val="type-boolean"/>
          <w:lang w:val="en-US"/>
        </w:rPr>
        <w:t>false</w:t>
      </w:r>
      <w:r w:rsidRPr="00C12EF2">
        <w:rPr>
          <w:lang w:val="en-US"/>
        </w:rPr>
        <w:t>,</w:t>
      </w:r>
    </w:p>
    <w:p w14:paraId="7E65F124" w14:textId="77777777" w:rsidR="00C12EF2" w:rsidRPr="00C12EF2" w:rsidRDefault="00C12EF2" w:rsidP="00C12EF2">
      <w:pPr>
        <w:pStyle w:val="CMDOutput"/>
        <w:rPr>
          <w:lang w:val="en-US"/>
        </w:rPr>
      </w:pPr>
      <w:r w:rsidRPr="00C12EF2">
        <w:rPr>
          <w:rStyle w:val="property"/>
          <w:lang w:val="en-US"/>
        </w:rPr>
        <w:t xml:space="preserve">         hasCountryCross</w:t>
      </w:r>
      <w:r w:rsidRPr="00C12EF2">
        <w:rPr>
          <w:lang w:val="en-US"/>
        </w:rPr>
        <w:t xml:space="preserve">: </w:t>
      </w:r>
      <w:r w:rsidRPr="00C12EF2">
        <w:rPr>
          <w:rStyle w:val="type-boolean"/>
          <w:lang w:val="en-US"/>
        </w:rPr>
        <w:t>false</w:t>
      </w:r>
      <w:r w:rsidRPr="00C12EF2">
        <w:rPr>
          <w:lang w:val="en-US"/>
        </w:rPr>
        <w:t>,</w:t>
      </w:r>
    </w:p>
    <w:p w14:paraId="27E0DECD" w14:textId="77777777" w:rsidR="00C12EF2" w:rsidRPr="00C12EF2" w:rsidRDefault="00C12EF2" w:rsidP="00C12EF2">
      <w:pPr>
        <w:pStyle w:val="CMDOutput"/>
        <w:rPr>
          <w:lang w:val="en-US"/>
        </w:rPr>
      </w:pPr>
      <w:r w:rsidRPr="00C12EF2">
        <w:rPr>
          <w:rStyle w:val="property"/>
          <w:lang w:val="en-US"/>
        </w:rPr>
        <w:t xml:space="preserve">       - roadGradeStrategy</w:t>
      </w:r>
      <w:r w:rsidRPr="00C12EF2">
        <w:rPr>
          <w:lang w:val="en-US"/>
        </w:rPr>
        <w:t>: [</w:t>
      </w:r>
    </w:p>
    <w:p w14:paraId="78D02786" w14:textId="77777777" w:rsidR="00C12EF2" w:rsidRPr="00C12EF2" w:rsidRDefault="00C12EF2" w:rsidP="00C12EF2">
      <w:pPr>
        <w:pStyle w:val="CMDOutput"/>
        <w:rPr>
          <w:lang w:val="en-US"/>
        </w:rPr>
      </w:pPr>
      <w:r w:rsidRPr="00C12EF2">
        <w:rPr>
          <w:lang w:val="en-US"/>
        </w:rPr>
        <w:t xml:space="preserve">             [ ]</w:t>
      </w:r>
    </w:p>
    <w:p w14:paraId="648943B4" w14:textId="77777777" w:rsidR="00C12EF2" w:rsidRPr="00C12EF2" w:rsidRDefault="00C12EF2" w:rsidP="00C12EF2">
      <w:pPr>
        <w:pStyle w:val="CMDOutput"/>
        <w:rPr>
          <w:lang w:val="en-US"/>
        </w:rPr>
      </w:pPr>
      <w:r w:rsidRPr="00C12EF2">
        <w:rPr>
          <w:lang w:val="en-US"/>
        </w:rPr>
        <w:t xml:space="preserve">         ],</w:t>
      </w:r>
    </w:p>
    <w:p w14:paraId="00F72C55" w14:textId="77777777" w:rsidR="00C12EF2" w:rsidRPr="00C12EF2" w:rsidRDefault="00C12EF2" w:rsidP="00C12EF2">
      <w:pPr>
        <w:pStyle w:val="CMDOutput"/>
        <w:rPr>
          <w:lang w:val="en-US"/>
        </w:rPr>
      </w:pPr>
      <w:r w:rsidRPr="00C12EF2">
        <w:rPr>
          <w:rStyle w:val="property"/>
          <w:lang w:val="en-US"/>
        </w:rPr>
        <w:t xml:space="preserve">         destIndex</w:t>
      </w:r>
      <w:r w:rsidRPr="00C12EF2">
        <w:rPr>
          <w:lang w:val="en-US"/>
        </w:rPr>
        <w:t xml:space="preserve">: </w:t>
      </w:r>
      <w:r w:rsidRPr="00C12EF2">
        <w:rPr>
          <w:rStyle w:val="type-number"/>
          <w:lang w:val="en-US"/>
        </w:rPr>
        <w:t>3</w:t>
      </w:r>
      <w:r w:rsidRPr="00C12EF2">
        <w:rPr>
          <w:lang w:val="en-US"/>
        </w:rPr>
        <w:t>,</w:t>
      </w:r>
    </w:p>
    <w:p w14:paraId="256C677C" w14:textId="77777777" w:rsidR="00C12EF2" w:rsidRPr="00C12EF2" w:rsidRDefault="00C12EF2" w:rsidP="00C12EF2">
      <w:pPr>
        <w:pStyle w:val="CMDOutput"/>
        <w:rPr>
          <w:lang w:val="en-US"/>
        </w:rPr>
      </w:pPr>
      <w:r w:rsidRPr="00C12EF2">
        <w:rPr>
          <w:rStyle w:val="property"/>
          <w:lang w:val="en-US"/>
        </w:rPr>
        <w:t xml:space="preserve">         time</w:t>
      </w:r>
      <w:r w:rsidRPr="00C12EF2">
        <w:rPr>
          <w:lang w:val="en-US"/>
        </w:rPr>
        <w:t xml:space="preserve">: </w:t>
      </w:r>
      <w:r w:rsidRPr="00C12EF2">
        <w:rPr>
          <w:rStyle w:val="type-number"/>
          <w:lang w:val="en-US"/>
        </w:rPr>
        <w:t>2969</w:t>
      </w:r>
      <w:r w:rsidRPr="00C12EF2">
        <w:rPr>
          <w:lang w:val="en-US"/>
        </w:rPr>
        <w:t>,</w:t>
      </w:r>
    </w:p>
    <w:p w14:paraId="4ACAD923" w14:textId="77777777" w:rsidR="00C12EF2" w:rsidRPr="00C12EF2" w:rsidRDefault="00C12EF2" w:rsidP="00C12EF2">
      <w:pPr>
        <w:pStyle w:val="CMDOutput"/>
        <w:rPr>
          <w:lang w:val="en-US"/>
        </w:rPr>
      </w:pPr>
      <w:r w:rsidRPr="00C12EF2">
        <w:rPr>
          <w:rStyle w:val="property"/>
          <w:lang w:val="en-US"/>
        </w:rPr>
        <w:t xml:space="preserve">               hasUnpaved</w:t>
      </w:r>
      <w:r w:rsidRPr="00C12EF2">
        <w:rPr>
          <w:lang w:val="en-US"/>
        </w:rPr>
        <w:t xml:space="preserve">: </w:t>
      </w:r>
      <w:r w:rsidRPr="00C12EF2">
        <w:rPr>
          <w:rStyle w:val="type-boolean"/>
          <w:lang w:val="en-US"/>
        </w:rPr>
        <w:t>false</w:t>
      </w:r>
      <w:r w:rsidRPr="00C12EF2">
        <w:rPr>
          <w:lang w:val="en-US"/>
        </w:rPr>
        <w:t>,</w:t>
      </w:r>
    </w:p>
    <w:p w14:paraId="62F8F7EE" w14:textId="77777777" w:rsidR="00C12EF2" w:rsidRPr="00C12EF2" w:rsidRDefault="00C12EF2" w:rsidP="00C12EF2">
      <w:pPr>
        <w:pStyle w:val="CMDOutput"/>
        <w:rPr>
          <w:lang w:val="en-US"/>
        </w:rPr>
      </w:pPr>
      <w:r w:rsidRPr="00C12EF2">
        <w:rPr>
          <w:rStyle w:val="property"/>
          <w:lang w:val="en-US"/>
        </w:rPr>
        <w:t xml:space="preserve">         origNarrative</w:t>
      </w:r>
      <w:r w:rsidRPr="00C12EF2">
        <w:rPr>
          <w:lang w:val="en-US"/>
        </w:rPr>
        <w:t xml:space="preserve">: </w:t>
      </w:r>
      <w:r w:rsidRPr="00C12EF2">
        <w:rPr>
          <w:rStyle w:val="type-string"/>
          <w:lang w:val="en-US"/>
        </w:rPr>
        <w:t>""</w:t>
      </w:r>
      <w:r w:rsidRPr="00C12EF2">
        <w:rPr>
          <w:lang w:val="en-US"/>
        </w:rPr>
        <w:t>,</w:t>
      </w:r>
    </w:p>
    <w:p w14:paraId="044C5050" w14:textId="77777777" w:rsidR="00C12EF2" w:rsidRPr="00C12EF2" w:rsidRDefault="00C12EF2" w:rsidP="00C12EF2">
      <w:pPr>
        <w:pStyle w:val="CMDOutput"/>
        <w:rPr>
          <w:lang w:val="en-US"/>
        </w:rPr>
      </w:pPr>
      <w:r w:rsidRPr="00C12EF2">
        <w:rPr>
          <w:rStyle w:val="property"/>
          <w:lang w:val="en-US"/>
        </w:rPr>
        <w:t xml:space="preserve">      </w:t>
      </w:r>
      <w:r w:rsidRPr="00C12EF2">
        <w:rPr>
          <w:rStyle w:val="property"/>
          <w:highlight w:val="yellow"/>
          <w:lang w:val="en-US"/>
        </w:rPr>
        <w:t>- maneuvers</w:t>
      </w:r>
      <w:r w:rsidRPr="00C12EF2">
        <w:rPr>
          <w:highlight w:val="yellow"/>
          <w:lang w:val="en-US"/>
        </w:rPr>
        <w:t>: [</w:t>
      </w:r>
    </w:p>
    <w:p w14:paraId="7EB1C149" w14:textId="77777777" w:rsidR="00C12EF2" w:rsidRPr="00C12EF2" w:rsidRDefault="00C12EF2" w:rsidP="00C12EF2">
      <w:pPr>
        <w:pStyle w:val="CMDOutput"/>
        <w:rPr>
          <w:lang w:val="en-US"/>
        </w:rPr>
      </w:pPr>
      <w:r w:rsidRPr="00C12EF2">
        <w:rPr>
          <w:lang w:val="en-US"/>
        </w:rPr>
        <w:t xml:space="preserve">          </w:t>
      </w:r>
      <w:r w:rsidRPr="00C12EF2">
        <w:rPr>
          <w:highlight w:val="yellow"/>
          <w:lang w:val="en-US"/>
        </w:rPr>
        <w:t>+ {…},</w:t>
      </w:r>
    </w:p>
    <w:p w14:paraId="0450FE84" w14:textId="77777777" w:rsidR="00C12EF2" w:rsidRPr="00C12EF2" w:rsidRDefault="00C12EF2" w:rsidP="00C12EF2">
      <w:pPr>
        <w:pStyle w:val="CMDOutput"/>
        <w:rPr>
          <w:lang w:val="en-US"/>
        </w:rPr>
      </w:pPr>
      <w:r w:rsidRPr="00C12EF2">
        <w:rPr>
          <w:lang w:val="en-US"/>
        </w:rPr>
        <w:t xml:space="preserve">          </w:t>
      </w:r>
      <w:r w:rsidRPr="00C12EF2">
        <w:rPr>
          <w:highlight w:val="yellow"/>
          <w:lang w:val="en-US"/>
        </w:rPr>
        <w:t>+ {…},</w:t>
      </w:r>
    </w:p>
    <w:p w14:paraId="3240BE22" w14:textId="77777777" w:rsidR="00C12EF2" w:rsidRPr="00C12EF2" w:rsidRDefault="00C12EF2" w:rsidP="00C12EF2">
      <w:pPr>
        <w:pStyle w:val="CMDOutput"/>
        <w:rPr>
          <w:lang w:val="en-US"/>
        </w:rPr>
      </w:pPr>
      <w:r w:rsidRPr="00C12EF2">
        <w:rPr>
          <w:lang w:val="en-US"/>
        </w:rPr>
        <w:t xml:space="preserve">          </w:t>
      </w:r>
      <w:r w:rsidRPr="00C12EF2">
        <w:rPr>
          <w:highlight w:val="yellow"/>
          <w:lang w:val="en-US"/>
        </w:rPr>
        <w:t>+ {…},</w:t>
      </w:r>
    </w:p>
    <w:p w14:paraId="78CAF052" w14:textId="77777777" w:rsidR="00C12EF2" w:rsidRPr="00C12EF2" w:rsidRDefault="00C12EF2" w:rsidP="00C12EF2">
      <w:pPr>
        <w:pStyle w:val="CMDOutput"/>
        <w:rPr>
          <w:lang w:val="en-US"/>
        </w:rPr>
      </w:pPr>
      <w:r w:rsidRPr="00C12EF2">
        <w:rPr>
          <w:lang w:val="en-US"/>
        </w:rPr>
        <w:t xml:space="preserve">          </w:t>
      </w:r>
      <w:r w:rsidRPr="00C12EF2">
        <w:rPr>
          <w:highlight w:val="yellow"/>
          <w:lang w:val="en-US"/>
        </w:rPr>
        <w:t>+ {…},</w:t>
      </w:r>
    </w:p>
    <w:p w14:paraId="1C726F0E" w14:textId="77777777" w:rsidR="00C12EF2" w:rsidRPr="00C12EF2" w:rsidRDefault="00C12EF2" w:rsidP="00C12EF2">
      <w:pPr>
        <w:pStyle w:val="CMDOutput"/>
        <w:rPr>
          <w:lang w:val="en-US"/>
        </w:rPr>
      </w:pPr>
      <w:r w:rsidRPr="00C12EF2">
        <w:rPr>
          <w:lang w:val="en-US"/>
        </w:rPr>
        <w:t xml:space="preserve">          </w:t>
      </w:r>
      <w:r w:rsidRPr="00C12EF2">
        <w:rPr>
          <w:highlight w:val="yellow"/>
          <w:lang w:val="en-US"/>
        </w:rPr>
        <w:t>+ {…},</w:t>
      </w:r>
    </w:p>
    <w:p w14:paraId="6D1B29E6" w14:textId="77777777" w:rsidR="00C12EF2" w:rsidRPr="00C12EF2" w:rsidRDefault="00C12EF2" w:rsidP="00C12EF2">
      <w:pPr>
        <w:pStyle w:val="CMDOutput"/>
        <w:rPr>
          <w:lang w:val="en-US"/>
        </w:rPr>
      </w:pPr>
      <w:r w:rsidRPr="00C12EF2">
        <w:rPr>
          <w:lang w:val="en-US"/>
        </w:rPr>
        <w:t xml:space="preserve">          </w:t>
      </w:r>
      <w:r w:rsidRPr="00C12EF2">
        <w:rPr>
          <w:highlight w:val="yellow"/>
          <w:lang w:val="en-US"/>
        </w:rPr>
        <w:t>+ {…},</w:t>
      </w:r>
    </w:p>
    <w:p w14:paraId="46235723" w14:textId="77777777" w:rsidR="00C12EF2" w:rsidRPr="00C12EF2" w:rsidRDefault="00C12EF2" w:rsidP="00C12EF2">
      <w:pPr>
        <w:pStyle w:val="CMDOutput"/>
        <w:rPr>
          <w:lang w:val="en-US"/>
        </w:rPr>
      </w:pPr>
      <w:r w:rsidRPr="00C12EF2">
        <w:rPr>
          <w:lang w:val="en-US"/>
        </w:rPr>
        <w:t xml:space="preserve">          </w:t>
      </w:r>
      <w:r w:rsidRPr="00C12EF2">
        <w:rPr>
          <w:highlight w:val="yellow"/>
          <w:lang w:val="en-US"/>
        </w:rPr>
        <w:t>+ {…}</w:t>
      </w:r>
    </w:p>
    <w:p w14:paraId="54D2B9D9" w14:textId="77777777" w:rsidR="00C12EF2" w:rsidRPr="00C12EF2" w:rsidRDefault="00C12EF2" w:rsidP="00C12EF2">
      <w:pPr>
        <w:pStyle w:val="CMDOutput"/>
        <w:rPr>
          <w:lang w:val="en-US"/>
        </w:rPr>
      </w:pPr>
      <w:r w:rsidRPr="00C12EF2">
        <w:rPr>
          <w:lang w:val="en-US"/>
        </w:rPr>
        <w:t xml:space="preserve">         </w:t>
      </w:r>
      <w:r w:rsidRPr="00C12EF2">
        <w:rPr>
          <w:highlight w:val="yellow"/>
          <w:lang w:val="en-US"/>
        </w:rPr>
        <w:t>],</w:t>
      </w:r>
    </w:p>
    <w:p w14:paraId="33309565" w14:textId="77777777" w:rsidR="00C12EF2" w:rsidRPr="00C12EF2" w:rsidRDefault="00C12EF2" w:rsidP="00C12EF2">
      <w:pPr>
        <w:pStyle w:val="CMDOutput"/>
        <w:rPr>
          <w:lang w:val="en-US"/>
        </w:rPr>
      </w:pPr>
      <w:r w:rsidRPr="00C12EF2">
        <w:rPr>
          <w:lang w:val="en-US"/>
        </w:rPr>
        <w:t xml:space="preserve">         hasFerry: false</w:t>
      </w:r>
    </w:p>
    <w:p w14:paraId="69E01C2E" w14:textId="77777777" w:rsidR="00C12EF2" w:rsidRPr="00D7313F" w:rsidRDefault="00C12EF2" w:rsidP="00C12EF2">
      <w:pPr>
        <w:pStyle w:val="CMDOutput"/>
        <w:rPr>
          <w:lang w:val="en-US"/>
        </w:rPr>
      </w:pPr>
      <w:r w:rsidRPr="00C12EF2">
        <w:rPr>
          <w:lang w:val="en-US"/>
        </w:rPr>
        <w:t xml:space="preserve">     </w:t>
      </w:r>
      <w:r w:rsidRPr="00D7313F">
        <w:rPr>
          <w:lang w:val="en-US"/>
        </w:rPr>
        <w:t>}</w:t>
      </w:r>
    </w:p>
    <w:p w14:paraId="55A5FE68" w14:textId="77777777" w:rsidR="00C12EF2" w:rsidRPr="00D7313F" w:rsidRDefault="00C12EF2" w:rsidP="00C12EF2">
      <w:pPr>
        <w:pStyle w:val="CMDOutput"/>
        <w:rPr>
          <w:lang w:val="en-US"/>
        </w:rPr>
      </w:pPr>
      <w:r w:rsidRPr="00D7313F">
        <w:rPr>
          <w:lang w:val="en-US"/>
        </w:rPr>
        <w:t xml:space="preserve">        ],</w:t>
      </w:r>
    </w:p>
    <w:p w14:paraId="5C1DB29F" w14:textId="77777777" w:rsidR="00C12EF2" w:rsidRPr="00D7313F" w:rsidRDefault="00C12EF2" w:rsidP="00C12EF2">
      <w:pPr>
        <w:pStyle w:val="CMDOutput"/>
        <w:rPr>
          <w:lang w:val="en-US"/>
        </w:rPr>
      </w:pPr>
      <w:r w:rsidRPr="00D7313F">
        <w:rPr>
          <w:lang w:val="en-US"/>
        </w:rPr>
        <w:t xml:space="preserve">      - options: {</w:t>
      </w:r>
    </w:p>
    <w:p w14:paraId="60AF7E4F" w14:textId="77777777" w:rsidR="00C12EF2" w:rsidRPr="00D7313F" w:rsidRDefault="00C12EF2" w:rsidP="00FB7F6C">
      <w:pPr>
        <w:pStyle w:val="CMDOutput"/>
        <w:rPr>
          <w:lang w:val="en-US"/>
        </w:rPr>
      </w:pPr>
    </w:p>
    <w:p w14:paraId="08B478E4" w14:textId="6F3485F1" w:rsidR="00050CAD" w:rsidRDefault="00050CAD" w:rsidP="009544F4">
      <w:pPr>
        <w:pStyle w:val="SubStepAlpha"/>
        <w:keepNext/>
        <w:numPr>
          <w:ilvl w:val="3"/>
          <w:numId w:val="34"/>
        </w:numPr>
      </w:pPr>
      <w:r>
        <w:t>Expanda el primer diccionario de la lista de</w:t>
      </w:r>
      <w:r>
        <w:rPr>
          <w:b/>
        </w:rPr>
        <w:t xml:space="preserve"> maniobras</w:t>
      </w:r>
      <w:r>
        <w:t>. Cada diccionario contiene una clave</w:t>
      </w:r>
      <w:r w:rsidRPr="007B6390">
        <w:rPr>
          <w:b/>
        </w:rPr>
        <w:t xml:space="preserve"> narrativa</w:t>
      </w:r>
      <w:r>
        <w:t xml:space="preserve"> con un valor, como </w:t>
      </w:r>
      <w:r w:rsidR="007F3A5A">
        <w:t>“</w:t>
      </w:r>
      <w:r>
        <w:t>Empezar hacia el norte...</w:t>
      </w:r>
      <w:r w:rsidR="00830978">
        <w:t>”</w:t>
      </w:r>
      <w:r>
        <w:t>, como se muestra a continuación. Debe analizar los datos JSON para extraer el valor para que la clave</w:t>
      </w:r>
      <w:r w:rsidRPr="007B6390">
        <w:rPr>
          <w:b/>
        </w:rPr>
        <w:t xml:space="preserve"> narrativa</w:t>
      </w:r>
      <w:r>
        <w:t xml:space="preserve"> se muestre dentro de su aplicación.</w:t>
      </w:r>
    </w:p>
    <w:p w14:paraId="6F1761F5" w14:textId="1040531C" w:rsidR="00C12EF2" w:rsidRDefault="00C12EF2" w:rsidP="007B00AF">
      <w:pPr>
        <w:pStyle w:val="CMDOutput"/>
      </w:pPr>
    </w:p>
    <w:p w14:paraId="011B6AD2" w14:textId="77777777" w:rsidR="00C12EF2" w:rsidRPr="00C12EF2" w:rsidRDefault="00C12EF2" w:rsidP="00C12EF2">
      <w:pPr>
        <w:pStyle w:val="CMDOutput"/>
        <w:rPr>
          <w:lang w:val="en-US"/>
        </w:rPr>
      </w:pPr>
      <w:r w:rsidRPr="00C12EF2">
        <w:rPr>
          <w:lang w:val="en-US"/>
        </w:rPr>
        <w:t>- legs: [</w:t>
      </w:r>
    </w:p>
    <w:p w14:paraId="13DDA78C" w14:textId="77777777" w:rsidR="00C12EF2" w:rsidRPr="00C12EF2" w:rsidRDefault="00C12EF2" w:rsidP="00C12EF2">
      <w:pPr>
        <w:pStyle w:val="CMDOutput"/>
        <w:rPr>
          <w:lang w:val="en-US"/>
        </w:rPr>
      </w:pPr>
      <w:r w:rsidRPr="00C12EF2">
        <w:rPr>
          <w:lang w:val="en-US"/>
        </w:rPr>
        <w:lastRenderedPageBreak/>
        <w:t xml:space="preserve">    - {</w:t>
      </w:r>
    </w:p>
    <w:p w14:paraId="3971749C" w14:textId="77777777" w:rsidR="00C12EF2" w:rsidRPr="00C12EF2" w:rsidRDefault="00C12EF2" w:rsidP="00C12EF2">
      <w:pPr>
        <w:pStyle w:val="CMDOutput"/>
        <w:rPr>
          <w:lang w:val="en-US"/>
        </w:rPr>
      </w:pPr>
      <w:r w:rsidRPr="00C12EF2">
        <w:rPr>
          <w:rStyle w:val="property"/>
          <w:lang w:val="en-US"/>
        </w:rPr>
        <w:t xml:space="preserve">       hasTollRoad</w:t>
      </w:r>
      <w:r w:rsidRPr="00C12EF2">
        <w:rPr>
          <w:lang w:val="en-US"/>
        </w:rPr>
        <w:t xml:space="preserve">: </w:t>
      </w:r>
      <w:r w:rsidRPr="00C12EF2">
        <w:rPr>
          <w:rStyle w:val="type-boolean"/>
          <w:lang w:val="en-US"/>
        </w:rPr>
        <w:t>false</w:t>
      </w:r>
      <w:r w:rsidRPr="00C12EF2">
        <w:rPr>
          <w:lang w:val="en-US"/>
        </w:rPr>
        <w:t>,</w:t>
      </w:r>
    </w:p>
    <w:p w14:paraId="50936657" w14:textId="77777777" w:rsidR="00C12EF2" w:rsidRPr="00C12EF2" w:rsidRDefault="00C12EF2" w:rsidP="00C12EF2">
      <w:pPr>
        <w:pStyle w:val="CMDOutput"/>
        <w:rPr>
          <w:lang w:val="en-US"/>
        </w:rPr>
      </w:pPr>
      <w:r w:rsidRPr="00C12EF2">
        <w:rPr>
          <w:rStyle w:val="property"/>
          <w:lang w:val="en-US"/>
        </w:rPr>
        <w:t xml:space="preserve">       hasBridge</w:t>
      </w:r>
      <w:r w:rsidRPr="00C12EF2">
        <w:rPr>
          <w:lang w:val="en-US"/>
        </w:rPr>
        <w:t xml:space="preserve">: </w:t>
      </w:r>
      <w:r w:rsidRPr="00C12EF2">
        <w:rPr>
          <w:rStyle w:val="type-boolean"/>
          <w:lang w:val="en-US"/>
        </w:rPr>
        <w:t>true</w:t>
      </w:r>
      <w:r w:rsidRPr="00C12EF2">
        <w:rPr>
          <w:lang w:val="en-US"/>
        </w:rPr>
        <w:t>,</w:t>
      </w:r>
    </w:p>
    <w:p w14:paraId="41C9FBB6" w14:textId="77777777" w:rsidR="00C12EF2" w:rsidRPr="00C12EF2" w:rsidRDefault="00C12EF2" w:rsidP="00C12EF2">
      <w:pPr>
        <w:pStyle w:val="CMDOutput"/>
        <w:rPr>
          <w:lang w:val="en-US"/>
        </w:rPr>
      </w:pPr>
      <w:r w:rsidRPr="00C12EF2">
        <w:rPr>
          <w:rStyle w:val="property"/>
          <w:lang w:val="en-US"/>
        </w:rPr>
        <w:t xml:space="preserve">       destNarrative</w:t>
      </w:r>
      <w:r w:rsidRPr="00C12EF2">
        <w:rPr>
          <w:lang w:val="en-US"/>
        </w:rPr>
        <w:t xml:space="preserve">: </w:t>
      </w:r>
      <w:r w:rsidRPr="00C12EF2">
        <w:rPr>
          <w:rStyle w:val="type-string"/>
          <w:lang w:val="en-US"/>
        </w:rPr>
        <w:t>"Proceed to BALTIMORE, MD."</w:t>
      </w:r>
      <w:r w:rsidRPr="00C12EF2">
        <w:rPr>
          <w:lang w:val="en-US"/>
        </w:rPr>
        <w:t>,</w:t>
      </w:r>
    </w:p>
    <w:p w14:paraId="7CCA425D" w14:textId="77777777" w:rsidR="00C12EF2" w:rsidRPr="00C12EF2" w:rsidRDefault="00C12EF2" w:rsidP="00C12EF2">
      <w:pPr>
        <w:pStyle w:val="CMDOutput"/>
        <w:rPr>
          <w:lang w:val="en-US"/>
        </w:rPr>
      </w:pPr>
      <w:r w:rsidRPr="00C12EF2">
        <w:rPr>
          <w:rStyle w:val="property"/>
          <w:lang w:val="en-US"/>
        </w:rPr>
        <w:t xml:space="preserve">       distance</w:t>
      </w:r>
      <w:r w:rsidRPr="00C12EF2">
        <w:rPr>
          <w:lang w:val="en-US"/>
        </w:rPr>
        <w:t xml:space="preserve">: </w:t>
      </w:r>
      <w:r w:rsidRPr="00C12EF2">
        <w:rPr>
          <w:rStyle w:val="type-number"/>
          <w:lang w:val="en-US"/>
        </w:rPr>
        <w:t>38.089</w:t>
      </w:r>
      <w:r w:rsidRPr="00C12EF2">
        <w:rPr>
          <w:lang w:val="en-US"/>
        </w:rPr>
        <w:t>,</w:t>
      </w:r>
    </w:p>
    <w:p w14:paraId="7660F466" w14:textId="77777777" w:rsidR="00C12EF2" w:rsidRPr="00C12EF2" w:rsidRDefault="00C12EF2" w:rsidP="00C12EF2">
      <w:pPr>
        <w:pStyle w:val="CMDOutput"/>
        <w:rPr>
          <w:lang w:val="en-US"/>
        </w:rPr>
      </w:pPr>
      <w:r w:rsidRPr="00C12EF2">
        <w:rPr>
          <w:rStyle w:val="property"/>
          <w:lang w:val="en-US"/>
        </w:rPr>
        <w:t xml:space="preserve">       hasTimedRestriction</w:t>
      </w:r>
      <w:r w:rsidRPr="00C12EF2">
        <w:rPr>
          <w:lang w:val="en-US"/>
        </w:rPr>
        <w:t xml:space="preserve">: </w:t>
      </w:r>
      <w:r w:rsidRPr="00C12EF2">
        <w:rPr>
          <w:rStyle w:val="type-boolean"/>
          <w:lang w:val="en-US"/>
        </w:rPr>
        <w:t>false</w:t>
      </w:r>
      <w:r w:rsidRPr="00C12EF2">
        <w:rPr>
          <w:lang w:val="en-US"/>
        </w:rPr>
        <w:t>,</w:t>
      </w:r>
    </w:p>
    <w:p w14:paraId="008CEEC2" w14:textId="77777777" w:rsidR="00C12EF2" w:rsidRPr="00C12EF2" w:rsidRDefault="00C12EF2" w:rsidP="00C12EF2">
      <w:pPr>
        <w:pStyle w:val="CMDOutput"/>
        <w:rPr>
          <w:lang w:val="en-US"/>
        </w:rPr>
      </w:pPr>
      <w:r w:rsidRPr="00C12EF2">
        <w:rPr>
          <w:rStyle w:val="property"/>
          <w:lang w:val="en-US"/>
        </w:rPr>
        <w:t xml:space="preserve">       hasTunnel</w:t>
      </w:r>
      <w:r w:rsidRPr="00C12EF2">
        <w:rPr>
          <w:lang w:val="en-US"/>
        </w:rPr>
        <w:t xml:space="preserve">: </w:t>
      </w:r>
      <w:r w:rsidRPr="00C12EF2">
        <w:rPr>
          <w:rStyle w:val="type-boolean"/>
          <w:lang w:val="en-US"/>
        </w:rPr>
        <w:t>false</w:t>
      </w:r>
      <w:r w:rsidRPr="00C12EF2">
        <w:rPr>
          <w:lang w:val="en-US"/>
        </w:rPr>
        <w:t>,</w:t>
      </w:r>
    </w:p>
    <w:p w14:paraId="39B04C23" w14:textId="77777777" w:rsidR="00C12EF2" w:rsidRPr="00C12EF2" w:rsidRDefault="00C12EF2" w:rsidP="00C12EF2">
      <w:pPr>
        <w:pStyle w:val="CMDOutput"/>
        <w:rPr>
          <w:lang w:val="en-US"/>
        </w:rPr>
      </w:pPr>
      <w:r w:rsidRPr="00C12EF2">
        <w:rPr>
          <w:rStyle w:val="property"/>
          <w:lang w:val="en-US"/>
        </w:rPr>
        <w:t xml:space="preserve">       hasHighway</w:t>
      </w:r>
      <w:r w:rsidRPr="00C12EF2">
        <w:rPr>
          <w:lang w:val="en-US"/>
        </w:rPr>
        <w:t xml:space="preserve">: </w:t>
      </w:r>
      <w:r w:rsidRPr="00C12EF2">
        <w:rPr>
          <w:rStyle w:val="type-boolean"/>
          <w:lang w:val="en-US"/>
        </w:rPr>
        <w:t>true</w:t>
      </w:r>
      <w:r w:rsidRPr="00C12EF2">
        <w:rPr>
          <w:lang w:val="en-US"/>
        </w:rPr>
        <w:t>,</w:t>
      </w:r>
    </w:p>
    <w:p w14:paraId="3B65B561" w14:textId="77777777" w:rsidR="00C12EF2" w:rsidRPr="00C12EF2" w:rsidRDefault="00C12EF2" w:rsidP="00C12EF2">
      <w:pPr>
        <w:pStyle w:val="CMDOutput"/>
        <w:rPr>
          <w:lang w:val="en-US"/>
        </w:rPr>
      </w:pPr>
      <w:r w:rsidRPr="00C12EF2">
        <w:rPr>
          <w:rStyle w:val="property"/>
          <w:lang w:val="en-US"/>
        </w:rPr>
        <w:t xml:space="preserve">       index</w:t>
      </w:r>
      <w:r w:rsidRPr="00C12EF2">
        <w:rPr>
          <w:lang w:val="en-US"/>
        </w:rPr>
        <w:t xml:space="preserve">: </w:t>
      </w:r>
      <w:r w:rsidRPr="00C12EF2">
        <w:rPr>
          <w:rStyle w:val="type-number"/>
          <w:lang w:val="en-US"/>
        </w:rPr>
        <w:t>0</w:t>
      </w:r>
      <w:r w:rsidRPr="00C12EF2">
        <w:rPr>
          <w:lang w:val="en-US"/>
        </w:rPr>
        <w:t>,</w:t>
      </w:r>
    </w:p>
    <w:p w14:paraId="47EC274D" w14:textId="77777777" w:rsidR="00C12EF2" w:rsidRPr="00C12EF2" w:rsidRDefault="00C12EF2" w:rsidP="00C12EF2">
      <w:pPr>
        <w:pStyle w:val="CMDOutput"/>
        <w:rPr>
          <w:lang w:val="en-US"/>
        </w:rPr>
      </w:pPr>
      <w:r w:rsidRPr="00C12EF2">
        <w:rPr>
          <w:rStyle w:val="property"/>
          <w:lang w:val="en-US"/>
        </w:rPr>
        <w:t xml:space="preserve">       formattedTime</w:t>
      </w:r>
      <w:r w:rsidRPr="00C12EF2">
        <w:rPr>
          <w:lang w:val="en-US"/>
        </w:rPr>
        <w:t xml:space="preserve">: </w:t>
      </w:r>
      <w:r w:rsidRPr="00C12EF2">
        <w:rPr>
          <w:rStyle w:val="type-string"/>
          <w:lang w:val="en-US"/>
        </w:rPr>
        <w:t>"00:49:29"</w:t>
      </w:r>
      <w:r w:rsidRPr="00C12EF2">
        <w:rPr>
          <w:lang w:val="en-US"/>
        </w:rPr>
        <w:t>,</w:t>
      </w:r>
    </w:p>
    <w:p w14:paraId="49AC7F60" w14:textId="77777777" w:rsidR="00C12EF2" w:rsidRPr="00C12EF2" w:rsidRDefault="00C12EF2" w:rsidP="00C12EF2">
      <w:pPr>
        <w:pStyle w:val="CMDOutput"/>
        <w:rPr>
          <w:lang w:val="en-US"/>
        </w:rPr>
      </w:pPr>
      <w:r w:rsidRPr="00C12EF2">
        <w:rPr>
          <w:rStyle w:val="property"/>
          <w:lang w:val="en-US"/>
        </w:rPr>
        <w:t xml:space="preserve">       origIndex</w:t>
      </w:r>
      <w:r w:rsidRPr="00C12EF2">
        <w:rPr>
          <w:lang w:val="en-US"/>
        </w:rPr>
        <w:t xml:space="preserve">: </w:t>
      </w:r>
      <w:r w:rsidRPr="00C12EF2">
        <w:rPr>
          <w:rStyle w:val="type-number"/>
          <w:lang w:val="en-US"/>
        </w:rPr>
        <w:t>-1</w:t>
      </w:r>
      <w:r w:rsidRPr="00C12EF2">
        <w:rPr>
          <w:lang w:val="en-US"/>
        </w:rPr>
        <w:t>,</w:t>
      </w:r>
    </w:p>
    <w:p w14:paraId="799F6DDF" w14:textId="77777777" w:rsidR="00C12EF2" w:rsidRPr="00C12EF2" w:rsidRDefault="00C12EF2" w:rsidP="00C12EF2">
      <w:pPr>
        <w:pStyle w:val="CMDOutput"/>
        <w:rPr>
          <w:lang w:val="en-US"/>
        </w:rPr>
      </w:pPr>
      <w:r w:rsidRPr="00C12EF2">
        <w:rPr>
          <w:rStyle w:val="property"/>
          <w:lang w:val="en-US"/>
        </w:rPr>
        <w:t xml:space="preserve">       hasAccessRestriction</w:t>
      </w:r>
      <w:r w:rsidRPr="00C12EF2">
        <w:rPr>
          <w:lang w:val="en-US"/>
        </w:rPr>
        <w:t xml:space="preserve">: </w:t>
      </w:r>
      <w:r w:rsidRPr="00C12EF2">
        <w:rPr>
          <w:rStyle w:val="type-boolean"/>
          <w:lang w:val="en-US"/>
        </w:rPr>
        <w:t>false</w:t>
      </w:r>
      <w:r w:rsidRPr="00C12EF2">
        <w:rPr>
          <w:lang w:val="en-US"/>
        </w:rPr>
        <w:t>,</w:t>
      </w:r>
    </w:p>
    <w:p w14:paraId="744708B5" w14:textId="77777777" w:rsidR="00C12EF2" w:rsidRPr="00C12EF2" w:rsidRDefault="00C12EF2" w:rsidP="00C12EF2">
      <w:pPr>
        <w:pStyle w:val="CMDOutput"/>
        <w:rPr>
          <w:lang w:val="en-US"/>
        </w:rPr>
      </w:pPr>
      <w:r w:rsidRPr="00C12EF2">
        <w:rPr>
          <w:rStyle w:val="property"/>
          <w:lang w:val="en-US"/>
        </w:rPr>
        <w:t xml:space="preserve">       hasSeasonalClosure</w:t>
      </w:r>
      <w:r w:rsidRPr="00C12EF2">
        <w:rPr>
          <w:lang w:val="en-US"/>
        </w:rPr>
        <w:t xml:space="preserve">: </w:t>
      </w:r>
      <w:r w:rsidRPr="00C12EF2">
        <w:rPr>
          <w:rStyle w:val="type-boolean"/>
          <w:lang w:val="en-US"/>
        </w:rPr>
        <w:t>false</w:t>
      </w:r>
      <w:r w:rsidRPr="00C12EF2">
        <w:rPr>
          <w:lang w:val="en-US"/>
        </w:rPr>
        <w:t>,</w:t>
      </w:r>
    </w:p>
    <w:p w14:paraId="6425FBF7" w14:textId="77777777" w:rsidR="00C12EF2" w:rsidRPr="00C12EF2" w:rsidRDefault="00C12EF2" w:rsidP="00C12EF2">
      <w:pPr>
        <w:pStyle w:val="CMDOutput"/>
        <w:rPr>
          <w:lang w:val="en-US"/>
        </w:rPr>
      </w:pPr>
      <w:r w:rsidRPr="00C12EF2">
        <w:rPr>
          <w:rStyle w:val="property"/>
          <w:lang w:val="en-US"/>
        </w:rPr>
        <w:t xml:space="preserve">       hasCountryCross</w:t>
      </w:r>
      <w:r w:rsidRPr="00C12EF2">
        <w:rPr>
          <w:lang w:val="en-US"/>
        </w:rPr>
        <w:t xml:space="preserve">: </w:t>
      </w:r>
      <w:r w:rsidRPr="00C12EF2">
        <w:rPr>
          <w:rStyle w:val="type-boolean"/>
          <w:lang w:val="en-US"/>
        </w:rPr>
        <w:t>false</w:t>
      </w:r>
      <w:r w:rsidRPr="00C12EF2">
        <w:rPr>
          <w:lang w:val="en-US"/>
        </w:rPr>
        <w:t>,</w:t>
      </w:r>
    </w:p>
    <w:p w14:paraId="20402872" w14:textId="77777777" w:rsidR="00C12EF2" w:rsidRPr="00C12EF2" w:rsidRDefault="00C12EF2" w:rsidP="00C12EF2">
      <w:pPr>
        <w:pStyle w:val="CMDOutput"/>
        <w:rPr>
          <w:lang w:val="en-US"/>
        </w:rPr>
      </w:pPr>
      <w:r w:rsidRPr="00C12EF2">
        <w:rPr>
          <w:rStyle w:val="property"/>
          <w:lang w:val="en-US"/>
        </w:rPr>
        <w:t xml:space="preserve">     - roadGradeStrategy</w:t>
      </w:r>
      <w:r w:rsidRPr="00C12EF2">
        <w:rPr>
          <w:lang w:val="en-US"/>
        </w:rPr>
        <w:t>: [</w:t>
      </w:r>
    </w:p>
    <w:p w14:paraId="585C5E9A" w14:textId="77777777" w:rsidR="00C12EF2" w:rsidRPr="00C12EF2" w:rsidRDefault="00C12EF2" w:rsidP="00C12EF2">
      <w:pPr>
        <w:pStyle w:val="CMDOutput"/>
        <w:rPr>
          <w:lang w:val="en-US"/>
        </w:rPr>
      </w:pPr>
      <w:r w:rsidRPr="00C12EF2">
        <w:rPr>
          <w:lang w:val="en-US"/>
        </w:rPr>
        <w:t xml:space="preserve">           [ ]</w:t>
      </w:r>
    </w:p>
    <w:p w14:paraId="6AA614D5" w14:textId="77777777" w:rsidR="00C12EF2" w:rsidRPr="00C12EF2" w:rsidRDefault="00C12EF2" w:rsidP="00C12EF2">
      <w:pPr>
        <w:pStyle w:val="CMDOutput"/>
        <w:rPr>
          <w:lang w:val="en-US"/>
        </w:rPr>
      </w:pPr>
      <w:r w:rsidRPr="00C12EF2">
        <w:rPr>
          <w:lang w:val="en-US"/>
        </w:rPr>
        <w:t xml:space="preserve">       ],</w:t>
      </w:r>
    </w:p>
    <w:p w14:paraId="007A15E3" w14:textId="77777777" w:rsidR="00C12EF2" w:rsidRPr="00C12EF2" w:rsidRDefault="00C12EF2" w:rsidP="00C12EF2">
      <w:pPr>
        <w:pStyle w:val="CMDOutput"/>
        <w:rPr>
          <w:lang w:val="en-US"/>
        </w:rPr>
      </w:pPr>
      <w:r w:rsidRPr="00C12EF2">
        <w:rPr>
          <w:rStyle w:val="property"/>
          <w:lang w:val="en-US"/>
        </w:rPr>
        <w:t xml:space="preserve">       destIndex</w:t>
      </w:r>
      <w:r w:rsidRPr="00C12EF2">
        <w:rPr>
          <w:lang w:val="en-US"/>
        </w:rPr>
        <w:t xml:space="preserve">: </w:t>
      </w:r>
      <w:r w:rsidRPr="00C12EF2">
        <w:rPr>
          <w:rStyle w:val="type-number"/>
          <w:lang w:val="en-US"/>
        </w:rPr>
        <w:t>3</w:t>
      </w:r>
      <w:r w:rsidRPr="00C12EF2">
        <w:rPr>
          <w:lang w:val="en-US"/>
        </w:rPr>
        <w:t>,</w:t>
      </w:r>
    </w:p>
    <w:p w14:paraId="66A64528" w14:textId="77777777" w:rsidR="00C12EF2" w:rsidRPr="00C12EF2" w:rsidRDefault="00C12EF2" w:rsidP="00C12EF2">
      <w:pPr>
        <w:pStyle w:val="CMDOutput"/>
        <w:rPr>
          <w:lang w:val="en-US"/>
        </w:rPr>
      </w:pPr>
      <w:r w:rsidRPr="00C12EF2">
        <w:rPr>
          <w:rStyle w:val="property"/>
          <w:lang w:val="en-US"/>
        </w:rPr>
        <w:t xml:space="preserve">       time</w:t>
      </w:r>
      <w:r w:rsidRPr="00C12EF2">
        <w:rPr>
          <w:lang w:val="en-US"/>
        </w:rPr>
        <w:t xml:space="preserve">: </w:t>
      </w:r>
      <w:r w:rsidRPr="00C12EF2">
        <w:rPr>
          <w:rStyle w:val="type-number"/>
          <w:lang w:val="en-US"/>
        </w:rPr>
        <w:t>2969</w:t>
      </w:r>
      <w:r w:rsidRPr="00C12EF2">
        <w:rPr>
          <w:lang w:val="en-US"/>
        </w:rPr>
        <w:t>,</w:t>
      </w:r>
    </w:p>
    <w:p w14:paraId="13B8095E" w14:textId="77777777" w:rsidR="00C12EF2" w:rsidRPr="00C12EF2" w:rsidRDefault="00C12EF2" w:rsidP="00C12EF2">
      <w:pPr>
        <w:pStyle w:val="CMDOutput"/>
        <w:rPr>
          <w:lang w:val="en-US"/>
        </w:rPr>
      </w:pPr>
      <w:r w:rsidRPr="00C12EF2">
        <w:rPr>
          <w:rStyle w:val="property"/>
          <w:lang w:val="en-US"/>
        </w:rPr>
        <w:t xml:space="preserve">             hasUnpaved</w:t>
      </w:r>
      <w:r w:rsidRPr="00C12EF2">
        <w:rPr>
          <w:lang w:val="en-US"/>
        </w:rPr>
        <w:t xml:space="preserve">: </w:t>
      </w:r>
      <w:r w:rsidRPr="00C12EF2">
        <w:rPr>
          <w:rStyle w:val="type-boolean"/>
          <w:lang w:val="en-US"/>
        </w:rPr>
        <w:t>false</w:t>
      </w:r>
      <w:r w:rsidRPr="00C12EF2">
        <w:rPr>
          <w:lang w:val="en-US"/>
        </w:rPr>
        <w:t>,</w:t>
      </w:r>
    </w:p>
    <w:p w14:paraId="164C276E" w14:textId="77777777" w:rsidR="00C12EF2" w:rsidRPr="00C12EF2" w:rsidRDefault="00C12EF2" w:rsidP="00C12EF2">
      <w:pPr>
        <w:pStyle w:val="CMDOutput"/>
        <w:rPr>
          <w:lang w:val="en-US"/>
        </w:rPr>
      </w:pPr>
      <w:r w:rsidRPr="00C12EF2">
        <w:rPr>
          <w:rStyle w:val="property"/>
          <w:lang w:val="en-US"/>
        </w:rPr>
        <w:t xml:space="preserve">       origNarrative</w:t>
      </w:r>
      <w:r w:rsidRPr="00C12EF2">
        <w:rPr>
          <w:lang w:val="en-US"/>
        </w:rPr>
        <w:t xml:space="preserve">: </w:t>
      </w:r>
      <w:r w:rsidRPr="00C12EF2">
        <w:rPr>
          <w:rStyle w:val="type-string"/>
          <w:lang w:val="en-US"/>
        </w:rPr>
        <w:t>""</w:t>
      </w:r>
      <w:r w:rsidRPr="00C12EF2">
        <w:rPr>
          <w:lang w:val="en-US"/>
        </w:rPr>
        <w:t>,</w:t>
      </w:r>
    </w:p>
    <w:p w14:paraId="029156FE" w14:textId="77777777" w:rsidR="00C12EF2" w:rsidRPr="00C12EF2" w:rsidRDefault="00C12EF2" w:rsidP="00C12EF2">
      <w:pPr>
        <w:pStyle w:val="CMDOutput"/>
        <w:rPr>
          <w:lang w:val="en-US"/>
        </w:rPr>
      </w:pPr>
      <w:r w:rsidRPr="00C12EF2">
        <w:rPr>
          <w:rStyle w:val="property"/>
          <w:lang w:val="en-US"/>
        </w:rPr>
        <w:t xml:space="preserve">    - maneuvers</w:t>
      </w:r>
      <w:r w:rsidRPr="00C12EF2">
        <w:rPr>
          <w:lang w:val="en-US"/>
        </w:rPr>
        <w:t>: [</w:t>
      </w:r>
    </w:p>
    <w:p w14:paraId="1CC31250" w14:textId="77777777" w:rsidR="00C12EF2" w:rsidRPr="00C12EF2" w:rsidRDefault="00C12EF2" w:rsidP="00C12EF2">
      <w:pPr>
        <w:pStyle w:val="CMDOutput"/>
        <w:rPr>
          <w:lang w:val="en-US"/>
        </w:rPr>
      </w:pPr>
      <w:r w:rsidRPr="00C12EF2">
        <w:rPr>
          <w:lang w:val="en-US"/>
        </w:rPr>
        <w:t xml:space="preserve">        - {</w:t>
      </w:r>
    </w:p>
    <w:p w14:paraId="02A237D9" w14:textId="77777777" w:rsidR="00C12EF2" w:rsidRPr="00C12EF2" w:rsidRDefault="00C12EF2" w:rsidP="00C12EF2">
      <w:pPr>
        <w:pStyle w:val="CMDOutput"/>
        <w:rPr>
          <w:lang w:val="en-US"/>
        </w:rPr>
      </w:pPr>
      <w:r w:rsidRPr="00C12EF2">
        <w:rPr>
          <w:rStyle w:val="property"/>
          <w:lang w:val="en-US"/>
        </w:rPr>
        <w:t xml:space="preserve">             distance</w:t>
      </w:r>
      <w:r w:rsidRPr="00C12EF2">
        <w:rPr>
          <w:lang w:val="en-US"/>
        </w:rPr>
        <w:t xml:space="preserve">: </w:t>
      </w:r>
      <w:r w:rsidRPr="00C12EF2">
        <w:rPr>
          <w:rStyle w:val="type-number"/>
          <w:lang w:val="en-US"/>
        </w:rPr>
        <w:t>0.792</w:t>
      </w:r>
      <w:r w:rsidRPr="00C12EF2">
        <w:rPr>
          <w:lang w:val="en-US"/>
        </w:rPr>
        <w:t>,</w:t>
      </w:r>
    </w:p>
    <w:p w14:paraId="24452D77" w14:textId="77777777" w:rsidR="00C12EF2" w:rsidRPr="00C12EF2" w:rsidRDefault="00C12EF2" w:rsidP="00C12EF2">
      <w:pPr>
        <w:pStyle w:val="CMDOutput"/>
        <w:rPr>
          <w:lang w:val="en-US"/>
        </w:rPr>
      </w:pPr>
      <w:r w:rsidRPr="00C12EF2">
        <w:rPr>
          <w:rStyle w:val="property"/>
          <w:lang w:val="en-US"/>
        </w:rPr>
        <w:t xml:space="preserve">           - streets</w:t>
      </w:r>
      <w:r w:rsidRPr="00C12EF2">
        <w:rPr>
          <w:lang w:val="en-US"/>
        </w:rPr>
        <w:t>: [</w:t>
      </w:r>
    </w:p>
    <w:p w14:paraId="0CEDF977" w14:textId="77777777" w:rsidR="00C12EF2" w:rsidRPr="00C12EF2" w:rsidRDefault="00C12EF2" w:rsidP="00C12EF2">
      <w:pPr>
        <w:pStyle w:val="CMDOutput"/>
        <w:rPr>
          <w:lang w:val="en-US"/>
        </w:rPr>
      </w:pPr>
      <w:r w:rsidRPr="00C12EF2">
        <w:rPr>
          <w:rStyle w:val="type-string"/>
          <w:lang w:val="en-US"/>
        </w:rPr>
        <w:t xml:space="preserve">                 "6th St"</w:t>
      </w:r>
      <w:r w:rsidRPr="00C12EF2">
        <w:rPr>
          <w:lang w:val="en-US"/>
        </w:rPr>
        <w:t>,</w:t>
      </w:r>
    </w:p>
    <w:p w14:paraId="2087FC6F" w14:textId="77777777" w:rsidR="00C12EF2" w:rsidRPr="00C12EF2" w:rsidRDefault="00C12EF2" w:rsidP="00C12EF2">
      <w:pPr>
        <w:pStyle w:val="CMDOutput"/>
        <w:rPr>
          <w:lang w:val="en-US"/>
        </w:rPr>
      </w:pPr>
      <w:r w:rsidRPr="00C12EF2">
        <w:rPr>
          <w:rStyle w:val="type-string"/>
          <w:lang w:val="en-US"/>
        </w:rPr>
        <w:t xml:space="preserve">                 "US-50 E"</w:t>
      </w:r>
      <w:r w:rsidRPr="00C12EF2">
        <w:rPr>
          <w:lang w:val="en-US"/>
        </w:rPr>
        <w:t>,</w:t>
      </w:r>
    </w:p>
    <w:p w14:paraId="1BEBFCA0" w14:textId="77777777" w:rsidR="00C12EF2" w:rsidRPr="00C12EF2" w:rsidRDefault="00C12EF2" w:rsidP="00C12EF2">
      <w:pPr>
        <w:pStyle w:val="CMDOutput"/>
        <w:rPr>
          <w:lang w:val="en-US"/>
        </w:rPr>
      </w:pPr>
      <w:r w:rsidRPr="00C12EF2">
        <w:rPr>
          <w:rStyle w:val="type-string"/>
          <w:lang w:val="en-US"/>
        </w:rPr>
        <w:t xml:space="preserve">                 "US-1 N"</w:t>
      </w:r>
    </w:p>
    <w:p w14:paraId="474758D9" w14:textId="77777777" w:rsidR="00C12EF2" w:rsidRPr="00C12EF2" w:rsidRDefault="00C12EF2" w:rsidP="00C12EF2">
      <w:pPr>
        <w:pStyle w:val="CMDOutput"/>
        <w:rPr>
          <w:lang w:val="en-US"/>
        </w:rPr>
      </w:pPr>
      <w:r w:rsidRPr="00C12EF2">
        <w:rPr>
          <w:lang w:val="en-US"/>
        </w:rPr>
        <w:t xml:space="preserve">             ],</w:t>
      </w:r>
    </w:p>
    <w:p w14:paraId="172844B1" w14:textId="77777777" w:rsidR="00C12EF2" w:rsidRPr="00C12EF2" w:rsidRDefault="00C12EF2" w:rsidP="00C12EF2">
      <w:pPr>
        <w:pStyle w:val="CMDOutput"/>
        <w:rPr>
          <w:lang w:val="en-US"/>
        </w:rPr>
      </w:pPr>
      <w:r w:rsidRPr="00C12EF2">
        <w:rPr>
          <w:rStyle w:val="property"/>
          <w:lang w:val="en-US"/>
        </w:rPr>
        <w:t xml:space="preserve">             </w:t>
      </w:r>
      <w:r w:rsidRPr="00C12EF2">
        <w:rPr>
          <w:rStyle w:val="property"/>
          <w:highlight w:val="yellow"/>
          <w:lang w:val="en-US"/>
        </w:rPr>
        <w:t>narrative</w:t>
      </w:r>
      <w:r w:rsidRPr="00C12EF2">
        <w:rPr>
          <w:highlight w:val="yellow"/>
          <w:lang w:val="en-US"/>
        </w:rPr>
        <w:t xml:space="preserve">: </w:t>
      </w:r>
      <w:r w:rsidRPr="00C12EF2">
        <w:rPr>
          <w:rStyle w:val="type-string"/>
          <w:highlight w:val="yellow"/>
          <w:lang w:val="en-US"/>
        </w:rPr>
        <w:t>"Start out going north on 6th St/US-50E/US-1 N toward Pennsylvania Ave/US-1 Alt N."</w:t>
      </w:r>
      <w:r w:rsidRPr="00C12EF2">
        <w:rPr>
          <w:highlight w:val="yellow"/>
          <w:lang w:val="en-US"/>
        </w:rPr>
        <w:t>,</w:t>
      </w:r>
    </w:p>
    <w:p w14:paraId="7EDFF531" w14:textId="77777777" w:rsidR="00C12EF2" w:rsidRPr="00C12EF2" w:rsidRDefault="00C12EF2" w:rsidP="00C12EF2">
      <w:pPr>
        <w:pStyle w:val="CMDOutput"/>
        <w:rPr>
          <w:lang w:val="en-US"/>
        </w:rPr>
      </w:pPr>
      <w:r w:rsidRPr="00C12EF2">
        <w:rPr>
          <w:rStyle w:val="property"/>
          <w:lang w:val="en-US"/>
        </w:rPr>
        <w:t xml:space="preserve">             turnType</w:t>
      </w:r>
      <w:r w:rsidRPr="00C12EF2">
        <w:rPr>
          <w:lang w:val="en-US"/>
        </w:rPr>
        <w:t xml:space="preserve">: </w:t>
      </w:r>
      <w:r w:rsidRPr="00C12EF2">
        <w:rPr>
          <w:rStyle w:val="type-number"/>
          <w:lang w:val="en-US"/>
        </w:rPr>
        <w:t>0</w:t>
      </w:r>
      <w:r w:rsidRPr="00C12EF2">
        <w:rPr>
          <w:lang w:val="en-US"/>
        </w:rPr>
        <w:t>,</w:t>
      </w:r>
    </w:p>
    <w:p w14:paraId="70CE5029" w14:textId="77777777" w:rsidR="00C12EF2" w:rsidRPr="00C12EF2" w:rsidRDefault="00C12EF2" w:rsidP="00C12EF2">
      <w:pPr>
        <w:pStyle w:val="CMDOutput"/>
        <w:rPr>
          <w:lang w:val="en-US"/>
        </w:rPr>
      </w:pPr>
      <w:r w:rsidRPr="00C12EF2">
        <w:rPr>
          <w:rStyle w:val="property"/>
          <w:lang w:val="en-US"/>
        </w:rPr>
        <w:t xml:space="preserve">           - startPoint</w:t>
      </w:r>
      <w:r w:rsidRPr="00C12EF2">
        <w:rPr>
          <w:lang w:val="en-US"/>
        </w:rPr>
        <w:t>: {</w:t>
      </w:r>
    </w:p>
    <w:p w14:paraId="35E61C5F" w14:textId="77777777" w:rsidR="00C12EF2" w:rsidRPr="00C12EF2" w:rsidRDefault="00C12EF2" w:rsidP="00C12EF2">
      <w:pPr>
        <w:pStyle w:val="CMDOutput"/>
        <w:rPr>
          <w:lang w:val="en-US"/>
        </w:rPr>
      </w:pPr>
      <w:r w:rsidRPr="00C12EF2">
        <w:rPr>
          <w:rStyle w:val="property"/>
          <w:lang w:val="en-US"/>
        </w:rPr>
        <w:t xml:space="preserve">                lng</w:t>
      </w:r>
      <w:r w:rsidRPr="00C12EF2">
        <w:rPr>
          <w:lang w:val="en-US"/>
        </w:rPr>
        <w:t xml:space="preserve">: </w:t>
      </w:r>
      <w:r w:rsidRPr="00C12EF2">
        <w:rPr>
          <w:rStyle w:val="type-number"/>
          <w:lang w:val="en-US"/>
        </w:rPr>
        <w:t>-77.019913</w:t>
      </w:r>
      <w:r w:rsidRPr="00C12EF2">
        <w:rPr>
          <w:lang w:val="en-US"/>
        </w:rPr>
        <w:t>,</w:t>
      </w:r>
    </w:p>
    <w:p w14:paraId="57DB3C81" w14:textId="77777777" w:rsidR="00C12EF2" w:rsidRPr="00C12EF2" w:rsidRDefault="00C12EF2" w:rsidP="00C12EF2">
      <w:pPr>
        <w:pStyle w:val="CMDOutput"/>
        <w:rPr>
          <w:lang w:val="en-US"/>
        </w:rPr>
      </w:pPr>
      <w:r w:rsidRPr="00C12EF2">
        <w:rPr>
          <w:rStyle w:val="property"/>
          <w:lang w:val="en-US"/>
        </w:rPr>
        <w:t xml:space="preserve">                lat</w:t>
      </w:r>
      <w:r w:rsidRPr="00C12EF2">
        <w:rPr>
          <w:lang w:val="en-US"/>
        </w:rPr>
        <w:t xml:space="preserve">: </w:t>
      </w:r>
      <w:r w:rsidRPr="00C12EF2">
        <w:rPr>
          <w:rStyle w:val="type-number"/>
          <w:lang w:val="en-US"/>
        </w:rPr>
        <w:t>38.892063</w:t>
      </w:r>
    </w:p>
    <w:p w14:paraId="10AD1275" w14:textId="77777777" w:rsidR="00C12EF2" w:rsidRPr="00C12EF2" w:rsidRDefault="00C12EF2" w:rsidP="00C12EF2">
      <w:pPr>
        <w:pStyle w:val="CMDOutput"/>
        <w:rPr>
          <w:lang w:val="en-US"/>
        </w:rPr>
      </w:pPr>
      <w:r w:rsidRPr="00C12EF2">
        <w:rPr>
          <w:lang w:val="en-US"/>
        </w:rPr>
        <w:t xml:space="preserve">             },</w:t>
      </w:r>
    </w:p>
    <w:p w14:paraId="5AA9D411" w14:textId="77777777" w:rsidR="00C12EF2" w:rsidRPr="00C12EF2" w:rsidRDefault="00C12EF2" w:rsidP="00C12EF2">
      <w:pPr>
        <w:pStyle w:val="CMDOutput"/>
        <w:rPr>
          <w:lang w:val="en-US"/>
        </w:rPr>
      </w:pPr>
      <w:r w:rsidRPr="00C12EF2">
        <w:rPr>
          <w:rStyle w:val="property"/>
          <w:lang w:val="en-US"/>
        </w:rPr>
        <w:t xml:space="preserve">             index</w:t>
      </w:r>
      <w:r w:rsidRPr="00C12EF2">
        <w:rPr>
          <w:lang w:val="en-US"/>
        </w:rPr>
        <w:t xml:space="preserve">: </w:t>
      </w:r>
      <w:r w:rsidRPr="00C12EF2">
        <w:rPr>
          <w:rStyle w:val="type-number"/>
          <w:lang w:val="en-US"/>
        </w:rPr>
        <w:t>0</w:t>
      </w:r>
      <w:r w:rsidRPr="00C12EF2">
        <w:rPr>
          <w:lang w:val="en-US"/>
        </w:rPr>
        <w:t>,</w:t>
      </w:r>
    </w:p>
    <w:p w14:paraId="4039678B" w14:textId="77777777" w:rsidR="00C12EF2" w:rsidRPr="00C12EF2" w:rsidRDefault="00C12EF2" w:rsidP="00C12EF2">
      <w:pPr>
        <w:pStyle w:val="CMDOutput"/>
        <w:rPr>
          <w:lang w:val="en-US"/>
        </w:rPr>
      </w:pPr>
      <w:r w:rsidRPr="00C12EF2">
        <w:rPr>
          <w:rStyle w:val="property"/>
          <w:lang w:val="en-US"/>
        </w:rPr>
        <w:t xml:space="preserve">             formattedTime</w:t>
      </w:r>
      <w:r w:rsidRPr="00C12EF2">
        <w:rPr>
          <w:lang w:val="en-US"/>
        </w:rPr>
        <w:t xml:space="preserve">: </w:t>
      </w:r>
      <w:r w:rsidRPr="00C12EF2">
        <w:rPr>
          <w:rStyle w:val="type-string"/>
          <w:lang w:val="en-US"/>
        </w:rPr>
        <w:t>"00:02:06"</w:t>
      </w:r>
      <w:r w:rsidRPr="00C12EF2">
        <w:rPr>
          <w:lang w:val="en-US"/>
        </w:rPr>
        <w:t>,</w:t>
      </w:r>
    </w:p>
    <w:p w14:paraId="75461164" w14:textId="77777777" w:rsidR="00C12EF2" w:rsidRPr="00C12EF2" w:rsidRDefault="00C12EF2" w:rsidP="00C12EF2">
      <w:pPr>
        <w:pStyle w:val="CMDOutput"/>
        <w:rPr>
          <w:lang w:val="en-US"/>
        </w:rPr>
      </w:pPr>
      <w:r w:rsidRPr="00C12EF2">
        <w:rPr>
          <w:rStyle w:val="property"/>
          <w:lang w:val="en-US"/>
        </w:rPr>
        <w:t xml:space="preserve">             directionName</w:t>
      </w:r>
      <w:r w:rsidRPr="00C12EF2">
        <w:rPr>
          <w:lang w:val="en-US"/>
        </w:rPr>
        <w:t xml:space="preserve">: </w:t>
      </w:r>
      <w:r w:rsidRPr="00C12EF2">
        <w:rPr>
          <w:rStyle w:val="type-string"/>
          <w:lang w:val="en-US"/>
        </w:rPr>
        <w:t>"North"</w:t>
      </w:r>
      <w:r w:rsidRPr="00C12EF2">
        <w:rPr>
          <w:lang w:val="en-US"/>
        </w:rPr>
        <w:t>,</w:t>
      </w:r>
    </w:p>
    <w:p w14:paraId="1C1617A0" w14:textId="77777777" w:rsidR="00C12EF2" w:rsidRPr="00C12EF2" w:rsidRDefault="00C12EF2" w:rsidP="00C12EF2">
      <w:pPr>
        <w:pStyle w:val="CMDOutput"/>
        <w:rPr>
          <w:lang w:val="en-US"/>
        </w:rPr>
      </w:pPr>
      <w:r w:rsidRPr="00C12EF2">
        <w:rPr>
          <w:rStyle w:val="property"/>
          <w:lang w:val="en-US"/>
        </w:rPr>
        <w:t xml:space="preserve">             maneuverNotes</w:t>
      </w:r>
      <w:r w:rsidRPr="00C12EF2">
        <w:rPr>
          <w:lang w:val="en-US"/>
        </w:rPr>
        <w:t xml:space="preserve">: </w:t>
      </w:r>
      <w:proofErr w:type="gramStart"/>
      <w:r w:rsidRPr="00C12EF2">
        <w:rPr>
          <w:lang w:val="en-US"/>
        </w:rPr>
        <w:t>[ ]</w:t>
      </w:r>
      <w:proofErr w:type="gramEnd"/>
      <w:r w:rsidRPr="00C12EF2">
        <w:rPr>
          <w:lang w:val="en-US"/>
        </w:rPr>
        <w:t>,</w:t>
      </w:r>
    </w:p>
    <w:p w14:paraId="169516FD" w14:textId="77777777" w:rsidR="00C12EF2" w:rsidRPr="00C12EF2" w:rsidRDefault="00C12EF2" w:rsidP="00C12EF2">
      <w:pPr>
        <w:pStyle w:val="CMDOutput"/>
        <w:rPr>
          <w:lang w:val="en-US"/>
        </w:rPr>
      </w:pPr>
      <w:r w:rsidRPr="00C12EF2">
        <w:rPr>
          <w:rStyle w:val="property"/>
          <w:lang w:val="en-US"/>
        </w:rPr>
        <w:t xml:space="preserve">             linkIds</w:t>
      </w:r>
      <w:r w:rsidRPr="00C12EF2">
        <w:rPr>
          <w:lang w:val="en-US"/>
        </w:rPr>
        <w:t xml:space="preserve">: </w:t>
      </w:r>
      <w:proofErr w:type="gramStart"/>
      <w:r w:rsidRPr="00C12EF2">
        <w:rPr>
          <w:lang w:val="en-US"/>
        </w:rPr>
        <w:t>[ ]</w:t>
      </w:r>
      <w:proofErr w:type="gramEnd"/>
      <w:r w:rsidRPr="00C12EF2">
        <w:rPr>
          <w:lang w:val="en-US"/>
        </w:rPr>
        <w:t>,</w:t>
      </w:r>
    </w:p>
    <w:p w14:paraId="709FB4C9" w14:textId="77777777" w:rsidR="00C12EF2" w:rsidRPr="00C12EF2" w:rsidRDefault="00C12EF2" w:rsidP="00C12EF2">
      <w:pPr>
        <w:pStyle w:val="CMDOutput"/>
        <w:rPr>
          <w:lang w:val="en-US"/>
        </w:rPr>
      </w:pPr>
      <w:r w:rsidRPr="00C12EF2">
        <w:rPr>
          <w:rStyle w:val="property"/>
          <w:lang w:val="en-US"/>
        </w:rPr>
        <w:t xml:space="preserve">           - signs</w:t>
      </w:r>
      <w:r w:rsidRPr="00C12EF2">
        <w:rPr>
          <w:lang w:val="en-US"/>
        </w:rPr>
        <w:t>: [</w:t>
      </w:r>
    </w:p>
    <w:p w14:paraId="39E76ACC" w14:textId="77777777" w:rsidR="00C12EF2" w:rsidRPr="00C12EF2" w:rsidRDefault="00C12EF2" w:rsidP="00C12EF2">
      <w:pPr>
        <w:pStyle w:val="CMDOutput"/>
        <w:rPr>
          <w:lang w:val="en-US"/>
        </w:rPr>
      </w:pPr>
      <w:r w:rsidRPr="00C12EF2">
        <w:rPr>
          <w:lang w:val="en-US"/>
        </w:rPr>
        <w:t xml:space="preserve">               - {</w:t>
      </w:r>
    </w:p>
    <w:p w14:paraId="7DF8DD9C" w14:textId="77777777" w:rsidR="00C12EF2" w:rsidRPr="00C12EF2" w:rsidRDefault="00C12EF2" w:rsidP="00C12EF2">
      <w:pPr>
        <w:pStyle w:val="CMDOutput"/>
        <w:rPr>
          <w:lang w:val="en-US"/>
        </w:rPr>
      </w:pPr>
      <w:r w:rsidRPr="00C12EF2">
        <w:rPr>
          <w:rStyle w:val="property"/>
          <w:lang w:val="en-US"/>
        </w:rPr>
        <w:t xml:space="preserve">                     extraText</w:t>
      </w:r>
      <w:r w:rsidRPr="00C12EF2">
        <w:rPr>
          <w:lang w:val="en-US"/>
        </w:rPr>
        <w:t xml:space="preserve">: </w:t>
      </w:r>
      <w:r w:rsidRPr="00C12EF2">
        <w:rPr>
          <w:rStyle w:val="type-string"/>
          <w:lang w:val="en-US"/>
        </w:rPr>
        <w:t>""</w:t>
      </w:r>
      <w:r w:rsidRPr="00C12EF2">
        <w:rPr>
          <w:lang w:val="en-US"/>
        </w:rPr>
        <w:t>,</w:t>
      </w:r>
    </w:p>
    <w:p w14:paraId="4F5AB124" w14:textId="77777777" w:rsidR="00C12EF2" w:rsidRPr="00C12EF2" w:rsidRDefault="00C12EF2" w:rsidP="00C12EF2">
      <w:pPr>
        <w:pStyle w:val="CMDOutput"/>
        <w:rPr>
          <w:lang w:val="en-US"/>
        </w:rPr>
      </w:pPr>
      <w:r w:rsidRPr="00C12EF2">
        <w:rPr>
          <w:rStyle w:val="property"/>
          <w:lang w:val="en-US"/>
        </w:rPr>
        <w:t xml:space="preserve">                     ext</w:t>
      </w:r>
      <w:r w:rsidRPr="00C12EF2">
        <w:rPr>
          <w:lang w:val="en-US"/>
        </w:rPr>
        <w:t xml:space="preserve">: </w:t>
      </w:r>
      <w:r w:rsidRPr="00C12EF2">
        <w:rPr>
          <w:rStyle w:val="type-string"/>
          <w:lang w:val="en-US"/>
        </w:rPr>
        <w:t>"50"</w:t>
      </w:r>
      <w:r w:rsidRPr="00C12EF2">
        <w:rPr>
          <w:lang w:val="en-US"/>
        </w:rPr>
        <w:t>,</w:t>
      </w:r>
    </w:p>
    <w:p w14:paraId="654A9B80" w14:textId="77777777" w:rsidR="00C12EF2" w:rsidRPr="00C12EF2" w:rsidRDefault="00C12EF2" w:rsidP="00C12EF2">
      <w:pPr>
        <w:pStyle w:val="CMDOutput"/>
        <w:rPr>
          <w:lang w:val="en-US"/>
        </w:rPr>
      </w:pPr>
      <w:r w:rsidRPr="00C12EF2">
        <w:rPr>
          <w:rStyle w:val="property"/>
          <w:lang w:val="en-US"/>
        </w:rPr>
        <w:t xml:space="preserve">                     type</w:t>
      </w:r>
      <w:r w:rsidRPr="00C12EF2">
        <w:rPr>
          <w:lang w:val="en-US"/>
        </w:rPr>
        <w:t xml:space="preserve">: </w:t>
      </w:r>
      <w:r w:rsidRPr="00C12EF2">
        <w:rPr>
          <w:rStyle w:val="type-number"/>
          <w:lang w:val="en-US"/>
        </w:rPr>
        <w:t>2</w:t>
      </w:r>
      <w:r w:rsidRPr="00C12EF2">
        <w:rPr>
          <w:lang w:val="en-US"/>
        </w:rPr>
        <w:t>,</w:t>
      </w:r>
    </w:p>
    <w:p w14:paraId="7A3C6D24" w14:textId="77777777" w:rsidR="00C12EF2" w:rsidRPr="00C12EF2" w:rsidRDefault="00C12EF2" w:rsidP="00C12EF2">
      <w:pPr>
        <w:pStyle w:val="CMDOutput"/>
        <w:rPr>
          <w:lang w:val="en-US"/>
        </w:rPr>
      </w:pPr>
      <w:r w:rsidRPr="00C12EF2">
        <w:rPr>
          <w:lang w:val="en-US"/>
        </w:rPr>
        <w:t>&lt;output omitted&gt;</w:t>
      </w:r>
    </w:p>
    <w:p w14:paraId="0EC10F59" w14:textId="77777777" w:rsidR="00C12EF2" w:rsidRPr="00C12EF2" w:rsidRDefault="00C12EF2" w:rsidP="007B00AF">
      <w:pPr>
        <w:pStyle w:val="CMDOutput"/>
        <w:rPr>
          <w:lang w:val="en-US"/>
        </w:rPr>
      </w:pPr>
    </w:p>
    <w:p w14:paraId="78D70074" w14:textId="55E111B1" w:rsidR="00050CAD" w:rsidRDefault="00050CAD" w:rsidP="00050CAD">
      <w:pPr>
        <w:pStyle w:val="BodyTextL50"/>
      </w:pPr>
      <w:r>
        <w:rPr>
          <w:b/>
        </w:rPr>
        <w:t>Nota</w:t>
      </w:r>
      <w:r>
        <w:t>: Se agregó el ajuste de Word para el valor de la narrativa a efectos de visualización.</w:t>
      </w:r>
    </w:p>
    <w:p w14:paraId="1222CB71" w14:textId="280719C3" w:rsidR="00050CAD" w:rsidRDefault="00050CAD" w:rsidP="009544F4">
      <w:pPr>
        <w:pStyle w:val="Ttulo3"/>
      </w:pPr>
      <w:r>
        <w:lastRenderedPageBreak/>
        <w:t>Agregue un bucle for para iterar a través de los datos JSON maniobras.</w:t>
      </w:r>
    </w:p>
    <w:p w14:paraId="5BE36F03" w14:textId="1CE7B133" w:rsidR="00050CAD" w:rsidRDefault="00050CAD" w:rsidP="00050CAD">
      <w:pPr>
        <w:pStyle w:val="BodyTextL25"/>
      </w:pPr>
      <w:r>
        <w:t xml:space="preserve">Complete los siguientes pasos para actualizar la aplicación y mostrar el valor de la clave </w:t>
      </w:r>
      <w:r w:rsidR="00B66888" w:rsidRPr="00B66888">
        <w:rPr>
          <w:b/>
          <w:bCs/>
        </w:rPr>
        <w:t>narrativa</w:t>
      </w:r>
      <w:r>
        <w:t>. Lo hará creando un bucle for para iterar a través de la lista de maniobras, mostrando el valor narrativo de cada maniobra desde la ubicación inicial hasta el destino.</w:t>
      </w:r>
    </w:p>
    <w:p w14:paraId="3F26B270" w14:textId="1E692BF0" w:rsidR="00050CAD" w:rsidRDefault="00050CAD" w:rsidP="009544F4">
      <w:pPr>
        <w:pStyle w:val="SubStepAlpha"/>
        <w:numPr>
          <w:ilvl w:val="3"/>
          <w:numId w:val="35"/>
        </w:numPr>
      </w:pPr>
      <w:r>
        <w:t>Guarde su script como</w:t>
      </w:r>
      <w:r>
        <w:rPr>
          <w:b/>
        </w:rPr>
        <w:t xml:space="preserve"> mapquest_parse-json_6.py</w:t>
      </w:r>
      <w:r>
        <w:t>.</w:t>
      </w:r>
    </w:p>
    <w:p w14:paraId="4A983F30" w14:textId="07A35474" w:rsidR="00050CAD" w:rsidRDefault="00050CAD" w:rsidP="009544F4">
      <w:pPr>
        <w:pStyle w:val="SubStepAlpha"/>
        <w:numPr>
          <w:ilvl w:val="3"/>
          <w:numId w:val="35"/>
        </w:numPr>
      </w:pPr>
      <w:r>
        <w:t xml:space="preserve">Agregue un bucle </w:t>
      </w:r>
      <w:r w:rsidR="007F3A5A">
        <w:t>“</w:t>
      </w:r>
      <w:r>
        <w:t>for</w:t>
      </w:r>
      <w:r w:rsidR="007F3A5A">
        <w:t>”</w:t>
      </w:r>
      <w:r>
        <w:t>, resaltado a continuación, después de la segunda declaración de impresión de doble línea. El bucle for itera a través de cada lista de</w:t>
      </w:r>
      <w:r w:rsidRPr="0011397D">
        <w:rPr>
          <w:b/>
        </w:rPr>
        <w:t xml:space="preserve"> maniobras</w:t>
      </w:r>
      <w:r>
        <w:t xml:space="preserve"> y hace lo siguiente:</w:t>
      </w:r>
    </w:p>
    <w:p w14:paraId="4DBCFFBC" w14:textId="0374614A" w:rsidR="00050CAD" w:rsidRDefault="00050CAD" w:rsidP="009544F4">
      <w:pPr>
        <w:pStyle w:val="SubStepNum"/>
        <w:numPr>
          <w:ilvl w:val="4"/>
          <w:numId w:val="35"/>
        </w:numPr>
      </w:pPr>
      <w:r>
        <w:t>Imprima el valor</w:t>
      </w:r>
      <w:r w:rsidRPr="00F7430B">
        <w:rPr>
          <w:b/>
        </w:rPr>
        <w:t xml:space="preserve"> narrativo</w:t>
      </w:r>
      <w:r>
        <w:t>.</w:t>
      </w:r>
    </w:p>
    <w:p w14:paraId="22C515BF" w14:textId="3ABD1F81" w:rsidR="00C12EF2" w:rsidRDefault="00C12EF2" w:rsidP="009544F4">
      <w:pPr>
        <w:pStyle w:val="SubStepNum"/>
        <w:numPr>
          <w:ilvl w:val="4"/>
          <w:numId w:val="35"/>
        </w:numPr>
      </w:pPr>
      <w:r>
        <w:t>Valide los siguientes datos ya implementados en los pasos anteriores:</w:t>
      </w:r>
    </w:p>
    <w:p w14:paraId="66ABAD54" w14:textId="3E2D41A7" w:rsidR="00050CAD" w:rsidRDefault="00050CAD" w:rsidP="00C12EF2">
      <w:pPr>
        <w:pStyle w:val="SubStepNum"/>
        <w:numPr>
          <w:ilvl w:val="5"/>
          <w:numId w:val="35"/>
        </w:numPr>
      </w:pPr>
      <w:r>
        <w:t>Convierta las millas en kilómetros con</w:t>
      </w:r>
      <w:r w:rsidRPr="00F7430B">
        <w:rPr>
          <w:b/>
        </w:rPr>
        <w:t xml:space="preserve"> *1.61</w:t>
      </w:r>
      <w:r>
        <w:t>.</w:t>
      </w:r>
    </w:p>
    <w:p w14:paraId="63256E25" w14:textId="1A4C9FAD" w:rsidR="00050CAD" w:rsidRDefault="00050CAD" w:rsidP="00C12EF2">
      <w:pPr>
        <w:pStyle w:val="SubStepNum"/>
        <w:numPr>
          <w:ilvl w:val="5"/>
          <w:numId w:val="35"/>
        </w:numPr>
      </w:pPr>
      <w:r>
        <w:t>Formatea el valor del kilómetro para imprimir sólo dos posiciones decimales con la función</w:t>
      </w:r>
      <w:r w:rsidRPr="00F7430B">
        <w:rPr>
          <w:b/>
        </w:rPr>
        <w:t xml:space="preserve"> </w:t>
      </w:r>
      <w:r w:rsidR="007F3A5A">
        <w:rPr>
          <w:b/>
        </w:rPr>
        <w:t>“</w:t>
      </w:r>
      <w:r w:rsidRPr="00F7430B">
        <w:rPr>
          <w:b/>
        </w:rPr>
        <w:t>{:.2f}</w:t>
      </w:r>
      <w:proofErr w:type="gramStart"/>
      <w:r w:rsidR="00830978">
        <w:rPr>
          <w:b/>
        </w:rPr>
        <w:t>”</w:t>
      </w:r>
      <w:r w:rsidRPr="00F7430B">
        <w:rPr>
          <w:b/>
        </w:rPr>
        <w:t xml:space="preserve"> .format</w:t>
      </w:r>
      <w:proofErr w:type="gramEnd"/>
      <w:r>
        <w:t>.</w:t>
      </w:r>
    </w:p>
    <w:p w14:paraId="2DFF5A3C" w14:textId="3EACED89" w:rsidR="00050CAD" w:rsidRDefault="00050CAD" w:rsidP="009544F4">
      <w:pPr>
        <w:pStyle w:val="SubStepAlpha"/>
        <w:numPr>
          <w:ilvl w:val="3"/>
          <w:numId w:val="35"/>
        </w:numPr>
      </w:pPr>
      <w:r>
        <w:t>Agregue una instrucción de</w:t>
      </w:r>
      <w:r w:rsidRPr="0086523D">
        <w:rPr>
          <w:b/>
          <w:bCs/>
        </w:rPr>
        <w:t xml:space="preserve"> impresión</w:t>
      </w:r>
      <w:r>
        <w:t xml:space="preserve"> que mostrará una línea doble antes de que la aplicación solicite otra ubicación inicial, como se muestra a continuación. </w:t>
      </w:r>
    </w:p>
    <w:p w14:paraId="76FC0890" w14:textId="0C1052B7" w:rsidR="00C12EF2" w:rsidRDefault="00C12EF2" w:rsidP="00050CAD">
      <w:pPr>
        <w:pStyle w:val="CMDOutput"/>
      </w:pPr>
    </w:p>
    <w:p w14:paraId="56A9C8CE" w14:textId="77777777" w:rsidR="00C12EF2" w:rsidRPr="00C12EF2" w:rsidRDefault="00C12EF2" w:rsidP="00C12EF2">
      <w:pPr>
        <w:pStyle w:val="CMDOutput"/>
        <w:rPr>
          <w:lang w:val="en-US"/>
        </w:rPr>
      </w:pPr>
      <w:r w:rsidRPr="00C12EF2">
        <w:rPr>
          <w:highlight w:val="yellow"/>
          <w:lang w:val="en-US"/>
        </w:rPr>
        <w:t>for each in json_data["route</w:t>
      </w:r>
      <w:proofErr w:type="gramStart"/>
      <w:r w:rsidRPr="00C12EF2">
        <w:rPr>
          <w:highlight w:val="yellow"/>
          <w:lang w:val="en-US"/>
        </w:rPr>
        <w:t>"][</w:t>
      </w:r>
      <w:proofErr w:type="gramEnd"/>
      <w:r w:rsidRPr="00C12EF2">
        <w:rPr>
          <w:highlight w:val="yellow"/>
          <w:lang w:val="en-US"/>
        </w:rPr>
        <w:t>"legs"][0]["maneuvers"]:</w:t>
      </w:r>
    </w:p>
    <w:p w14:paraId="4A895C8E" w14:textId="77777777" w:rsidR="00C12EF2" w:rsidRPr="00C12EF2" w:rsidRDefault="00C12EF2" w:rsidP="00C12EF2">
      <w:pPr>
        <w:pStyle w:val="CMDOutput"/>
        <w:ind w:right="-900"/>
        <w:rPr>
          <w:lang w:val="en-US"/>
        </w:rPr>
      </w:pPr>
      <w:r w:rsidRPr="00C12EF2">
        <w:rPr>
          <w:lang w:val="en-US"/>
        </w:rPr>
        <w:t xml:space="preserve">    </w:t>
      </w:r>
      <w:r w:rsidRPr="00C12EF2">
        <w:rPr>
          <w:highlight w:val="yellow"/>
          <w:lang w:val="en-US"/>
        </w:rPr>
        <w:t>print((each["narrative"]) + " (" +</w:t>
      </w:r>
      <w:r w:rsidRPr="00C12EF2">
        <w:rPr>
          <w:lang w:val="en-US"/>
        </w:rPr>
        <w:t xml:space="preserve"> </w:t>
      </w:r>
      <w:r w:rsidRPr="00C12EF2">
        <w:rPr>
          <w:highlight w:val="yellow"/>
          <w:lang w:val="en-US"/>
        </w:rPr>
        <w:t>str("{:.2f}</w:t>
      </w:r>
      <w:proofErr w:type="gramStart"/>
      <w:r w:rsidRPr="00C12EF2">
        <w:rPr>
          <w:highlight w:val="yellow"/>
          <w:lang w:val="en-US"/>
        </w:rPr>
        <w:t>".format</w:t>
      </w:r>
      <w:proofErr w:type="gramEnd"/>
      <w:r w:rsidRPr="00C12EF2">
        <w:rPr>
          <w:highlight w:val="yellow"/>
          <w:lang w:val="en-US"/>
        </w:rPr>
        <w:t>((each["distance"])*1.61) + " km)"))</w:t>
      </w:r>
    </w:p>
    <w:p w14:paraId="12B085A3" w14:textId="77777777" w:rsidR="00C12EF2" w:rsidRDefault="00C12EF2" w:rsidP="00C12EF2">
      <w:pPr>
        <w:pStyle w:val="CMDOutput"/>
      </w:pPr>
      <w:r w:rsidRPr="009B7F2D">
        <w:rPr>
          <w:highlight w:val="yellow"/>
        </w:rPr>
        <w:t>print("=============================================\n")</w:t>
      </w:r>
    </w:p>
    <w:p w14:paraId="6941DF77" w14:textId="05E93CA0" w:rsidR="00C12EF2" w:rsidRDefault="00C12EF2" w:rsidP="00050CAD">
      <w:pPr>
        <w:pStyle w:val="CMDOutput"/>
      </w:pPr>
    </w:p>
    <w:p w14:paraId="5FC77614" w14:textId="3E76FA46" w:rsidR="00C12EF2" w:rsidRDefault="00C12EF2" w:rsidP="00050CAD">
      <w:pPr>
        <w:pStyle w:val="CMDOutput"/>
      </w:pPr>
    </w:p>
    <w:p w14:paraId="756C12CA" w14:textId="63B22E97" w:rsidR="001079F9" w:rsidRDefault="001079F9" w:rsidP="00050CAD">
      <w:pPr>
        <w:pStyle w:val="CMDOutput"/>
      </w:pPr>
    </w:p>
    <w:p w14:paraId="45B234E4" w14:textId="504195A0" w:rsidR="001079F9" w:rsidRDefault="001079F9" w:rsidP="00050CAD">
      <w:pPr>
        <w:pStyle w:val="CMDOutput"/>
      </w:pPr>
    </w:p>
    <w:p w14:paraId="7F15FA0E" w14:textId="474CC874" w:rsidR="001079F9" w:rsidRDefault="001079F9" w:rsidP="00050CAD">
      <w:pPr>
        <w:pStyle w:val="CMDOutput"/>
      </w:pPr>
    </w:p>
    <w:p w14:paraId="67B2DF7B" w14:textId="64A71B5A" w:rsidR="001079F9" w:rsidRDefault="001079F9" w:rsidP="00050CAD">
      <w:pPr>
        <w:pStyle w:val="CMDOutput"/>
      </w:pPr>
    </w:p>
    <w:p w14:paraId="79D126F4" w14:textId="6FE2259A" w:rsidR="001079F9" w:rsidRDefault="001079F9" w:rsidP="00050CAD">
      <w:pPr>
        <w:pStyle w:val="CMDOutput"/>
      </w:pPr>
    </w:p>
    <w:p w14:paraId="51C97869" w14:textId="2F38753A" w:rsidR="001079F9" w:rsidRDefault="001079F9" w:rsidP="00050CAD">
      <w:pPr>
        <w:pStyle w:val="CMDOutput"/>
      </w:pPr>
    </w:p>
    <w:p w14:paraId="23F605B1" w14:textId="0A134C89" w:rsidR="001079F9" w:rsidRDefault="001079F9" w:rsidP="00050CAD">
      <w:pPr>
        <w:pStyle w:val="CMDOutput"/>
      </w:pPr>
    </w:p>
    <w:p w14:paraId="216BECC0" w14:textId="1F52D910" w:rsidR="001079F9" w:rsidRDefault="001079F9" w:rsidP="00050CAD">
      <w:pPr>
        <w:pStyle w:val="CMDOutput"/>
      </w:pPr>
    </w:p>
    <w:p w14:paraId="485E0B5C" w14:textId="4991F48A" w:rsidR="001079F9" w:rsidRDefault="001079F9" w:rsidP="00050CAD">
      <w:pPr>
        <w:pStyle w:val="CMDOutput"/>
      </w:pPr>
    </w:p>
    <w:p w14:paraId="7F5F3256" w14:textId="50B30833" w:rsidR="001079F9" w:rsidRDefault="001079F9" w:rsidP="00050CAD">
      <w:pPr>
        <w:pStyle w:val="CMDOutput"/>
      </w:pPr>
    </w:p>
    <w:p w14:paraId="7F4E7C2B" w14:textId="0B5AF665" w:rsidR="001079F9" w:rsidRDefault="001079F9" w:rsidP="00050CAD">
      <w:pPr>
        <w:pStyle w:val="CMDOutput"/>
      </w:pPr>
    </w:p>
    <w:p w14:paraId="3BAB428E" w14:textId="5115293F" w:rsidR="001079F9" w:rsidRDefault="001079F9" w:rsidP="00050CAD">
      <w:pPr>
        <w:pStyle w:val="CMDOutput"/>
      </w:pPr>
    </w:p>
    <w:p w14:paraId="33DC3F16" w14:textId="06212FF8" w:rsidR="001079F9" w:rsidRDefault="001079F9" w:rsidP="00050CAD">
      <w:pPr>
        <w:pStyle w:val="CMDOutput"/>
      </w:pPr>
    </w:p>
    <w:p w14:paraId="4239EE2C" w14:textId="67F9ABFE" w:rsidR="001079F9" w:rsidRDefault="001079F9" w:rsidP="00050CAD">
      <w:pPr>
        <w:pStyle w:val="CMDOutput"/>
      </w:pPr>
    </w:p>
    <w:p w14:paraId="70481194" w14:textId="3679BE78" w:rsidR="001079F9" w:rsidRDefault="001079F9" w:rsidP="00050CAD">
      <w:pPr>
        <w:pStyle w:val="CMDOutput"/>
      </w:pPr>
    </w:p>
    <w:p w14:paraId="778CC999" w14:textId="535C294B" w:rsidR="001079F9" w:rsidRDefault="001079F9" w:rsidP="00050CAD">
      <w:pPr>
        <w:pStyle w:val="CMDOutput"/>
      </w:pPr>
    </w:p>
    <w:p w14:paraId="11A90A2D" w14:textId="4ACB7C2A" w:rsidR="001079F9" w:rsidRDefault="001079F9" w:rsidP="00050CAD">
      <w:pPr>
        <w:pStyle w:val="CMDOutput"/>
      </w:pPr>
    </w:p>
    <w:p w14:paraId="7B6731EB" w14:textId="77777777" w:rsidR="001079F9" w:rsidRDefault="001079F9" w:rsidP="00050CAD">
      <w:pPr>
        <w:pStyle w:val="CMDOutput"/>
      </w:pPr>
    </w:p>
    <w:p w14:paraId="04CB0DCC" w14:textId="2ADA455C" w:rsidR="00050CAD" w:rsidRDefault="00050CAD" w:rsidP="009544F4">
      <w:pPr>
        <w:pStyle w:val="Ttulo3"/>
      </w:pPr>
      <w:r>
        <w:t>Actividad: pruebe la iteración de JSON.</w:t>
      </w:r>
    </w:p>
    <w:p w14:paraId="7CDD0A45" w14:textId="7C93D4B8" w:rsidR="00050CAD" w:rsidRDefault="000707BB" w:rsidP="00050CAD">
      <w:pPr>
        <w:pStyle w:val="BodyTextL25"/>
      </w:pPr>
      <w:r>
        <w:t>Guarde y ejecute el script</w:t>
      </w:r>
      <w:r>
        <w:rPr>
          <w:b/>
        </w:rPr>
        <w:t xml:space="preserve"> mapquest_parse-json_6.py</w:t>
      </w:r>
      <w:r>
        <w:t xml:space="preserve"> para verificar que funciona. Solucione el problema de su código, si es necesario Usted debería de tener un resultado similar al siguiente</w:t>
      </w:r>
    </w:p>
    <w:p w14:paraId="7BD2612D" w14:textId="77777777" w:rsidR="00004F92" w:rsidRPr="006E0571" w:rsidRDefault="00004F92" w:rsidP="000707BB">
      <w:pPr>
        <w:pStyle w:val="CMD"/>
        <w:rPr>
          <w:lang w:val="en-US"/>
        </w:rPr>
      </w:pPr>
      <w:r w:rsidRPr="006E0571">
        <w:rPr>
          <w:lang w:val="en-US"/>
        </w:rPr>
        <w:t>devasc@</w:t>
      </w:r>
      <w:proofErr w:type="gramStart"/>
      <w:r w:rsidRPr="006E0571">
        <w:rPr>
          <w:lang w:val="en-US"/>
        </w:rPr>
        <w:t>labvm:~</w:t>
      </w:r>
      <w:proofErr w:type="gramEnd"/>
      <w:r w:rsidRPr="006E0571">
        <w:rPr>
          <w:lang w:val="en-US"/>
        </w:rPr>
        <w:t xml:space="preserve">/labs/devnet-src/mapquest$ </w:t>
      </w:r>
      <w:r w:rsidRPr="006E0571">
        <w:rPr>
          <w:b/>
          <w:bCs/>
          <w:lang w:val="en-US"/>
        </w:rPr>
        <w:t xml:space="preserve">python3 mapquest_parse-json_6.py </w:t>
      </w:r>
    </w:p>
    <w:p w14:paraId="50E6ED8A" w14:textId="77777777" w:rsidR="00004F92" w:rsidRDefault="00004F92" w:rsidP="000707BB">
      <w:pPr>
        <w:pStyle w:val="CMD"/>
      </w:pPr>
      <w:r>
        <w:t xml:space="preserve">Localización inicial: </w:t>
      </w:r>
      <w:r w:rsidRPr="000707BB">
        <w:rPr>
          <w:b/>
          <w:bCs/>
        </w:rPr>
        <w:t>Washington, D.C.</w:t>
      </w:r>
    </w:p>
    <w:p w14:paraId="46339A14" w14:textId="70BC87FE" w:rsidR="00004F92" w:rsidRPr="009554BD" w:rsidRDefault="00004F92" w:rsidP="000707BB">
      <w:pPr>
        <w:pStyle w:val="CMD"/>
        <w:rPr>
          <w:lang w:val="es-CL"/>
        </w:rPr>
      </w:pPr>
      <w:r w:rsidRPr="009554BD">
        <w:rPr>
          <w:lang w:val="es-CL"/>
        </w:rPr>
        <w:t xml:space="preserve">Destino: </w:t>
      </w:r>
      <w:r w:rsidRPr="009554BD">
        <w:rPr>
          <w:b/>
          <w:bCs/>
          <w:lang w:val="es-CL"/>
        </w:rPr>
        <w:t>Baltimore, Md</w:t>
      </w:r>
      <w:r w:rsidRPr="009554BD">
        <w:rPr>
          <w:lang w:val="es-CL"/>
        </w:rPr>
        <w:t xml:space="preserve"> </w:t>
      </w:r>
    </w:p>
    <w:p w14:paraId="0BBA030D" w14:textId="1EBC4195" w:rsidR="00C12EF2" w:rsidRPr="00C12EF2" w:rsidRDefault="00C12EF2" w:rsidP="000707BB">
      <w:pPr>
        <w:pStyle w:val="CMD"/>
        <w:rPr>
          <w:lang w:val="es-CL"/>
        </w:rPr>
      </w:pPr>
      <w:r w:rsidRPr="001079F9">
        <w:rPr>
          <w:highlight w:val="yellow"/>
          <w:lang w:val="es-CL"/>
        </w:rPr>
        <w:t>Tipo de vehiculo: Según lo que usted haya creado.</w:t>
      </w:r>
      <w:r w:rsidRPr="00C12EF2">
        <w:rPr>
          <w:lang w:val="es-CL"/>
        </w:rPr>
        <w:t xml:space="preserve"> </w:t>
      </w:r>
    </w:p>
    <w:p w14:paraId="517DC8FC" w14:textId="77777777" w:rsidR="000707BB" w:rsidRPr="006E0571" w:rsidRDefault="000707BB" w:rsidP="000707BB">
      <w:pPr>
        <w:pStyle w:val="CMDOutput"/>
        <w:rPr>
          <w:lang w:val="en-US"/>
        </w:rPr>
      </w:pPr>
      <w:r w:rsidRPr="009554BD">
        <w:rPr>
          <w:lang w:val="en-US"/>
        </w:rPr>
        <w:lastRenderedPageBreak/>
        <w:t>URL: https://www.mapquestapi.com/directions/v2/route?key =FZADAFoy22VieeeEMZCBFXL5VJSXIPPZ&amp;from=Wash</w:t>
      </w:r>
      <w:r w:rsidRPr="006E0571">
        <w:rPr>
          <w:lang w:val="en-US"/>
        </w:rPr>
        <w:t>ington%2C+D.C.&amp;to=Baltimore%2C+MD</w:t>
      </w:r>
    </w:p>
    <w:p w14:paraId="67AEB76F" w14:textId="77777777" w:rsidR="00004F92" w:rsidRDefault="00004F92" w:rsidP="00004F92">
      <w:pPr>
        <w:pStyle w:val="CMDOutput"/>
      </w:pPr>
      <w:r>
        <w:t>Estado de la API: 0 = Una llamada de ruta exitosa.</w:t>
      </w:r>
    </w:p>
    <w:p w14:paraId="34C015CF" w14:textId="77777777" w:rsidR="00004F92" w:rsidRDefault="00004F92" w:rsidP="00004F92">
      <w:pPr>
        <w:pStyle w:val="CMDOutput"/>
      </w:pPr>
    </w:p>
    <w:p w14:paraId="48118309" w14:textId="77777777" w:rsidR="00004F92" w:rsidRDefault="00004F92" w:rsidP="00004F92">
      <w:pPr>
        <w:pStyle w:val="CMDOutput"/>
      </w:pPr>
      <w:r>
        <w:t>=============================================</w:t>
      </w:r>
    </w:p>
    <w:p w14:paraId="62DCCC21" w14:textId="77777777" w:rsidR="00004F92" w:rsidRDefault="00004F92" w:rsidP="00004F92">
      <w:pPr>
        <w:pStyle w:val="CMDOutput"/>
      </w:pPr>
      <w:r>
        <w:t>Direcciones desde Washington, D.C. a Baltimore, Md</w:t>
      </w:r>
    </w:p>
    <w:p w14:paraId="4B90025A" w14:textId="77777777" w:rsidR="00004F92" w:rsidRDefault="00004F92" w:rsidP="00004F92">
      <w:pPr>
        <w:pStyle w:val="CMDOutput"/>
      </w:pPr>
      <w:r>
        <w:t>Duración del viaje: 00:49:29</w:t>
      </w:r>
    </w:p>
    <w:p w14:paraId="6EB713E7" w14:textId="77777777" w:rsidR="00004F92" w:rsidRDefault="00004F92" w:rsidP="00004F92">
      <w:pPr>
        <w:pStyle w:val="CMDOutput"/>
      </w:pPr>
      <w:r>
        <w:t>Kilómetros: 61.32</w:t>
      </w:r>
    </w:p>
    <w:p w14:paraId="008383A0" w14:textId="1D14CD66" w:rsidR="00004F92" w:rsidRDefault="00B75CB2" w:rsidP="00004F92">
      <w:pPr>
        <w:pStyle w:val="CMDOutput"/>
      </w:pPr>
      <w:r>
        <w:t>Combustible utilizado (Litros</w:t>
      </w:r>
      <w:r w:rsidR="00004F92">
        <w:t>): 6.24</w:t>
      </w:r>
    </w:p>
    <w:p w14:paraId="0DA8493D" w14:textId="50F4AD4E" w:rsidR="001079F9" w:rsidRDefault="001079F9" w:rsidP="00004F92">
      <w:pPr>
        <w:pStyle w:val="CMDOutput"/>
      </w:pPr>
      <w:r>
        <w:t>Costo: $8.112</w:t>
      </w:r>
    </w:p>
    <w:p w14:paraId="505D4A98" w14:textId="77777777" w:rsidR="00004F92" w:rsidRDefault="00004F92" w:rsidP="00004F92">
      <w:pPr>
        <w:pStyle w:val="CMDOutput"/>
      </w:pPr>
      <w:r>
        <w:t>=============================================</w:t>
      </w:r>
    </w:p>
    <w:p w14:paraId="26038F46" w14:textId="77777777" w:rsidR="00004F92" w:rsidRDefault="00004F92" w:rsidP="00004F92">
      <w:pPr>
        <w:pStyle w:val="CMDOutput"/>
      </w:pPr>
      <w:r>
        <w:t>Salga hacia el norte por la 6ª ST/US-50 E/US-1 N hacia Pennsylvania Ave/US-1 Alt N. (1,28 km)</w:t>
      </w:r>
    </w:p>
    <w:p w14:paraId="719C3E81" w14:textId="77777777" w:rsidR="00004F92" w:rsidRDefault="00004F92" w:rsidP="00004F92">
      <w:pPr>
        <w:pStyle w:val="CMDOutput"/>
      </w:pPr>
      <w:r>
        <w:t>Gire a la derecha en New York Ave/US-50 E. Y continúe por US-50 E (cruce hacia Maryland). (7.51 km)</w:t>
      </w:r>
    </w:p>
    <w:p w14:paraId="1216BF0C" w14:textId="77777777" w:rsidR="00004F92" w:rsidRDefault="00004F92" w:rsidP="00004F92">
      <w:pPr>
        <w:pStyle w:val="CMDOutput"/>
      </w:pPr>
      <w:r>
        <w:t>Tome la salida Balt-Wash Parkway a la izquierda hacia Baltimore. (0.88 km)</w:t>
      </w:r>
    </w:p>
    <w:p w14:paraId="0DABDD4B" w14:textId="77777777" w:rsidR="00004F92" w:rsidRDefault="00004F92" w:rsidP="00004F92">
      <w:pPr>
        <w:pStyle w:val="CMDOutput"/>
      </w:pPr>
      <w:r>
        <w:t>Incorpórese en MD-295 N. (50.38 km)</w:t>
      </w:r>
    </w:p>
    <w:p w14:paraId="155546FD" w14:textId="77777777" w:rsidR="00004F92" w:rsidRDefault="00004F92" w:rsidP="00004F92">
      <w:pPr>
        <w:pStyle w:val="CMDOutput"/>
      </w:pPr>
      <w:r>
        <w:t>Gire a la derecha hacia W Pratt St. (0,86 km)</w:t>
      </w:r>
    </w:p>
    <w:p w14:paraId="039108FE" w14:textId="77777777" w:rsidR="00004F92" w:rsidRDefault="00004F92" w:rsidP="00004F92">
      <w:pPr>
        <w:pStyle w:val="CMDOutput"/>
      </w:pPr>
      <w:r>
        <w:t>Gire a la izquierda hacia S Calvert ST/MD-2. (0.43 km)</w:t>
      </w:r>
    </w:p>
    <w:p w14:paraId="6E12AAC6" w14:textId="77777777" w:rsidR="00004F92" w:rsidRDefault="00004F92" w:rsidP="00004F92">
      <w:pPr>
        <w:pStyle w:val="CMDOutput"/>
      </w:pPr>
      <w:r>
        <w:t>Bienvenido a BALTIMORE, MD. (0.00 km)</w:t>
      </w:r>
    </w:p>
    <w:p w14:paraId="5D2E581A" w14:textId="77777777" w:rsidR="00004F92" w:rsidRDefault="00004F92" w:rsidP="00004F92">
      <w:pPr>
        <w:pStyle w:val="CMDOutput"/>
      </w:pPr>
      <w:r>
        <w:t>=============================================</w:t>
      </w:r>
    </w:p>
    <w:p w14:paraId="55F6C61E" w14:textId="77777777" w:rsidR="00004F92" w:rsidRDefault="00004F92" w:rsidP="00004F92">
      <w:pPr>
        <w:pStyle w:val="CMDOutput"/>
      </w:pPr>
    </w:p>
    <w:p w14:paraId="771B6395" w14:textId="77777777" w:rsidR="00004F92" w:rsidRDefault="00004F92" w:rsidP="000707BB">
      <w:pPr>
        <w:pStyle w:val="CMD"/>
      </w:pPr>
      <w:r>
        <w:t xml:space="preserve">Ubicación de inicio: </w:t>
      </w:r>
      <w:r w:rsidRPr="00F9680B">
        <w:rPr>
          <w:b/>
          <w:bCs/>
        </w:rPr>
        <w:t>q</w:t>
      </w:r>
    </w:p>
    <w:p w14:paraId="4EB9C5B0" w14:textId="5D56AE44" w:rsidR="0009730E" w:rsidRDefault="00004F92" w:rsidP="00C12EF2">
      <w:pPr>
        <w:pStyle w:val="CMDOutput"/>
      </w:pPr>
      <w:r>
        <w:t>devasc@</w:t>
      </w:r>
      <w:proofErr w:type="gramStart"/>
      <w:r>
        <w:t>labvm:~</w:t>
      </w:r>
      <w:proofErr w:type="gramEnd"/>
      <w:r>
        <w:t>/labs/devnet-src/mapquest$</w:t>
      </w:r>
    </w:p>
    <w:p w14:paraId="61683C32" w14:textId="79862EBD" w:rsidR="00FE100F" w:rsidRDefault="00FE100F" w:rsidP="00C12EF2">
      <w:pPr>
        <w:pStyle w:val="CMDOutput"/>
      </w:pPr>
    </w:p>
    <w:tbl>
      <w:tblPr>
        <w:tblStyle w:val="Tablaconcuadrcula"/>
        <w:tblW w:w="0" w:type="auto"/>
        <w:tblInd w:w="720" w:type="dxa"/>
        <w:tblLook w:val="04A0" w:firstRow="1" w:lastRow="0" w:firstColumn="1" w:lastColumn="0" w:noHBand="0" w:noVBand="1"/>
      </w:tblPr>
      <w:tblGrid>
        <w:gridCol w:w="9350"/>
      </w:tblGrid>
      <w:tr w:rsidR="00FE100F" w14:paraId="22E3B06F" w14:textId="77777777" w:rsidTr="00FE100F">
        <w:tc>
          <w:tcPr>
            <w:tcW w:w="10070" w:type="dxa"/>
          </w:tcPr>
          <w:p w14:paraId="52F10F1B" w14:textId="77777777" w:rsidR="00FE100F" w:rsidRDefault="00FE100F" w:rsidP="00C12EF2">
            <w:pPr>
              <w:pStyle w:val="CMDOutput"/>
              <w:ind w:left="0"/>
            </w:pPr>
            <w:r>
              <w:t>Agregue evidencia de la salida del script entre ciudades de Chile y entre ubicaciones de la Quinta región</w:t>
            </w:r>
          </w:p>
          <w:p w14:paraId="7EF675F0" w14:textId="2049608B" w:rsidR="00FE100F" w:rsidRDefault="008374DE" w:rsidP="00C12EF2">
            <w:pPr>
              <w:pStyle w:val="CMDOutput"/>
              <w:ind w:left="0"/>
            </w:pPr>
            <w:r w:rsidRPr="008374DE">
              <w:lastRenderedPageBreak/>
              <w:drawing>
                <wp:inline distT="0" distB="0" distL="0" distR="0" wp14:anchorId="3A097430" wp14:editId="17BB180D">
                  <wp:extent cx="6400800" cy="4305935"/>
                  <wp:effectExtent l="0" t="0" r="0" b="0"/>
                  <wp:docPr id="1838196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96391" name=""/>
                          <pic:cNvPicPr/>
                        </pic:nvPicPr>
                        <pic:blipFill>
                          <a:blip r:embed="rId26"/>
                          <a:stretch>
                            <a:fillRect/>
                          </a:stretch>
                        </pic:blipFill>
                        <pic:spPr>
                          <a:xfrm>
                            <a:off x="0" y="0"/>
                            <a:ext cx="6400800" cy="4305935"/>
                          </a:xfrm>
                          <a:prstGeom prst="rect">
                            <a:avLst/>
                          </a:prstGeom>
                        </pic:spPr>
                      </pic:pic>
                    </a:graphicData>
                  </a:graphic>
                </wp:inline>
              </w:drawing>
            </w:r>
          </w:p>
          <w:p w14:paraId="5B9764CD" w14:textId="0984CF8D" w:rsidR="00FE100F" w:rsidRDefault="008374DE" w:rsidP="00C12EF2">
            <w:pPr>
              <w:pStyle w:val="CMDOutput"/>
              <w:ind w:left="0"/>
            </w:pPr>
            <w:r w:rsidRPr="008374DE">
              <w:lastRenderedPageBreak/>
              <w:drawing>
                <wp:inline distT="0" distB="0" distL="0" distR="0" wp14:anchorId="471B0753" wp14:editId="72F4D058">
                  <wp:extent cx="6400800" cy="5092700"/>
                  <wp:effectExtent l="0" t="0" r="0" b="0"/>
                  <wp:docPr id="807588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88605" name=""/>
                          <pic:cNvPicPr/>
                        </pic:nvPicPr>
                        <pic:blipFill>
                          <a:blip r:embed="rId27"/>
                          <a:stretch>
                            <a:fillRect/>
                          </a:stretch>
                        </pic:blipFill>
                        <pic:spPr>
                          <a:xfrm>
                            <a:off x="0" y="0"/>
                            <a:ext cx="6400800" cy="5092700"/>
                          </a:xfrm>
                          <a:prstGeom prst="rect">
                            <a:avLst/>
                          </a:prstGeom>
                        </pic:spPr>
                      </pic:pic>
                    </a:graphicData>
                  </a:graphic>
                </wp:inline>
              </w:drawing>
            </w:r>
          </w:p>
          <w:p w14:paraId="6DEBDE5C" w14:textId="77777777" w:rsidR="00FE100F" w:rsidRDefault="00FE100F" w:rsidP="00C12EF2">
            <w:pPr>
              <w:pStyle w:val="CMDOutput"/>
              <w:ind w:left="0"/>
            </w:pPr>
          </w:p>
          <w:p w14:paraId="18D32FCA" w14:textId="77777777" w:rsidR="00FE100F" w:rsidRDefault="00FE100F" w:rsidP="00C12EF2">
            <w:pPr>
              <w:pStyle w:val="CMDOutput"/>
              <w:ind w:left="0"/>
            </w:pPr>
          </w:p>
          <w:p w14:paraId="52B01E2D" w14:textId="77777777" w:rsidR="00FE100F" w:rsidRDefault="00FE100F" w:rsidP="00C12EF2">
            <w:pPr>
              <w:pStyle w:val="CMDOutput"/>
              <w:ind w:left="0"/>
            </w:pPr>
          </w:p>
          <w:p w14:paraId="55E2B521" w14:textId="77777777" w:rsidR="00FE100F" w:rsidRDefault="00FE100F" w:rsidP="00C12EF2">
            <w:pPr>
              <w:pStyle w:val="CMDOutput"/>
              <w:ind w:left="0"/>
            </w:pPr>
          </w:p>
          <w:p w14:paraId="3D227F03" w14:textId="77777777" w:rsidR="00FE100F" w:rsidRDefault="00FE100F" w:rsidP="00C12EF2">
            <w:pPr>
              <w:pStyle w:val="CMDOutput"/>
              <w:ind w:left="0"/>
            </w:pPr>
          </w:p>
          <w:p w14:paraId="399C6FA4" w14:textId="77777777" w:rsidR="00FE100F" w:rsidRDefault="00FE100F" w:rsidP="00C12EF2">
            <w:pPr>
              <w:pStyle w:val="CMDOutput"/>
              <w:ind w:left="0"/>
            </w:pPr>
          </w:p>
          <w:p w14:paraId="161AEEBD" w14:textId="77777777" w:rsidR="00FE100F" w:rsidRDefault="00FE100F" w:rsidP="00C12EF2">
            <w:pPr>
              <w:pStyle w:val="CMDOutput"/>
              <w:ind w:left="0"/>
            </w:pPr>
          </w:p>
          <w:p w14:paraId="0162C4CE" w14:textId="77777777" w:rsidR="00FE100F" w:rsidRDefault="00FE100F" w:rsidP="00C12EF2">
            <w:pPr>
              <w:pStyle w:val="CMDOutput"/>
              <w:ind w:left="0"/>
            </w:pPr>
          </w:p>
          <w:p w14:paraId="143F4206" w14:textId="77777777" w:rsidR="00FE100F" w:rsidRDefault="00FE100F" w:rsidP="00C12EF2">
            <w:pPr>
              <w:pStyle w:val="CMDOutput"/>
              <w:ind w:left="0"/>
            </w:pPr>
          </w:p>
          <w:p w14:paraId="42251000" w14:textId="22D659C9" w:rsidR="00FE100F" w:rsidRDefault="00FE100F" w:rsidP="00C12EF2">
            <w:pPr>
              <w:pStyle w:val="CMDOutput"/>
              <w:ind w:left="0"/>
            </w:pPr>
          </w:p>
        </w:tc>
      </w:tr>
    </w:tbl>
    <w:p w14:paraId="2BBBEF2A" w14:textId="77777777" w:rsidR="00FE100F" w:rsidRPr="0009730E" w:rsidRDefault="00FE100F" w:rsidP="00C12EF2">
      <w:pPr>
        <w:pStyle w:val="CMDOutput"/>
      </w:pPr>
    </w:p>
    <w:p w14:paraId="5A941785" w14:textId="4F4ED36D" w:rsidR="00050CAD" w:rsidRPr="00050CAD" w:rsidRDefault="00050CAD" w:rsidP="00433CA2">
      <w:pPr>
        <w:pStyle w:val="ConfigWindow"/>
      </w:pPr>
    </w:p>
    <w:sectPr w:rsidR="00050CAD" w:rsidRPr="00050CAD" w:rsidSect="009C3182">
      <w:headerReference w:type="default" r:id="rId28"/>
      <w:footerReference w:type="default" r:id="rId29"/>
      <w:headerReference w:type="first" r:id="rId30"/>
      <w:footerReference w:type="first" r:id="rId31"/>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0B60" w14:textId="77777777" w:rsidR="00B46506" w:rsidRDefault="00B46506" w:rsidP="00710659">
      <w:pPr>
        <w:spacing w:after="0" w:line="240" w:lineRule="auto"/>
      </w:pPr>
      <w:r>
        <w:separator/>
      </w:r>
    </w:p>
    <w:p w14:paraId="2BF328AF" w14:textId="77777777" w:rsidR="00B46506" w:rsidRDefault="00B46506"/>
  </w:endnote>
  <w:endnote w:type="continuationSeparator" w:id="0">
    <w:p w14:paraId="21907A55" w14:textId="77777777" w:rsidR="00B46506" w:rsidRDefault="00B46506" w:rsidP="00710659">
      <w:pPr>
        <w:spacing w:after="0" w:line="240" w:lineRule="auto"/>
      </w:pPr>
      <w:r>
        <w:continuationSeparator/>
      </w:r>
    </w:p>
    <w:p w14:paraId="3EB1CAAC" w14:textId="77777777" w:rsidR="00B46506" w:rsidRDefault="00B465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49FC8" w14:textId="4E9DBD88" w:rsidR="000652A3" w:rsidRPr="00882B63" w:rsidRDefault="000652A3" w:rsidP="00E859E3">
    <w:pPr>
      <w:pStyle w:val="Piedepgina"/>
      <w:rPr>
        <w:szCs w:val="16"/>
      </w:rPr>
    </w:pPr>
    <w:r w:rsidRPr="00B31F19">
      <w:rPr>
        <w:rFonts w:ascii="Symbol" w:eastAsia="Symbol" w:hAnsi="Symbol" w:cs="Symbol"/>
      </w:rPr>
      <w:t>ã</w:t>
    </w:r>
    <w:r>
      <w:t xml:space="preserve"> </w:t>
    </w:r>
    <w:sdt>
      <w:sdtPr>
        <w:alias w:val="Comentario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2020</w:t>
        </w:r>
      </w:sdtContent>
    </w:sdt>
    <w:r>
      <w:t xml:space="preserve"> - </w:t>
    </w:r>
    <w:r>
      <w:fldChar w:fldCharType="begin"/>
    </w:r>
    <w:r>
      <w:instrText xml:space="preserve"> SAVEDATE  \@ "aaaa"  \* MERGEFORMAT </w:instrText>
    </w:r>
    <w:r>
      <w:fldChar w:fldCharType="separate"/>
    </w:r>
    <w:r w:rsidR="00D7313F">
      <w:rPr>
        <w:noProof/>
      </w:rPr>
      <w:t>aa</w:t>
    </w:r>
    <w:r>
      <w:fldChar w:fldCharType="end"/>
    </w:r>
    <w:r>
      <w:t xml:space="preserve"> Cisco y/o sus filiales. Todos los derechos reservados. Información pública de Cisco </w:t>
    </w:r>
    <w:r>
      <w:tab/>
      <w:t xml:space="preserve">Página </w:t>
    </w:r>
    <w:r w:rsidRPr="0090659A">
      <w:rPr>
        <w:b/>
        <w:szCs w:val="16"/>
      </w:rPr>
      <w:fldChar w:fldCharType="begin"/>
    </w:r>
    <w:r w:rsidRPr="0090659A">
      <w:rPr>
        <w:b/>
        <w:szCs w:val="16"/>
      </w:rPr>
      <w:instrText xml:space="preserve"> PAGE </w:instrText>
    </w:r>
    <w:r w:rsidRPr="0090659A">
      <w:rPr>
        <w:b/>
        <w:szCs w:val="16"/>
      </w:rPr>
      <w:fldChar w:fldCharType="separate"/>
    </w:r>
    <w:r w:rsidR="009D1838">
      <w:rPr>
        <w:b/>
        <w:noProof/>
        <w:szCs w:val="16"/>
      </w:rPr>
      <w:t>21</w:t>
    </w:r>
    <w:r w:rsidRPr="0090659A">
      <w:rPr>
        <w:b/>
        <w:szCs w:val="16"/>
      </w:rPr>
      <w:fldChar w:fldCharType="end"/>
    </w:r>
    <w:r>
      <w:t xml:space="preserve"> de </w:t>
    </w:r>
    <w:r w:rsidRPr="0090659A">
      <w:rPr>
        <w:b/>
        <w:szCs w:val="16"/>
      </w:rPr>
      <w:fldChar w:fldCharType="begin"/>
    </w:r>
    <w:r w:rsidRPr="0090659A">
      <w:rPr>
        <w:b/>
        <w:szCs w:val="16"/>
      </w:rPr>
      <w:instrText xml:space="preserve"> NUMPAGES  </w:instrText>
    </w:r>
    <w:r w:rsidRPr="0090659A">
      <w:rPr>
        <w:b/>
        <w:szCs w:val="16"/>
      </w:rPr>
      <w:fldChar w:fldCharType="separate"/>
    </w:r>
    <w:r w:rsidR="009D1838">
      <w:rPr>
        <w:b/>
        <w:noProof/>
        <w:szCs w:val="16"/>
      </w:rPr>
      <w:t>22</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1B35B" w14:textId="4992CA10" w:rsidR="000652A3" w:rsidRPr="00882B63" w:rsidRDefault="000652A3" w:rsidP="00E859E3">
    <w:pPr>
      <w:pStyle w:val="Piedepgina"/>
      <w:rPr>
        <w:szCs w:val="16"/>
      </w:rPr>
    </w:pPr>
    <w:r w:rsidRPr="00B31F19">
      <w:rPr>
        <w:rFonts w:ascii="Symbol" w:eastAsia="Symbol" w:hAnsi="Symbol" w:cs="Symbol"/>
      </w:rPr>
      <w:t>ã</w:t>
    </w:r>
    <w:r>
      <w:t xml:space="preserve"> </w:t>
    </w:r>
    <w:sdt>
      <w:sdtPr>
        <w:alias w:val="Comentario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t>2020</w:t>
        </w:r>
      </w:sdtContent>
    </w:sdt>
    <w:r>
      <w:t xml:space="preserve"> - </w:t>
    </w:r>
    <w:r>
      <w:fldChar w:fldCharType="begin"/>
    </w:r>
    <w:r>
      <w:instrText xml:space="preserve"> SAVEDATE  \@ "aaaa"  \* MERGEFORMAT </w:instrText>
    </w:r>
    <w:r>
      <w:fldChar w:fldCharType="separate"/>
    </w:r>
    <w:r w:rsidR="00D7313F">
      <w:rPr>
        <w:noProof/>
      </w:rPr>
      <w:t>aa</w:t>
    </w:r>
    <w:r>
      <w:fldChar w:fldCharType="end"/>
    </w:r>
    <w:r>
      <w:t xml:space="preserve"> Cisco y/o sus filiales. Todos los derechos reservados. Información pública de Cisco </w:t>
    </w:r>
    <w:r>
      <w:tab/>
      <w:t xml:space="preserve">Página </w:t>
    </w:r>
    <w:r w:rsidRPr="0090659A">
      <w:rPr>
        <w:b/>
        <w:szCs w:val="16"/>
      </w:rPr>
      <w:fldChar w:fldCharType="begin"/>
    </w:r>
    <w:r w:rsidRPr="0090659A">
      <w:rPr>
        <w:b/>
        <w:szCs w:val="16"/>
      </w:rPr>
      <w:instrText xml:space="preserve"> PAGE </w:instrText>
    </w:r>
    <w:r w:rsidRPr="0090659A">
      <w:rPr>
        <w:b/>
        <w:szCs w:val="16"/>
      </w:rPr>
      <w:fldChar w:fldCharType="separate"/>
    </w:r>
    <w:r w:rsidR="008615D0">
      <w:rPr>
        <w:b/>
        <w:noProof/>
        <w:szCs w:val="16"/>
      </w:rPr>
      <w:t>1</w:t>
    </w:r>
    <w:r w:rsidRPr="0090659A">
      <w:rPr>
        <w:b/>
        <w:szCs w:val="16"/>
      </w:rPr>
      <w:fldChar w:fldCharType="end"/>
    </w:r>
    <w:r>
      <w:t xml:space="preserve"> de </w:t>
    </w:r>
    <w:r w:rsidRPr="0090659A">
      <w:rPr>
        <w:b/>
        <w:szCs w:val="16"/>
      </w:rPr>
      <w:fldChar w:fldCharType="begin"/>
    </w:r>
    <w:r w:rsidRPr="0090659A">
      <w:rPr>
        <w:b/>
        <w:szCs w:val="16"/>
      </w:rPr>
      <w:instrText xml:space="preserve"> NUMPAGES  </w:instrText>
    </w:r>
    <w:r w:rsidRPr="0090659A">
      <w:rPr>
        <w:b/>
        <w:szCs w:val="16"/>
      </w:rPr>
      <w:fldChar w:fldCharType="separate"/>
    </w:r>
    <w:r w:rsidR="008615D0">
      <w:rPr>
        <w:b/>
        <w:noProof/>
        <w:szCs w:val="16"/>
      </w:rPr>
      <w:t>22</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FACAF" w14:textId="77777777" w:rsidR="00B46506" w:rsidRDefault="00B46506" w:rsidP="00710659">
      <w:pPr>
        <w:spacing w:after="0" w:line="240" w:lineRule="auto"/>
      </w:pPr>
      <w:r>
        <w:separator/>
      </w:r>
    </w:p>
    <w:p w14:paraId="02209796" w14:textId="77777777" w:rsidR="00B46506" w:rsidRDefault="00B46506"/>
  </w:footnote>
  <w:footnote w:type="continuationSeparator" w:id="0">
    <w:p w14:paraId="11577F30" w14:textId="77777777" w:rsidR="00B46506" w:rsidRDefault="00B46506" w:rsidP="00710659">
      <w:pPr>
        <w:spacing w:after="0" w:line="240" w:lineRule="auto"/>
      </w:pPr>
      <w:r>
        <w:continuationSeparator/>
      </w:r>
    </w:p>
    <w:p w14:paraId="64B715C6" w14:textId="77777777" w:rsidR="00B46506" w:rsidRDefault="00B465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ítulo"/>
      <w:tag w:val=""/>
      <w:id w:val="-1711953976"/>
      <w:placeholder>
        <w:docPart w:val="8DA469D0261E49F1A83840D5D91AABAE"/>
      </w:placeholder>
      <w:dataBinding w:prefixMappings="xmlns:ns0='http://purl.org/dc/elements/1.1/' xmlns:ns1='http://schemas.openxmlformats.org/package/2006/metadata/core-properties' " w:xpath="/ns1:coreProperties[1]/ns0:title[1]" w:storeItemID="{6C3C8BC8-F283-45AE-878A-BAB7291924A1}"/>
      <w:text/>
    </w:sdtPr>
    <w:sdtContent>
      <w:p w14:paraId="2EE0B86E" w14:textId="3EE26CD3" w:rsidR="000652A3" w:rsidRDefault="000652A3" w:rsidP="008402F2">
        <w:pPr>
          <w:pStyle w:val="PageHead"/>
        </w:pPr>
        <w:r>
          <w:t>Laboratorio - Integrar una API REST en una aplicación Python</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6DE1" w14:textId="77777777" w:rsidR="000652A3" w:rsidRDefault="000652A3" w:rsidP="006C3FCF">
    <w:pPr>
      <w:ind w:left="-288"/>
    </w:pPr>
    <w:r>
      <w:rPr>
        <w:noProof/>
        <w:lang w:val="es-CL" w:eastAsia="es-CL"/>
      </w:rPr>
      <w:drawing>
        <wp:inline distT="0" distB="0" distL="0" distR="0" wp14:anchorId="5ABEB7DD" wp14:editId="61A08FE5">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4C75CB"/>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02ABB0"/>
    <w:multiLevelType w:val="multilevel"/>
    <w:tmpl w:val="E56AAEC8"/>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A149BA"/>
    <w:multiLevelType w:val="multilevel"/>
    <w:tmpl w:val="63F88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7228C"/>
    <w:multiLevelType w:val="multilevel"/>
    <w:tmpl w:val="DC2AF71E"/>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96360"/>
    <w:multiLevelType w:val="multilevel"/>
    <w:tmpl w:val="7398136E"/>
    <w:styleLink w:val="PartStepSubStepList"/>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DF612DD"/>
    <w:multiLevelType w:val="multilevel"/>
    <w:tmpl w:val="F92A5A10"/>
    <w:styleLink w:val="LabList"/>
    <w:lvl w:ilvl="0">
      <w:start w:val="1"/>
      <w:numFmt w:val="none"/>
      <w:pStyle w:val="Ttulo1"/>
      <w:suff w:val="nothing"/>
      <w:lvlText w:val=""/>
      <w:lvlJc w:val="left"/>
      <w:pPr>
        <w:ind w:left="0" w:firstLine="0"/>
      </w:pPr>
      <w:rPr>
        <w:rFonts w:hint="default"/>
      </w:rPr>
    </w:lvl>
    <w:lvl w:ilvl="1">
      <w:start w:val="1"/>
      <w:numFmt w:val="decimal"/>
      <w:pStyle w:val="Ttulo2"/>
      <w:suff w:val="space"/>
      <w:lvlText w:val="Parte %2:"/>
      <w:lvlJc w:val="left"/>
      <w:pPr>
        <w:ind w:left="0" w:firstLine="0"/>
      </w:pPr>
      <w:rPr>
        <w:rFonts w:hint="default"/>
      </w:rPr>
    </w:lvl>
    <w:lvl w:ilvl="2">
      <w:start w:val="1"/>
      <w:numFmt w:val="decimal"/>
      <w:pStyle w:val="Ttulo3"/>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4F7870"/>
    <w:multiLevelType w:val="multilevel"/>
    <w:tmpl w:val="5C92C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77B78"/>
    <w:multiLevelType w:val="multilevel"/>
    <w:tmpl w:val="DB06027C"/>
    <w:lvl w:ilvl="0">
      <w:start w:val="1"/>
      <w:numFmt w:val="decimal"/>
      <w:lvlText w:val="Parte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2BFD3541"/>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FDA26A5"/>
    <w:multiLevelType w:val="multilevel"/>
    <w:tmpl w:val="909E8D62"/>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0B669D9"/>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185057F"/>
    <w:multiLevelType w:val="hybridMultilevel"/>
    <w:tmpl w:val="0B5E8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3FF21"/>
    <w:multiLevelType w:val="multilevel"/>
    <w:tmpl w:val="DB640F3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B421848"/>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B4F148A"/>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EC42FC3"/>
    <w:multiLevelType w:val="multilevel"/>
    <w:tmpl w:val="182E1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4F25AF"/>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916357"/>
    <w:multiLevelType w:val="hybridMultilevel"/>
    <w:tmpl w:val="F8CEB6AC"/>
    <w:lvl w:ilvl="0" w:tplc="0DACF470">
      <w:numFmt w:val="bullet"/>
      <w:lvlText w:val="-"/>
      <w:lvlJc w:val="left"/>
      <w:pPr>
        <w:ind w:left="1680" w:hanging="360"/>
      </w:pPr>
      <w:rPr>
        <w:rFonts w:ascii="Courier New" w:eastAsia="Calibri" w:hAnsi="Courier New" w:cs="Courier New"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1" w15:restartNumberingAfterBreak="0">
    <w:nsid w:val="49545986"/>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3" w15:restartNumberingAfterBreak="0">
    <w:nsid w:val="544D5C61"/>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3C95AA7"/>
    <w:multiLevelType w:val="multilevel"/>
    <w:tmpl w:val="F4C4B8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5" w15:restartNumberingAfterBreak="0">
    <w:nsid w:val="64B609B2"/>
    <w:multiLevelType w:val="multilevel"/>
    <w:tmpl w:val="42F2979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5716F60"/>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60473D5"/>
    <w:multiLevelType w:val="multilevel"/>
    <w:tmpl w:val="ED8CA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E0675"/>
    <w:multiLevelType w:val="hybridMultilevel"/>
    <w:tmpl w:val="3F1A499C"/>
    <w:lvl w:ilvl="0" w:tplc="340A0001">
      <w:start w:val="1"/>
      <w:numFmt w:val="bullet"/>
      <w:lvlText w:val=""/>
      <w:lvlJc w:val="left"/>
      <w:pPr>
        <w:ind w:left="1080" w:hanging="360"/>
      </w:pPr>
      <w:rPr>
        <w:rFonts w:ascii="Symbol" w:hAnsi="Symbol"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9" w15:restartNumberingAfterBreak="0">
    <w:nsid w:val="744D7C8E"/>
    <w:multiLevelType w:val="multilevel"/>
    <w:tmpl w:val="5D2E1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31194C"/>
    <w:multiLevelType w:val="multilevel"/>
    <w:tmpl w:val="7398136E"/>
    <w:lvl w:ilvl="0">
      <w:start w:val="1"/>
      <w:numFmt w:val="decimal"/>
      <w:suff w:val="space"/>
      <w:lvlText w:val="Parte %1:"/>
      <w:lvlJc w:val="left"/>
      <w:pPr>
        <w:ind w:left="0" w:firstLine="0"/>
      </w:pPr>
      <w:rPr>
        <w:rFonts w:hint="default"/>
      </w:rPr>
    </w:lvl>
    <w:lvl w:ilvl="1">
      <w:start w:val="1"/>
      <w:numFmt w:val="decimal"/>
      <w:suff w:val="space"/>
      <w:lvlText w:val="Tarea %2:"/>
      <w:lvlJc w:val="left"/>
      <w:pPr>
        <w:ind w:left="0" w:firstLine="0"/>
      </w:pPr>
      <w:rPr>
        <w:rFonts w:hint="default"/>
      </w:rPr>
    </w:lvl>
    <w:lvl w:ilvl="2">
      <w:start w:val="1"/>
      <w:numFmt w:val="decimal"/>
      <w:suff w:val="space"/>
      <w:lvlText w:val="Paso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F663E9E"/>
    <w:multiLevelType w:val="multilevel"/>
    <w:tmpl w:val="C498A2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778912866">
    <w:abstractNumId w:val="3"/>
  </w:num>
  <w:num w:numId="2" w16cid:durableId="705913167">
    <w:abstractNumId w:val="12"/>
  </w:num>
  <w:num w:numId="3" w16cid:durableId="303897214">
    <w:abstractNumId w:val="25"/>
  </w:num>
  <w:num w:numId="4" w16cid:durableId="849611020">
    <w:abstractNumId w:val="15"/>
  </w:num>
  <w:num w:numId="5" w16cid:durableId="756249652">
    <w:abstractNumId w:val="22"/>
  </w:num>
  <w:num w:numId="6" w16cid:durableId="717627718">
    <w:abstractNumId w:val="8"/>
    <w:lvlOverride w:ilvl="0">
      <w:lvl w:ilvl="0">
        <w:start w:val="1"/>
        <w:numFmt w:val="decimal"/>
        <w:pStyle w:val="Ttulo1"/>
        <w:suff w:val="space"/>
        <w:lvlText w:val="Parte %1:"/>
        <w:lvlJc w:val="left"/>
        <w:pPr>
          <w:ind w:left="0" w:firstLine="0"/>
        </w:pPr>
        <w:rPr>
          <w:rFonts w:hint="default"/>
        </w:rPr>
      </w:lvl>
    </w:lvlOverride>
    <w:lvlOverride w:ilvl="1">
      <w:lvl w:ilvl="1">
        <w:start w:val="1"/>
        <w:numFmt w:val="decimal"/>
        <w:pStyle w:val="Ttulo2"/>
        <w:suff w:val="space"/>
        <w:lvlText w:val="Tarea %2:"/>
        <w:lvlJc w:val="left"/>
        <w:pPr>
          <w:ind w:left="0" w:firstLine="0"/>
        </w:pPr>
        <w:rPr>
          <w:rFonts w:hint="default"/>
        </w:rPr>
      </w:lvl>
    </w:lvlOverride>
    <w:lvlOverride w:ilvl="2">
      <w:lvl w:ilvl="2">
        <w:start w:val="1"/>
        <w:numFmt w:val="decimal"/>
        <w:pStyle w:val="Ttulo3"/>
        <w:suff w:val="space"/>
        <w:lvlText w:val="Paso %3:"/>
        <w:lvlJc w:val="left"/>
        <w:pPr>
          <w:ind w:left="0" w:firstLine="0"/>
        </w:pPr>
        <w:rPr>
          <w:rFonts w:hint="default"/>
        </w:rPr>
      </w:lvl>
    </w:lvlOverride>
    <w:lvlOverride w:ilvl="3">
      <w:lvl w:ilvl="3">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0298951">
    <w:abstractNumId w:val="6"/>
  </w:num>
  <w:num w:numId="8" w16cid:durableId="1922789149">
    <w:abstractNumId w:val="8"/>
    <w:lvlOverride w:ilvl="0">
      <w:startOverride w:val="1"/>
      <w:lvl w:ilvl="0">
        <w:start w:val="1"/>
        <w:numFmt w:val="decimal"/>
        <w:pStyle w:val="Ttulo1"/>
        <w:suff w:val="space"/>
        <w:lvlText w:val="Parte %1:"/>
        <w:lvlJc w:val="left"/>
        <w:pPr>
          <w:ind w:left="0" w:firstLine="0"/>
        </w:pPr>
        <w:rPr>
          <w:rFonts w:hint="default"/>
        </w:rPr>
      </w:lvl>
    </w:lvlOverride>
    <w:lvlOverride w:ilvl="1">
      <w:startOverride w:val="1"/>
      <w:lvl w:ilvl="1">
        <w:start w:val="1"/>
        <w:numFmt w:val="decimal"/>
        <w:pStyle w:val="Ttulo2"/>
        <w:suff w:val="space"/>
        <w:lvlText w:val="Tarea %2:"/>
        <w:lvlJc w:val="left"/>
        <w:pPr>
          <w:ind w:left="0" w:firstLine="0"/>
        </w:pPr>
        <w:rPr>
          <w:rFonts w:hint="default"/>
        </w:rPr>
      </w:lvl>
    </w:lvlOverride>
    <w:lvlOverride w:ilvl="2">
      <w:startOverride w:val="1"/>
      <w:lvl w:ilvl="2">
        <w:start w:val="1"/>
        <w:numFmt w:val="decimal"/>
        <w:pStyle w:val="Ttulo3"/>
        <w:suff w:val="space"/>
        <w:lvlText w:val="Paso %3:"/>
        <w:lvlJc w:val="left"/>
        <w:pPr>
          <w:ind w:left="0" w:firstLine="0"/>
        </w:pPr>
        <w:rPr>
          <w:rFonts w:hint="default"/>
        </w:rPr>
      </w:lvl>
    </w:lvlOverride>
    <w:lvlOverride w:ilvl="3">
      <w:lvl w:ilvl="3">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16cid:durableId="1151364729">
    <w:abstractNumId w:val="8"/>
  </w:num>
  <w:num w:numId="10" w16cid:durableId="1325665625">
    <w:abstractNumId w:val="2"/>
  </w:num>
  <w:num w:numId="11" w16cid:durableId="451948706">
    <w:abstractNumId w:val="4"/>
  </w:num>
  <w:num w:numId="12" w16cid:durableId="2109694429">
    <w:abstractNumId w:val="10"/>
    <w:lvlOverride w:ilvl="0">
      <w:lvl w:ilvl="0">
        <w:start w:val="1"/>
        <w:numFmt w:val="decimal"/>
        <w:lvlText w:val="Parte %1:"/>
        <w:lvlJc w:val="left"/>
        <w:pPr>
          <w:tabs>
            <w:tab w:val="num" w:pos="1152"/>
          </w:tabs>
          <w:ind w:left="1152" w:hanging="792"/>
        </w:pPr>
        <w:rPr>
          <w:rFonts w:hint="default"/>
        </w:rPr>
      </w:lvl>
    </w:lvlOverride>
  </w:num>
  <w:num w:numId="13" w16cid:durableId="147985061">
    <w:abstractNumId w:val="8"/>
  </w:num>
  <w:num w:numId="14" w16cid:durableId="292753995">
    <w:abstractNumId w:val="7"/>
    <w:lvlOverride w:ilvl="0">
      <w:lvl w:ilvl="0">
        <w:start w:val="1"/>
        <w:numFmt w:val="decimal"/>
        <w:suff w:val="space"/>
        <w:lvlText w:val="Parte %1:"/>
        <w:lvlJc w:val="left"/>
        <w:pPr>
          <w:ind w:left="0" w:firstLine="0"/>
        </w:pPr>
        <w:rPr>
          <w:rFonts w:hint="default"/>
        </w:rPr>
      </w:lvl>
    </w:lvlOverride>
    <w:lvlOverride w:ilvl="1">
      <w:lvl w:ilvl="1">
        <w:start w:val="1"/>
        <w:numFmt w:val="decimal"/>
        <w:suff w:val="space"/>
        <w:lvlText w:val="Tarea %2:"/>
        <w:lvlJc w:val="left"/>
        <w:pPr>
          <w:ind w:left="0" w:firstLine="0"/>
        </w:pPr>
        <w:rPr>
          <w:rFonts w:hint="default"/>
        </w:rPr>
      </w:lvl>
    </w:lvlOverride>
    <w:lvlOverride w:ilvl="2">
      <w:lvl w:ilvl="2">
        <w:start w:val="1"/>
        <w:numFmt w:val="decimal"/>
        <w:suff w:val="space"/>
        <w:lvlText w:val="Paso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16cid:durableId="1450973411">
    <w:abstractNumId w:val="7"/>
    <w:lvlOverride w:ilvl="0">
      <w:startOverride w:val="1"/>
      <w:lvl w:ilvl="0">
        <w:start w:val="1"/>
        <w:numFmt w:val="decimal"/>
        <w:suff w:val="space"/>
        <w:lvlText w:val="Parte %1:"/>
        <w:lvlJc w:val="left"/>
        <w:pPr>
          <w:ind w:left="0" w:firstLine="0"/>
        </w:pPr>
        <w:rPr>
          <w:rFonts w:hint="default"/>
        </w:rPr>
      </w:lvl>
    </w:lvlOverride>
    <w:lvlOverride w:ilvl="1">
      <w:startOverride w:val="1"/>
      <w:lvl w:ilvl="1">
        <w:start w:val="1"/>
        <w:numFmt w:val="decimal"/>
        <w:suff w:val="space"/>
        <w:lvlText w:val="Tarea %2:"/>
        <w:lvlJc w:val="left"/>
        <w:pPr>
          <w:ind w:left="0" w:firstLine="0"/>
        </w:pPr>
        <w:rPr>
          <w:rFonts w:hint="default"/>
        </w:rPr>
      </w:lvl>
    </w:lvlOverride>
    <w:lvlOverride w:ilvl="2">
      <w:startOverride w:val="1"/>
      <w:lvl w:ilvl="2">
        <w:start w:val="1"/>
        <w:numFmt w:val="decimal"/>
        <w:suff w:val="space"/>
        <w:lvlText w:val="Paso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b w:val="0"/>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6" w16cid:durableId="1778022494">
    <w:abstractNumId w:val="7"/>
  </w:num>
  <w:num w:numId="17" w16cid:durableId="12924543">
    <w:abstractNumId w:val="7"/>
  </w:num>
  <w:num w:numId="18" w16cid:durableId="1801997029">
    <w:abstractNumId w:val="24"/>
  </w:num>
  <w:num w:numId="19" w16cid:durableId="1943031423">
    <w:abstractNumId w:val="31"/>
  </w:num>
  <w:num w:numId="20" w16cid:durableId="1975216544">
    <w:abstractNumId w:val="29"/>
  </w:num>
  <w:num w:numId="21" w16cid:durableId="421219907">
    <w:abstractNumId w:val="14"/>
  </w:num>
  <w:num w:numId="22" w16cid:durableId="855968521">
    <w:abstractNumId w:val="9"/>
  </w:num>
  <w:num w:numId="23" w16cid:durableId="1136754008">
    <w:abstractNumId w:val="0"/>
  </w:num>
  <w:num w:numId="24" w16cid:durableId="1623608105">
    <w:abstractNumId w:val="5"/>
  </w:num>
  <w:num w:numId="25" w16cid:durableId="714814838">
    <w:abstractNumId w:val="18"/>
  </w:num>
  <w:num w:numId="26" w16cid:durableId="1908101722">
    <w:abstractNumId w:val="27"/>
  </w:num>
  <w:num w:numId="27" w16cid:durableId="289940230">
    <w:abstractNumId w:val="23"/>
  </w:num>
  <w:num w:numId="28" w16cid:durableId="1646663605">
    <w:abstractNumId w:val="16"/>
  </w:num>
  <w:num w:numId="29" w16cid:durableId="1112549033">
    <w:abstractNumId w:val="21"/>
  </w:num>
  <w:num w:numId="30" w16cid:durableId="1930308200">
    <w:abstractNumId w:val="17"/>
  </w:num>
  <w:num w:numId="31" w16cid:durableId="1442646926">
    <w:abstractNumId w:val="13"/>
  </w:num>
  <w:num w:numId="32" w16cid:durableId="879514538">
    <w:abstractNumId w:val="1"/>
  </w:num>
  <w:num w:numId="33" w16cid:durableId="361126524">
    <w:abstractNumId w:val="11"/>
  </w:num>
  <w:num w:numId="34" w16cid:durableId="1113595877">
    <w:abstractNumId w:val="19"/>
  </w:num>
  <w:num w:numId="35" w16cid:durableId="1794589734">
    <w:abstractNumId w:val="26"/>
  </w:num>
  <w:num w:numId="36" w16cid:durableId="1723402437">
    <w:abstractNumId w:val="30"/>
  </w:num>
  <w:num w:numId="37" w16cid:durableId="937326100">
    <w:abstractNumId w:val="20"/>
  </w:num>
  <w:num w:numId="38" w16cid:durableId="449740151">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grammar="clean"/>
  <w:attachedTemplate r:id="rId1"/>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CAD"/>
    <w:rsid w:val="00001BDF"/>
    <w:rsid w:val="0000380F"/>
    <w:rsid w:val="00003C0E"/>
    <w:rsid w:val="00004175"/>
    <w:rsid w:val="00004F92"/>
    <w:rsid w:val="000059C9"/>
    <w:rsid w:val="00011B1B"/>
    <w:rsid w:val="00012C22"/>
    <w:rsid w:val="000160F7"/>
    <w:rsid w:val="00016D5B"/>
    <w:rsid w:val="00016F30"/>
    <w:rsid w:val="0002047C"/>
    <w:rsid w:val="00021B9A"/>
    <w:rsid w:val="000242D6"/>
    <w:rsid w:val="00024EE5"/>
    <w:rsid w:val="00031319"/>
    <w:rsid w:val="00036126"/>
    <w:rsid w:val="00041AF6"/>
    <w:rsid w:val="00044E62"/>
    <w:rsid w:val="00050BA4"/>
    <w:rsid w:val="00050CAD"/>
    <w:rsid w:val="0005141D"/>
    <w:rsid w:val="00051738"/>
    <w:rsid w:val="0005242B"/>
    <w:rsid w:val="00052548"/>
    <w:rsid w:val="000533EB"/>
    <w:rsid w:val="000556E7"/>
    <w:rsid w:val="00060696"/>
    <w:rsid w:val="00062D89"/>
    <w:rsid w:val="000652A3"/>
    <w:rsid w:val="00067A67"/>
    <w:rsid w:val="000707BB"/>
    <w:rsid w:val="00070C16"/>
    <w:rsid w:val="00071528"/>
    <w:rsid w:val="00075EA9"/>
    <w:rsid w:val="000769CF"/>
    <w:rsid w:val="00080AD8"/>
    <w:rsid w:val="000815D8"/>
    <w:rsid w:val="00084C99"/>
    <w:rsid w:val="00085CC6"/>
    <w:rsid w:val="00090116"/>
    <w:rsid w:val="00090C07"/>
    <w:rsid w:val="0009147A"/>
    <w:rsid w:val="00091E8D"/>
    <w:rsid w:val="0009378D"/>
    <w:rsid w:val="00094A31"/>
    <w:rsid w:val="00094CAF"/>
    <w:rsid w:val="000970CB"/>
    <w:rsid w:val="00097163"/>
    <w:rsid w:val="0009730E"/>
    <w:rsid w:val="000A22C8"/>
    <w:rsid w:val="000B2344"/>
    <w:rsid w:val="000B7D19"/>
    <w:rsid w:val="000B7DE5"/>
    <w:rsid w:val="000C2118"/>
    <w:rsid w:val="000C333E"/>
    <w:rsid w:val="000C5EF2"/>
    <w:rsid w:val="000C6425"/>
    <w:rsid w:val="000C6E6E"/>
    <w:rsid w:val="000C7B7D"/>
    <w:rsid w:val="000D55B4"/>
    <w:rsid w:val="000D7328"/>
    <w:rsid w:val="000E65F0"/>
    <w:rsid w:val="000F072C"/>
    <w:rsid w:val="000F2074"/>
    <w:rsid w:val="000F2A61"/>
    <w:rsid w:val="000F31D7"/>
    <w:rsid w:val="000F6743"/>
    <w:rsid w:val="001006C2"/>
    <w:rsid w:val="00100742"/>
    <w:rsid w:val="00100781"/>
    <w:rsid w:val="00101BE8"/>
    <w:rsid w:val="00102EC6"/>
    <w:rsid w:val="00103401"/>
    <w:rsid w:val="00103A44"/>
    <w:rsid w:val="00103D36"/>
    <w:rsid w:val="0010436E"/>
    <w:rsid w:val="001079F9"/>
    <w:rsid w:val="00107B2B"/>
    <w:rsid w:val="00112AC5"/>
    <w:rsid w:val="00112C4B"/>
    <w:rsid w:val="001133DD"/>
    <w:rsid w:val="00120CBE"/>
    <w:rsid w:val="00121BAE"/>
    <w:rsid w:val="00125806"/>
    <w:rsid w:val="001261C4"/>
    <w:rsid w:val="00126C80"/>
    <w:rsid w:val="00130A20"/>
    <w:rsid w:val="001314FB"/>
    <w:rsid w:val="00134940"/>
    <w:rsid w:val="001366EC"/>
    <w:rsid w:val="0014219C"/>
    <w:rsid w:val="001425ED"/>
    <w:rsid w:val="00143450"/>
    <w:rsid w:val="00144997"/>
    <w:rsid w:val="001523C0"/>
    <w:rsid w:val="001535FE"/>
    <w:rsid w:val="00154E3A"/>
    <w:rsid w:val="00155352"/>
    <w:rsid w:val="00157902"/>
    <w:rsid w:val="00161DBF"/>
    <w:rsid w:val="00162105"/>
    <w:rsid w:val="00162EEA"/>
    <w:rsid w:val="00163164"/>
    <w:rsid w:val="00166253"/>
    <w:rsid w:val="0016684F"/>
    <w:rsid w:val="001704B7"/>
    <w:rsid w:val="001708A6"/>
    <w:rsid w:val="001710C0"/>
    <w:rsid w:val="00172AFB"/>
    <w:rsid w:val="001772B8"/>
    <w:rsid w:val="00180FBF"/>
    <w:rsid w:val="001813C3"/>
    <w:rsid w:val="0018210B"/>
    <w:rsid w:val="00182CF4"/>
    <w:rsid w:val="00186CE1"/>
    <w:rsid w:val="00191F00"/>
    <w:rsid w:val="0019264C"/>
    <w:rsid w:val="00192F12"/>
    <w:rsid w:val="00193F14"/>
    <w:rsid w:val="00196CBC"/>
    <w:rsid w:val="0019753E"/>
    <w:rsid w:val="00197614"/>
    <w:rsid w:val="001A0312"/>
    <w:rsid w:val="001A15DA"/>
    <w:rsid w:val="001A1B85"/>
    <w:rsid w:val="001A2694"/>
    <w:rsid w:val="001A3CC7"/>
    <w:rsid w:val="001A59E2"/>
    <w:rsid w:val="001A67A4"/>
    <w:rsid w:val="001A69AC"/>
    <w:rsid w:val="001B2019"/>
    <w:rsid w:val="001B4595"/>
    <w:rsid w:val="001B67D8"/>
    <w:rsid w:val="001B6BA3"/>
    <w:rsid w:val="001B6F95"/>
    <w:rsid w:val="001B796D"/>
    <w:rsid w:val="001B79F6"/>
    <w:rsid w:val="001C05A1"/>
    <w:rsid w:val="001C1D9E"/>
    <w:rsid w:val="001C5998"/>
    <w:rsid w:val="001C7C3B"/>
    <w:rsid w:val="001D3E07"/>
    <w:rsid w:val="001D54A5"/>
    <w:rsid w:val="001D5B6F"/>
    <w:rsid w:val="001E0AB8"/>
    <w:rsid w:val="001E38E0"/>
    <w:rsid w:val="001E4E72"/>
    <w:rsid w:val="001E62B3"/>
    <w:rsid w:val="001E6424"/>
    <w:rsid w:val="001F0171"/>
    <w:rsid w:val="001F0D77"/>
    <w:rsid w:val="001F643A"/>
    <w:rsid w:val="001F701B"/>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60CD4"/>
    <w:rsid w:val="002639D8"/>
    <w:rsid w:val="00265F77"/>
    <w:rsid w:val="00266C83"/>
    <w:rsid w:val="00267E5D"/>
    <w:rsid w:val="00270FCC"/>
    <w:rsid w:val="002768DC"/>
    <w:rsid w:val="00283C7F"/>
    <w:rsid w:val="00294C8F"/>
    <w:rsid w:val="002A0B2E"/>
    <w:rsid w:val="002A0DC1"/>
    <w:rsid w:val="002A6C56"/>
    <w:rsid w:val="002C04C4"/>
    <w:rsid w:val="002C090C"/>
    <w:rsid w:val="002C1243"/>
    <w:rsid w:val="002C1815"/>
    <w:rsid w:val="002C475E"/>
    <w:rsid w:val="002C6AD6"/>
    <w:rsid w:val="002C6BD9"/>
    <w:rsid w:val="002D07C0"/>
    <w:rsid w:val="002D6C2A"/>
    <w:rsid w:val="002D7A86"/>
    <w:rsid w:val="002F45FF"/>
    <w:rsid w:val="002F66D3"/>
    <w:rsid w:val="002F6D17"/>
    <w:rsid w:val="00302887"/>
    <w:rsid w:val="003056EB"/>
    <w:rsid w:val="003071FF"/>
    <w:rsid w:val="00310652"/>
    <w:rsid w:val="00311065"/>
    <w:rsid w:val="0031371D"/>
    <w:rsid w:val="0031789F"/>
    <w:rsid w:val="00320788"/>
    <w:rsid w:val="0032202C"/>
    <w:rsid w:val="003233A3"/>
    <w:rsid w:val="0032541C"/>
    <w:rsid w:val="003330B0"/>
    <w:rsid w:val="00334C33"/>
    <w:rsid w:val="00335398"/>
    <w:rsid w:val="003363D2"/>
    <w:rsid w:val="00336EE2"/>
    <w:rsid w:val="0034218C"/>
    <w:rsid w:val="0034455D"/>
    <w:rsid w:val="00345438"/>
    <w:rsid w:val="0034604B"/>
    <w:rsid w:val="00346D17"/>
    <w:rsid w:val="00347972"/>
    <w:rsid w:val="0035469B"/>
    <w:rsid w:val="003559CC"/>
    <w:rsid w:val="00355D4B"/>
    <w:rsid w:val="003569D7"/>
    <w:rsid w:val="003608AC"/>
    <w:rsid w:val="00363A23"/>
    <w:rsid w:val="0036440C"/>
    <w:rsid w:val="0036465A"/>
    <w:rsid w:val="00372055"/>
    <w:rsid w:val="00380649"/>
    <w:rsid w:val="00390C38"/>
    <w:rsid w:val="003912A0"/>
    <w:rsid w:val="00392748"/>
    <w:rsid w:val="00392C65"/>
    <w:rsid w:val="00392ED5"/>
    <w:rsid w:val="003A19DC"/>
    <w:rsid w:val="003A1B45"/>
    <w:rsid w:val="003A220C"/>
    <w:rsid w:val="003B256A"/>
    <w:rsid w:val="003B46FC"/>
    <w:rsid w:val="003B5767"/>
    <w:rsid w:val="003B6EA5"/>
    <w:rsid w:val="003B7605"/>
    <w:rsid w:val="003C08AA"/>
    <w:rsid w:val="003C2A7B"/>
    <w:rsid w:val="003C49EF"/>
    <w:rsid w:val="003C6BCA"/>
    <w:rsid w:val="003C7902"/>
    <w:rsid w:val="003D0BFF"/>
    <w:rsid w:val="003D2639"/>
    <w:rsid w:val="003D6EF1"/>
    <w:rsid w:val="003E5BE5"/>
    <w:rsid w:val="003F18D1"/>
    <w:rsid w:val="003F20EC"/>
    <w:rsid w:val="003F4F0E"/>
    <w:rsid w:val="003F6096"/>
    <w:rsid w:val="003F6E06"/>
    <w:rsid w:val="00400D37"/>
    <w:rsid w:val="00403C7A"/>
    <w:rsid w:val="004057A6"/>
    <w:rsid w:val="00406554"/>
    <w:rsid w:val="00407755"/>
    <w:rsid w:val="0041293B"/>
    <w:rsid w:val="004131B0"/>
    <w:rsid w:val="00416C42"/>
    <w:rsid w:val="00422476"/>
    <w:rsid w:val="0042385C"/>
    <w:rsid w:val="00426FA5"/>
    <w:rsid w:val="00431654"/>
    <w:rsid w:val="004325A6"/>
    <w:rsid w:val="00433CA2"/>
    <w:rsid w:val="00434926"/>
    <w:rsid w:val="00442212"/>
    <w:rsid w:val="00443ACE"/>
    <w:rsid w:val="00444217"/>
    <w:rsid w:val="004478F4"/>
    <w:rsid w:val="00450F7A"/>
    <w:rsid w:val="00452C6D"/>
    <w:rsid w:val="00455E0B"/>
    <w:rsid w:val="0045724D"/>
    <w:rsid w:val="00457934"/>
    <w:rsid w:val="00462B9F"/>
    <w:rsid w:val="00464EE5"/>
    <w:rsid w:val="004656D7"/>
    <w:rsid w:val="004659EE"/>
    <w:rsid w:val="0047098D"/>
    <w:rsid w:val="00473E34"/>
    <w:rsid w:val="00476BA9"/>
    <w:rsid w:val="00481650"/>
    <w:rsid w:val="00490807"/>
    <w:rsid w:val="004932C9"/>
    <w:rsid w:val="004936C2"/>
    <w:rsid w:val="0049379C"/>
    <w:rsid w:val="004A1CA0"/>
    <w:rsid w:val="004A2014"/>
    <w:rsid w:val="004A22E9"/>
    <w:rsid w:val="004A4ACD"/>
    <w:rsid w:val="004A506C"/>
    <w:rsid w:val="004A5BC5"/>
    <w:rsid w:val="004A7E5B"/>
    <w:rsid w:val="004B023D"/>
    <w:rsid w:val="004C0909"/>
    <w:rsid w:val="004C3F97"/>
    <w:rsid w:val="004D01F2"/>
    <w:rsid w:val="004D13EC"/>
    <w:rsid w:val="004D2CED"/>
    <w:rsid w:val="004D3119"/>
    <w:rsid w:val="004D3301"/>
    <w:rsid w:val="004D3339"/>
    <w:rsid w:val="004D34A2"/>
    <w:rsid w:val="004D353F"/>
    <w:rsid w:val="004D36D7"/>
    <w:rsid w:val="004D5964"/>
    <w:rsid w:val="004D682B"/>
    <w:rsid w:val="004E6152"/>
    <w:rsid w:val="004F1640"/>
    <w:rsid w:val="004F344A"/>
    <w:rsid w:val="004F4EC3"/>
    <w:rsid w:val="00504ED4"/>
    <w:rsid w:val="0050722C"/>
    <w:rsid w:val="00510639"/>
    <w:rsid w:val="005106D5"/>
    <w:rsid w:val="00511791"/>
    <w:rsid w:val="005139BE"/>
    <w:rsid w:val="00516142"/>
    <w:rsid w:val="0051681C"/>
    <w:rsid w:val="00517290"/>
    <w:rsid w:val="00517C86"/>
    <w:rsid w:val="00520027"/>
    <w:rsid w:val="0052093C"/>
    <w:rsid w:val="00521B31"/>
    <w:rsid w:val="00522469"/>
    <w:rsid w:val="0052400A"/>
    <w:rsid w:val="00527A80"/>
    <w:rsid w:val="00536277"/>
    <w:rsid w:val="00536F43"/>
    <w:rsid w:val="00542616"/>
    <w:rsid w:val="005468C1"/>
    <w:rsid w:val="005510BA"/>
    <w:rsid w:val="005538C8"/>
    <w:rsid w:val="00554B4E"/>
    <w:rsid w:val="00556C02"/>
    <w:rsid w:val="00561BB2"/>
    <w:rsid w:val="00563249"/>
    <w:rsid w:val="0056593F"/>
    <w:rsid w:val="00570A65"/>
    <w:rsid w:val="005745E8"/>
    <w:rsid w:val="005762B1"/>
    <w:rsid w:val="00580456"/>
    <w:rsid w:val="00580E73"/>
    <w:rsid w:val="00582A0A"/>
    <w:rsid w:val="00592329"/>
    <w:rsid w:val="00593386"/>
    <w:rsid w:val="0059625E"/>
    <w:rsid w:val="00596998"/>
    <w:rsid w:val="0059790F"/>
    <w:rsid w:val="005A3AD8"/>
    <w:rsid w:val="005A6E62"/>
    <w:rsid w:val="005B2FB3"/>
    <w:rsid w:val="005C0D4E"/>
    <w:rsid w:val="005C2A7C"/>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07F66"/>
    <w:rsid w:val="006131CE"/>
    <w:rsid w:val="0061336B"/>
    <w:rsid w:val="006143D6"/>
    <w:rsid w:val="00617D6E"/>
    <w:rsid w:val="00620ED5"/>
    <w:rsid w:val="00622D61"/>
    <w:rsid w:val="00624198"/>
    <w:rsid w:val="006314DE"/>
    <w:rsid w:val="00636C28"/>
    <w:rsid w:val="006428E5"/>
    <w:rsid w:val="00644958"/>
    <w:rsid w:val="006513FB"/>
    <w:rsid w:val="006541AE"/>
    <w:rsid w:val="006558F9"/>
    <w:rsid w:val="00656EEF"/>
    <w:rsid w:val="006571F5"/>
    <w:rsid w:val="006576AF"/>
    <w:rsid w:val="0067154C"/>
    <w:rsid w:val="00672919"/>
    <w:rsid w:val="00677544"/>
    <w:rsid w:val="0068048E"/>
    <w:rsid w:val="00681305"/>
    <w:rsid w:val="00681687"/>
    <w:rsid w:val="00686295"/>
    <w:rsid w:val="00686587"/>
    <w:rsid w:val="00686AF6"/>
    <w:rsid w:val="006904CF"/>
    <w:rsid w:val="00695EE2"/>
    <w:rsid w:val="0069660B"/>
    <w:rsid w:val="006A1B33"/>
    <w:rsid w:val="006A48F1"/>
    <w:rsid w:val="006A71A3"/>
    <w:rsid w:val="006B03F2"/>
    <w:rsid w:val="006B11D2"/>
    <w:rsid w:val="006B14C1"/>
    <w:rsid w:val="006B1639"/>
    <w:rsid w:val="006B3044"/>
    <w:rsid w:val="006B5CA7"/>
    <w:rsid w:val="006B5E89"/>
    <w:rsid w:val="006C19B2"/>
    <w:rsid w:val="006C30A0"/>
    <w:rsid w:val="006C35FF"/>
    <w:rsid w:val="006C3FCF"/>
    <w:rsid w:val="006C4CC4"/>
    <w:rsid w:val="006C57F2"/>
    <w:rsid w:val="006C5949"/>
    <w:rsid w:val="006C6832"/>
    <w:rsid w:val="006D1370"/>
    <w:rsid w:val="006D2716"/>
    <w:rsid w:val="006D2C28"/>
    <w:rsid w:val="006D3FC1"/>
    <w:rsid w:val="006D7590"/>
    <w:rsid w:val="006E0571"/>
    <w:rsid w:val="006E372B"/>
    <w:rsid w:val="006E5FE9"/>
    <w:rsid w:val="006E6581"/>
    <w:rsid w:val="006E71DF"/>
    <w:rsid w:val="006F1616"/>
    <w:rsid w:val="006F1CC4"/>
    <w:rsid w:val="006F2A86"/>
    <w:rsid w:val="006F3163"/>
    <w:rsid w:val="00705FEC"/>
    <w:rsid w:val="00710659"/>
    <w:rsid w:val="0071147A"/>
    <w:rsid w:val="0071185D"/>
    <w:rsid w:val="007137AB"/>
    <w:rsid w:val="00721E01"/>
    <w:rsid w:val="007222AD"/>
    <w:rsid w:val="007267CF"/>
    <w:rsid w:val="00731F3F"/>
    <w:rsid w:val="00733BAB"/>
    <w:rsid w:val="0073604C"/>
    <w:rsid w:val="007436BF"/>
    <w:rsid w:val="007443E9"/>
    <w:rsid w:val="00745DCE"/>
    <w:rsid w:val="007471E4"/>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18B2"/>
    <w:rsid w:val="00792F4E"/>
    <w:rsid w:val="0079398D"/>
    <w:rsid w:val="00796C25"/>
    <w:rsid w:val="007A287C"/>
    <w:rsid w:val="007A3B2A"/>
    <w:rsid w:val="007A61BD"/>
    <w:rsid w:val="007B00AF"/>
    <w:rsid w:val="007B0C9D"/>
    <w:rsid w:val="007B5522"/>
    <w:rsid w:val="007C03A4"/>
    <w:rsid w:val="007C0EE0"/>
    <w:rsid w:val="007C1B71"/>
    <w:rsid w:val="007C1D04"/>
    <w:rsid w:val="007C2C04"/>
    <w:rsid w:val="007C2FBB"/>
    <w:rsid w:val="007C7164"/>
    <w:rsid w:val="007C7413"/>
    <w:rsid w:val="007D1984"/>
    <w:rsid w:val="007D2AFE"/>
    <w:rsid w:val="007E3264"/>
    <w:rsid w:val="007E3FEA"/>
    <w:rsid w:val="007E6402"/>
    <w:rsid w:val="007F0A0B"/>
    <w:rsid w:val="007F3A5A"/>
    <w:rsid w:val="007F3A60"/>
    <w:rsid w:val="007F3D0B"/>
    <w:rsid w:val="007F7C94"/>
    <w:rsid w:val="00802FFA"/>
    <w:rsid w:val="00803448"/>
    <w:rsid w:val="00810E4B"/>
    <w:rsid w:val="00814BAA"/>
    <w:rsid w:val="00816F0C"/>
    <w:rsid w:val="0082211C"/>
    <w:rsid w:val="00823DEA"/>
    <w:rsid w:val="00824295"/>
    <w:rsid w:val="00827A65"/>
    <w:rsid w:val="00830473"/>
    <w:rsid w:val="00830978"/>
    <w:rsid w:val="008313F3"/>
    <w:rsid w:val="008315F0"/>
    <w:rsid w:val="008374DE"/>
    <w:rsid w:val="008402F2"/>
    <w:rsid w:val="00840469"/>
    <w:rsid w:val="008405BB"/>
    <w:rsid w:val="0084564F"/>
    <w:rsid w:val="00846494"/>
    <w:rsid w:val="00847B20"/>
    <w:rsid w:val="008509D3"/>
    <w:rsid w:val="00853418"/>
    <w:rsid w:val="00856EBD"/>
    <w:rsid w:val="00857B15"/>
    <w:rsid w:val="00857CF6"/>
    <w:rsid w:val="008610ED"/>
    <w:rsid w:val="008615D0"/>
    <w:rsid w:val="00861C6A"/>
    <w:rsid w:val="00863CF8"/>
    <w:rsid w:val="00865199"/>
    <w:rsid w:val="0086523D"/>
    <w:rsid w:val="0086671C"/>
    <w:rsid w:val="00867EAF"/>
    <w:rsid w:val="00870763"/>
    <w:rsid w:val="008713EA"/>
    <w:rsid w:val="00873C6B"/>
    <w:rsid w:val="00875576"/>
    <w:rsid w:val="00882B63"/>
    <w:rsid w:val="00883500"/>
    <w:rsid w:val="0088426A"/>
    <w:rsid w:val="008852BA"/>
    <w:rsid w:val="00890108"/>
    <w:rsid w:val="00893877"/>
    <w:rsid w:val="0089532C"/>
    <w:rsid w:val="00896165"/>
    <w:rsid w:val="00896681"/>
    <w:rsid w:val="008A1148"/>
    <w:rsid w:val="008A2749"/>
    <w:rsid w:val="008A3A90"/>
    <w:rsid w:val="008B06D4"/>
    <w:rsid w:val="008B0F39"/>
    <w:rsid w:val="008B473A"/>
    <w:rsid w:val="008B4F20"/>
    <w:rsid w:val="008B68E7"/>
    <w:rsid w:val="008B7FFD"/>
    <w:rsid w:val="008C286A"/>
    <w:rsid w:val="008C2920"/>
    <w:rsid w:val="008C4307"/>
    <w:rsid w:val="008C5D17"/>
    <w:rsid w:val="008D23DF"/>
    <w:rsid w:val="008D73BF"/>
    <w:rsid w:val="008D7F09"/>
    <w:rsid w:val="008E00D5"/>
    <w:rsid w:val="008E5B64"/>
    <w:rsid w:val="008E7DAA"/>
    <w:rsid w:val="008F0094"/>
    <w:rsid w:val="008F03EF"/>
    <w:rsid w:val="008F340F"/>
    <w:rsid w:val="00903523"/>
    <w:rsid w:val="00906281"/>
    <w:rsid w:val="0090659A"/>
    <w:rsid w:val="00907509"/>
    <w:rsid w:val="00911080"/>
    <w:rsid w:val="00912500"/>
    <w:rsid w:val="00913398"/>
    <w:rsid w:val="0091350B"/>
    <w:rsid w:val="00915986"/>
    <w:rsid w:val="00916041"/>
    <w:rsid w:val="00917624"/>
    <w:rsid w:val="00925545"/>
    <w:rsid w:val="009259A8"/>
    <w:rsid w:val="00926CB2"/>
    <w:rsid w:val="00930386"/>
    <w:rsid w:val="009309F5"/>
    <w:rsid w:val="00933237"/>
    <w:rsid w:val="00933F28"/>
    <w:rsid w:val="009400C3"/>
    <w:rsid w:val="00942299"/>
    <w:rsid w:val="009453F7"/>
    <w:rsid w:val="00945C77"/>
    <w:rsid w:val="00946474"/>
    <w:rsid w:val="009476C0"/>
    <w:rsid w:val="009544F4"/>
    <w:rsid w:val="009554BD"/>
    <w:rsid w:val="00957A05"/>
    <w:rsid w:val="00963E34"/>
    <w:rsid w:val="00964DFA"/>
    <w:rsid w:val="00970A69"/>
    <w:rsid w:val="00972533"/>
    <w:rsid w:val="0098155C"/>
    <w:rsid w:val="00981CCA"/>
    <w:rsid w:val="00983B77"/>
    <w:rsid w:val="00996053"/>
    <w:rsid w:val="00997E71"/>
    <w:rsid w:val="009A0B2F"/>
    <w:rsid w:val="009A1CF4"/>
    <w:rsid w:val="009A37D7"/>
    <w:rsid w:val="009A4E17"/>
    <w:rsid w:val="009A6955"/>
    <w:rsid w:val="009A7028"/>
    <w:rsid w:val="009B0697"/>
    <w:rsid w:val="009B341C"/>
    <w:rsid w:val="009B5747"/>
    <w:rsid w:val="009B6586"/>
    <w:rsid w:val="009C0B81"/>
    <w:rsid w:val="009C3182"/>
    <w:rsid w:val="009D1838"/>
    <w:rsid w:val="009D2C27"/>
    <w:rsid w:val="009D503E"/>
    <w:rsid w:val="009E2309"/>
    <w:rsid w:val="009E42B9"/>
    <w:rsid w:val="009E4E17"/>
    <w:rsid w:val="009E54B9"/>
    <w:rsid w:val="009E6D27"/>
    <w:rsid w:val="009F4C2E"/>
    <w:rsid w:val="009F561C"/>
    <w:rsid w:val="00A014A3"/>
    <w:rsid w:val="00A02657"/>
    <w:rsid w:val="00A027CC"/>
    <w:rsid w:val="00A0412D"/>
    <w:rsid w:val="00A11B78"/>
    <w:rsid w:val="00A15DF0"/>
    <w:rsid w:val="00A21211"/>
    <w:rsid w:val="00A30F8A"/>
    <w:rsid w:val="00A33890"/>
    <w:rsid w:val="00A34E7F"/>
    <w:rsid w:val="00A46F0A"/>
    <w:rsid w:val="00A46F25"/>
    <w:rsid w:val="00A47CC2"/>
    <w:rsid w:val="00A502BA"/>
    <w:rsid w:val="00A60146"/>
    <w:rsid w:val="00A601A9"/>
    <w:rsid w:val="00A60F6F"/>
    <w:rsid w:val="00A61CA1"/>
    <w:rsid w:val="00A622C4"/>
    <w:rsid w:val="00A6283D"/>
    <w:rsid w:val="00A676FF"/>
    <w:rsid w:val="00A70592"/>
    <w:rsid w:val="00A72977"/>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B7A6C"/>
    <w:rsid w:val="00AC027E"/>
    <w:rsid w:val="00AC05AB"/>
    <w:rsid w:val="00AC1E7E"/>
    <w:rsid w:val="00AC507D"/>
    <w:rsid w:val="00AC64CD"/>
    <w:rsid w:val="00AC66E4"/>
    <w:rsid w:val="00AD0118"/>
    <w:rsid w:val="00AD04F2"/>
    <w:rsid w:val="00AD31B6"/>
    <w:rsid w:val="00AD4578"/>
    <w:rsid w:val="00AD68E9"/>
    <w:rsid w:val="00AD761F"/>
    <w:rsid w:val="00AD7782"/>
    <w:rsid w:val="00AE38FC"/>
    <w:rsid w:val="00AE41DC"/>
    <w:rsid w:val="00AE56C0"/>
    <w:rsid w:val="00AF7ACC"/>
    <w:rsid w:val="00B00914"/>
    <w:rsid w:val="00B02A8E"/>
    <w:rsid w:val="00B033E8"/>
    <w:rsid w:val="00B052EE"/>
    <w:rsid w:val="00B1081F"/>
    <w:rsid w:val="00B23DF3"/>
    <w:rsid w:val="00B2496B"/>
    <w:rsid w:val="00B27499"/>
    <w:rsid w:val="00B3010D"/>
    <w:rsid w:val="00B3206E"/>
    <w:rsid w:val="00B35151"/>
    <w:rsid w:val="00B433F2"/>
    <w:rsid w:val="00B458E8"/>
    <w:rsid w:val="00B46506"/>
    <w:rsid w:val="00B47940"/>
    <w:rsid w:val="00B5397B"/>
    <w:rsid w:val="00B53EE9"/>
    <w:rsid w:val="00B6183E"/>
    <w:rsid w:val="00B62809"/>
    <w:rsid w:val="00B65C8F"/>
    <w:rsid w:val="00B66888"/>
    <w:rsid w:val="00B72F2A"/>
    <w:rsid w:val="00B74716"/>
    <w:rsid w:val="00B75CB2"/>
    <w:rsid w:val="00B7675A"/>
    <w:rsid w:val="00B81898"/>
    <w:rsid w:val="00B82DED"/>
    <w:rsid w:val="00B8606B"/>
    <w:rsid w:val="00B878E7"/>
    <w:rsid w:val="00B879CC"/>
    <w:rsid w:val="00B97278"/>
    <w:rsid w:val="00B97943"/>
    <w:rsid w:val="00BA1D0B"/>
    <w:rsid w:val="00BA2B50"/>
    <w:rsid w:val="00BA6972"/>
    <w:rsid w:val="00BA6C2B"/>
    <w:rsid w:val="00BB1E0D"/>
    <w:rsid w:val="00BB1F5D"/>
    <w:rsid w:val="00BB26C8"/>
    <w:rsid w:val="00BB4D9B"/>
    <w:rsid w:val="00BB67BC"/>
    <w:rsid w:val="00BB73FF"/>
    <w:rsid w:val="00BB7688"/>
    <w:rsid w:val="00BC7423"/>
    <w:rsid w:val="00BC7CAC"/>
    <w:rsid w:val="00BD6D76"/>
    <w:rsid w:val="00BE3A73"/>
    <w:rsid w:val="00BE56B3"/>
    <w:rsid w:val="00BE676D"/>
    <w:rsid w:val="00BF04E8"/>
    <w:rsid w:val="00BF16BF"/>
    <w:rsid w:val="00BF286F"/>
    <w:rsid w:val="00BF4D1F"/>
    <w:rsid w:val="00BF76BE"/>
    <w:rsid w:val="00C02A73"/>
    <w:rsid w:val="00C054B7"/>
    <w:rsid w:val="00C063D2"/>
    <w:rsid w:val="00C07D89"/>
    <w:rsid w:val="00C07FD9"/>
    <w:rsid w:val="00C107A7"/>
    <w:rsid w:val="00C10955"/>
    <w:rsid w:val="00C11C4D"/>
    <w:rsid w:val="00C12EF2"/>
    <w:rsid w:val="00C162C0"/>
    <w:rsid w:val="00C163D2"/>
    <w:rsid w:val="00C1712C"/>
    <w:rsid w:val="00C20634"/>
    <w:rsid w:val="00C20803"/>
    <w:rsid w:val="00C212E0"/>
    <w:rsid w:val="00C23E16"/>
    <w:rsid w:val="00C27E37"/>
    <w:rsid w:val="00C32713"/>
    <w:rsid w:val="00C34F34"/>
    <w:rsid w:val="00C351B8"/>
    <w:rsid w:val="00C410D9"/>
    <w:rsid w:val="00C44DB7"/>
    <w:rsid w:val="00C4510A"/>
    <w:rsid w:val="00C47F2E"/>
    <w:rsid w:val="00C52BA6"/>
    <w:rsid w:val="00C57A1A"/>
    <w:rsid w:val="00C60B74"/>
    <w:rsid w:val="00C60BBD"/>
    <w:rsid w:val="00C6258F"/>
    <w:rsid w:val="00C62C41"/>
    <w:rsid w:val="00C63DF6"/>
    <w:rsid w:val="00C63E58"/>
    <w:rsid w:val="00C6495E"/>
    <w:rsid w:val="00C665A2"/>
    <w:rsid w:val="00C670EE"/>
    <w:rsid w:val="00C67E3B"/>
    <w:rsid w:val="00C71114"/>
    <w:rsid w:val="00C71F4C"/>
    <w:rsid w:val="00C73E03"/>
    <w:rsid w:val="00C77B29"/>
    <w:rsid w:val="00C834F9"/>
    <w:rsid w:val="00C867CB"/>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2BFF"/>
    <w:rsid w:val="00D030AE"/>
    <w:rsid w:val="00D07D4F"/>
    <w:rsid w:val="00D139C8"/>
    <w:rsid w:val="00D17F81"/>
    <w:rsid w:val="00D2758C"/>
    <w:rsid w:val="00D275CA"/>
    <w:rsid w:val="00D2789B"/>
    <w:rsid w:val="00D345AB"/>
    <w:rsid w:val="00D41566"/>
    <w:rsid w:val="00D452F4"/>
    <w:rsid w:val="00D45477"/>
    <w:rsid w:val="00D458EC"/>
    <w:rsid w:val="00D45C8C"/>
    <w:rsid w:val="00D4657B"/>
    <w:rsid w:val="00D501B0"/>
    <w:rsid w:val="00D52582"/>
    <w:rsid w:val="00D531D0"/>
    <w:rsid w:val="00D56A0E"/>
    <w:rsid w:val="00D57AD3"/>
    <w:rsid w:val="00D62F25"/>
    <w:rsid w:val="00D635FE"/>
    <w:rsid w:val="00D66A7B"/>
    <w:rsid w:val="00D729DE"/>
    <w:rsid w:val="00D7313F"/>
    <w:rsid w:val="00D75B6A"/>
    <w:rsid w:val="00D778DF"/>
    <w:rsid w:val="00D84BDA"/>
    <w:rsid w:val="00D86D9E"/>
    <w:rsid w:val="00D87013"/>
    <w:rsid w:val="00D876A8"/>
    <w:rsid w:val="00D87F26"/>
    <w:rsid w:val="00D913F0"/>
    <w:rsid w:val="00D93063"/>
    <w:rsid w:val="00D933B0"/>
    <w:rsid w:val="00D951FC"/>
    <w:rsid w:val="00D977E8"/>
    <w:rsid w:val="00D97B16"/>
    <w:rsid w:val="00DA085C"/>
    <w:rsid w:val="00DA119B"/>
    <w:rsid w:val="00DA5CBE"/>
    <w:rsid w:val="00DB1C89"/>
    <w:rsid w:val="00DB3763"/>
    <w:rsid w:val="00DB4029"/>
    <w:rsid w:val="00DB5F4D"/>
    <w:rsid w:val="00DB65A9"/>
    <w:rsid w:val="00DB66F2"/>
    <w:rsid w:val="00DB6DA5"/>
    <w:rsid w:val="00DB750F"/>
    <w:rsid w:val="00DC076B"/>
    <w:rsid w:val="00DC186F"/>
    <w:rsid w:val="00DC252F"/>
    <w:rsid w:val="00DC6050"/>
    <w:rsid w:val="00DC6445"/>
    <w:rsid w:val="00DD2BDB"/>
    <w:rsid w:val="00DD35E1"/>
    <w:rsid w:val="00DD43EA"/>
    <w:rsid w:val="00DD7822"/>
    <w:rsid w:val="00DE6F44"/>
    <w:rsid w:val="00DF1B58"/>
    <w:rsid w:val="00E009DA"/>
    <w:rsid w:val="00E01D81"/>
    <w:rsid w:val="00E037D9"/>
    <w:rsid w:val="00E04927"/>
    <w:rsid w:val="00E114CF"/>
    <w:rsid w:val="00E11A48"/>
    <w:rsid w:val="00E130EB"/>
    <w:rsid w:val="00E162CD"/>
    <w:rsid w:val="00E17FA5"/>
    <w:rsid w:val="00E21BFE"/>
    <w:rsid w:val="00E21C88"/>
    <w:rsid w:val="00E223AC"/>
    <w:rsid w:val="00E2535A"/>
    <w:rsid w:val="00E26930"/>
    <w:rsid w:val="00E27257"/>
    <w:rsid w:val="00E27F4F"/>
    <w:rsid w:val="00E30C27"/>
    <w:rsid w:val="00E33C65"/>
    <w:rsid w:val="00E436C2"/>
    <w:rsid w:val="00E449D0"/>
    <w:rsid w:val="00E44A34"/>
    <w:rsid w:val="00E4506A"/>
    <w:rsid w:val="00E51444"/>
    <w:rsid w:val="00E53F99"/>
    <w:rsid w:val="00E56510"/>
    <w:rsid w:val="00E62EA8"/>
    <w:rsid w:val="00E67A6E"/>
    <w:rsid w:val="00E70096"/>
    <w:rsid w:val="00E71B43"/>
    <w:rsid w:val="00E81612"/>
    <w:rsid w:val="00E81C49"/>
    <w:rsid w:val="00E82BD7"/>
    <w:rsid w:val="00E84DE9"/>
    <w:rsid w:val="00E859E3"/>
    <w:rsid w:val="00E87282"/>
    <w:rsid w:val="00E87D18"/>
    <w:rsid w:val="00E87D62"/>
    <w:rsid w:val="00E938F4"/>
    <w:rsid w:val="00E96520"/>
    <w:rsid w:val="00E97333"/>
    <w:rsid w:val="00EA486E"/>
    <w:rsid w:val="00EA4FA3"/>
    <w:rsid w:val="00EB001B"/>
    <w:rsid w:val="00EB3082"/>
    <w:rsid w:val="00EB5441"/>
    <w:rsid w:val="00EB6C33"/>
    <w:rsid w:val="00EC1DEA"/>
    <w:rsid w:val="00EC25FB"/>
    <w:rsid w:val="00EC2AC3"/>
    <w:rsid w:val="00EC6F62"/>
    <w:rsid w:val="00ED2EA2"/>
    <w:rsid w:val="00ED397B"/>
    <w:rsid w:val="00ED6019"/>
    <w:rsid w:val="00ED7830"/>
    <w:rsid w:val="00EE2434"/>
    <w:rsid w:val="00EE2BFF"/>
    <w:rsid w:val="00EE3909"/>
    <w:rsid w:val="00EF4205"/>
    <w:rsid w:val="00EF44A4"/>
    <w:rsid w:val="00EF5939"/>
    <w:rsid w:val="00F01714"/>
    <w:rsid w:val="00F0258F"/>
    <w:rsid w:val="00F02D06"/>
    <w:rsid w:val="00F031E3"/>
    <w:rsid w:val="00F056E5"/>
    <w:rsid w:val="00F06FDD"/>
    <w:rsid w:val="00F10819"/>
    <w:rsid w:val="00F11219"/>
    <w:rsid w:val="00F16F35"/>
    <w:rsid w:val="00F17559"/>
    <w:rsid w:val="00F2229D"/>
    <w:rsid w:val="00F25ABB"/>
    <w:rsid w:val="00F266F0"/>
    <w:rsid w:val="00F26F62"/>
    <w:rsid w:val="00F27963"/>
    <w:rsid w:val="00F30103"/>
    <w:rsid w:val="00F30446"/>
    <w:rsid w:val="00F35D2B"/>
    <w:rsid w:val="00F410B6"/>
    <w:rsid w:val="00F4135D"/>
    <w:rsid w:val="00F41F1B"/>
    <w:rsid w:val="00F469D7"/>
    <w:rsid w:val="00F46BD9"/>
    <w:rsid w:val="00F60BE0"/>
    <w:rsid w:val="00F6280E"/>
    <w:rsid w:val="00F666EC"/>
    <w:rsid w:val="00F7050A"/>
    <w:rsid w:val="00F75533"/>
    <w:rsid w:val="00F75E66"/>
    <w:rsid w:val="00F8036D"/>
    <w:rsid w:val="00F809DC"/>
    <w:rsid w:val="00F86EB0"/>
    <w:rsid w:val="00F922FE"/>
    <w:rsid w:val="00F9680B"/>
    <w:rsid w:val="00FA154B"/>
    <w:rsid w:val="00FA30CC"/>
    <w:rsid w:val="00FA3811"/>
    <w:rsid w:val="00FA3B9F"/>
    <w:rsid w:val="00FA3F06"/>
    <w:rsid w:val="00FA4A26"/>
    <w:rsid w:val="00FA7084"/>
    <w:rsid w:val="00FA7BEF"/>
    <w:rsid w:val="00FB1105"/>
    <w:rsid w:val="00FB1929"/>
    <w:rsid w:val="00FB5FD9"/>
    <w:rsid w:val="00FB6713"/>
    <w:rsid w:val="00FB7F6C"/>
    <w:rsid w:val="00FB7FFE"/>
    <w:rsid w:val="00FC12A4"/>
    <w:rsid w:val="00FD1398"/>
    <w:rsid w:val="00FD33AB"/>
    <w:rsid w:val="00FD3BA4"/>
    <w:rsid w:val="00FD4724"/>
    <w:rsid w:val="00FD4A68"/>
    <w:rsid w:val="00FD68ED"/>
    <w:rsid w:val="00FD7E00"/>
    <w:rsid w:val="00FE100F"/>
    <w:rsid w:val="00FE2824"/>
    <w:rsid w:val="00FE2EA5"/>
    <w:rsid w:val="00FE2F0E"/>
    <w:rsid w:val="00FE31D3"/>
    <w:rsid w:val="00FE53F2"/>
    <w:rsid w:val="00FE661F"/>
    <w:rsid w:val="00FE7C78"/>
    <w:rsid w:val="00FF0400"/>
    <w:rsid w:val="00FF182B"/>
    <w:rsid w:val="00FF3D6B"/>
    <w:rsid w:val="00FF5407"/>
    <w:rsid w:val="02192F30"/>
    <w:rsid w:val="0738043C"/>
    <w:rsid w:val="07E845BA"/>
    <w:rsid w:val="09D3894B"/>
    <w:rsid w:val="0A56211B"/>
    <w:rsid w:val="1D3F4629"/>
    <w:rsid w:val="216B0013"/>
    <w:rsid w:val="25C63307"/>
    <w:rsid w:val="2700522C"/>
    <w:rsid w:val="3187596D"/>
    <w:rsid w:val="339187D2"/>
    <w:rsid w:val="35910F61"/>
    <w:rsid w:val="42CC1BED"/>
    <w:rsid w:val="49BBCC6D"/>
    <w:rsid w:val="4AF187B6"/>
    <w:rsid w:val="4EAFF4CE"/>
    <w:rsid w:val="4EB5F686"/>
    <w:rsid w:val="50512E2E"/>
    <w:rsid w:val="54393CE2"/>
    <w:rsid w:val="59A525E2"/>
    <w:rsid w:val="5B96C362"/>
    <w:rsid w:val="5D5786D4"/>
    <w:rsid w:val="602AC2A4"/>
    <w:rsid w:val="607EC95B"/>
    <w:rsid w:val="62E6CFFD"/>
    <w:rsid w:val="63BDBF30"/>
    <w:rsid w:val="6544CF6F"/>
    <w:rsid w:val="65598F91"/>
    <w:rsid w:val="6CE375FF"/>
    <w:rsid w:val="7A0C4CCB"/>
    <w:rsid w:val="7C603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D32A2"/>
  <w15:docId w15:val="{E6C3168A-2263-4A11-8E15-0ACF59D0E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419"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490807"/>
    <w:pPr>
      <w:spacing w:before="60" w:after="60" w:line="276" w:lineRule="auto"/>
    </w:pPr>
    <w:rPr>
      <w:sz w:val="22"/>
      <w:szCs w:val="22"/>
    </w:rPr>
  </w:style>
  <w:style w:type="paragraph" w:styleId="Ttulo1">
    <w:name w:val="heading 1"/>
    <w:basedOn w:val="Normal"/>
    <w:next w:val="BodyTextL25"/>
    <w:link w:val="Ttulo1Car"/>
    <w:uiPriority w:val="9"/>
    <w:unhideWhenUsed/>
    <w:qFormat/>
    <w:rsid w:val="00CF26E3"/>
    <w:pPr>
      <w:keepNext/>
      <w:keepLines/>
      <w:numPr>
        <w:numId w:val="9"/>
      </w:numPr>
      <w:spacing w:before="240" w:after="120" w:line="240" w:lineRule="auto"/>
      <w:outlineLvl w:val="0"/>
    </w:pPr>
    <w:rPr>
      <w:b/>
      <w:bCs/>
      <w:noProof/>
      <w:sz w:val="26"/>
      <w:szCs w:val="26"/>
    </w:rPr>
  </w:style>
  <w:style w:type="paragraph" w:styleId="Ttulo2">
    <w:name w:val="heading 2"/>
    <w:basedOn w:val="Normal"/>
    <w:next w:val="BodyTextL25"/>
    <w:link w:val="Ttulo2Car"/>
    <w:uiPriority w:val="9"/>
    <w:unhideWhenUsed/>
    <w:qFormat/>
    <w:rsid w:val="00CF26E3"/>
    <w:pPr>
      <w:keepNext/>
      <w:numPr>
        <w:ilvl w:val="1"/>
        <w:numId w:val="9"/>
      </w:numPr>
      <w:spacing w:before="240" w:after="120" w:line="240" w:lineRule="auto"/>
      <w:outlineLvl w:val="1"/>
    </w:pPr>
    <w:rPr>
      <w:rFonts w:eastAsia="Times New Roman"/>
      <w:b/>
      <w:bCs/>
      <w:sz w:val="26"/>
      <w:szCs w:val="26"/>
    </w:rPr>
  </w:style>
  <w:style w:type="paragraph" w:styleId="Ttulo3">
    <w:name w:val="heading 3"/>
    <w:basedOn w:val="Normal"/>
    <w:next w:val="Normal"/>
    <w:link w:val="Ttulo3Car"/>
    <w:unhideWhenUsed/>
    <w:qFormat/>
    <w:rsid w:val="00D531D0"/>
    <w:pPr>
      <w:keepNext/>
      <w:numPr>
        <w:ilvl w:val="2"/>
        <w:numId w:val="9"/>
      </w:numPr>
      <w:spacing w:before="240" w:after="120" w:line="240" w:lineRule="auto"/>
      <w:outlineLvl w:val="2"/>
    </w:pPr>
    <w:rPr>
      <w:rFonts w:eastAsia="Times New Roman"/>
      <w:b/>
      <w:bCs/>
      <w:szCs w:val="26"/>
    </w:rPr>
  </w:style>
  <w:style w:type="paragraph" w:styleId="Ttulo4">
    <w:name w:val="heading 4"/>
    <w:basedOn w:val="BodyTextL25"/>
    <w:next w:val="BodyTextL25"/>
    <w:link w:val="Ttulo4Car"/>
    <w:unhideWhenUsed/>
    <w:qFormat/>
    <w:rsid w:val="00981CCA"/>
    <w:pPr>
      <w:keepNext/>
      <w:spacing w:before="0" w:after="0"/>
      <w:ind w:left="720"/>
      <w:outlineLvl w:val="3"/>
    </w:pPr>
    <w:rPr>
      <w:rFonts w:eastAsia="Times New Roman"/>
      <w:bCs/>
      <w:color w:val="984806" w:themeColor="accent6" w:themeShade="80"/>
      <w:szCs w:val="28"/>
    </w:rPr>
  </w:style>
  <w:style w:type="paragraph" w:styleId="Ttulo5">
    <w:name w:val="heading 5"/>
    <w:basedOn w:val="Normal"/>
    <w:next w:val="Normal"/>
    <w:link w:val="Ttulo5Car"/>
    <w:semiHidden/>
    <w:unhideWhenUsed/>
    <w:qFormat/>
    <w:rsid w:val="00231DCA"/>
    <w:pPr>
      <w:spacing w:before="240" w:line="240" w:lineRule="auto"/>
      <w:outlineLvl w:val="4"/>
    </w:pPr>
    <w:rPr>
      <w:rFonts w:eastAsia="Times New Roman"/>
      <w:b/>
      <w:bCs/>
      <w:i/>
      <w:iCs/>
      <w:sz w:val="26"/>
      <w:szCs w:val="26"/>
    </w:rPr>
  </w:style>
  <w:style w:type="paragraph" w:styleId="Ttulo6">
    <w:name w:val="heading 6"/>
    <w:basedOn w:val="Normal"/>
    <w:next w:val="Normal"/>
    <w:link w:val="Ttulo6Car"/>
    <w:semiHidden/>
    <w:unhideWhenUsed/>
    <w:qFormat/>
    <w:rsid w:val="00231DCA"/>
    <w:pPr>
      <w:spacing w:before="240" w:line="240" w:lineRule="auto"/>
      <w:outlineLvl w:val="5"/>
    </w:pPr>
    <w:rPr>
      <w:rFonts w:eastAsia="Times New Roman"/>
      <w:b/>
      <w:bCs/>
    </w:rPr>
  </w:style>
  <w:style w:type="paragraph" w:styleId="Ttulo7">
    <w:name w:val="heading 7"/>
    <w:basedOn w:val="Normal"/>
    <w:next w:val="Normal"/>
    <w:link w:val="Ttulo7Car"/>
    <w:semiHidden/>
    <w:unhideWhenUsed/>
    <w:qFormat/>
    <w:rsid w:val="00231DCA"/>
    <w:pPr>
      <w:spacing w:before="240" w:line="240" w:lineRule="auto"/>
      <w:outlineLvl w:val="6"/>
    </w:pPr>
    <w:rPr>
      <w:rFonts w:eastAsia="Times New Roman"/>
      <w:sz w:val="20"/>
      <w:szCs w:val="24"/>
    </w:rPr>
  </w:style>
  <w:style w:type="paragraph" w:styleId="Ttulo8">
    <w:name w:val="heading 8"/>
    <w:basedOn w:val="Normal"/>
    <w:next w:val="Normal"/>
    <w:link w:val="Ttulo8Car"/>
    <w:semiHidden/>
    <w:unhideWhenUsed/>
    <w:qFormat/>
    <w:rsid w:val="00231DCA"/>
    <w:pPr>
      <w:spacing w:before="240" w:line="240" w:lineRule="auto"/>
      <w:outlineLvl w:val="7"/>
    </w:pPr>
    <w:rPr>
      <w:rFonts w:eastAsia="Times New Roman"/>
      <w:i/>
      <w:iCs/>
      <w:sz w:val="20"/>
      <w:szCs w:val="24"/>
    </w:rPr>
  </w:style>
  <w:style w:type="paragraph" w:styleId="Ttulo9">
    <w:name w:val="heading 9"/>
    <w:basedOn w:val="Normal"/>
    <w:next w:val="Normal"/>
    <w:link w:val="Ttulo9Car"/>
    <w:semiHidden/>
    <w:unhideWhenUsed/>
    <w:qFormat/>
    <w:rsid w:val="00231DCA"/>
    <w:pPr>
      <w:spacing w:before="240" w:line="240" w:lineRule="auto"/>
      <w:outlineLvl w:val="8"/>
    </w:pPr>
    <w:rPr>
      <w:rFonts w:eastAsia="Times New Roman"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CF26E3"/>
    <w:rPr>
      <w:b/>
      <w:bCs/>
      <w:noProof/>
      <w:sz w:val="26"/>
      <w:szCs w:val="26"/>
    </w:rPr>
  </w:style>
  <w:style w:type="character" w:customStyle="1" w:styleId="Ttulo2Car">
    <w:name w:val="Título 2 Car"/>
    <w:link w:val="Ttulo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Encabezado">
    <w:name w:val="header"/>
    <w:basedOn w:val="Normal"/>
    <w:link w:val="EncabezadoCar"/>
    <w:unhideWhenUsed/>
    <w:rsid w:val="008402F2"/>
    <w:pPr>
      <w:tabs>
        <w:tab w:val="center" w:pos="4680"/>
        <w:tab w:val="right" w:pos="9360"/>
      </w:tabs>
    </w:pPr>
  </w:style>
  <w:style w:type="character" w:customStyle="1" w:styleId="EncabezadoCar">
    <w:name w:val="Encabezado Car"/>
    <w:basedOn w:val="Fuentedeprrafopredeter"/>
    <w:link w:val="Encabezado"/>
    <w:rsid w:val="008402F2"/>
    <w:rPr>
      <w:sz w:val="22"/>
      <w:szCs w:val="22"/>
    </w:rPr>
  </w:style>
  <w:style w:type="paragraph" w:styleId="Piedepgina">
    <w:name w:val="footer"/>
    <w:basedOn w:val="Normal"/>
    <w:link w:val="PiedepginaCar"/>
    <w:autoRedefine/>
    <w:uiPriority w:val="99"/>
    <w:unhideWhenUsed/>
    <w:rsid w:val="00E859E3"/>
    <w:pPr>
      <w:tabs>
        <w:tab w:val="left" w:pos="6570"/>
        <w:tab w:val="right" w:pos="10080"/>
        <w:tab w:val="right" w:pos="10800"/>
      </w:tabs>
      <w:spacing w:after="0" w:line="240" w:lineRule="auto"/>
    </w:pPr>
    <w:rPr>
      <w:sz w:val="16"/>
    </w:rPr>
  </w:style>
  <w:style w:type="character" w:customStyle="1" w:styleId="PiedepginaCar">
    <w:name w:val="Pie de página Car"/>
    <w:link w:val="Piedepgina"/>
    <w:uiPriority w:val="99"/>
    <w:rsid w:val="00E859E3"/>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5"/>
      </w:numPr>
    </w:pPr>
  </w:style>
  <w:style w:type="paragraph" w:customStyle="1" w:styleId="Bulletlevel2">
    <w:name w:val="Bullet level 2"/>
    <w:basedOn w:val="BodyTextL25"/>
    <w:qFormat/>
    <w:rsid w:val="0036440C"/>
    <w:pPr>
      <w:numPr>
        <w:numId w:val="11"/>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Textoindependiente"/>
    <w:next w:val="BodyTextL25"/>
    <w:qFormat/>
    <w:rsid w:val="00433CA2"/>
    <w:pPr>
      <w:spacing w:before="0" w:after="0"/>
    </w:pPr>
    <w:rPr>
      <w:i/>
      <w:color w:val="FFFFFF" w:themeColor="background1"/>
      <w:sz w:val="6"/>
    </w:rPr>
  </w:style>
  <w:style w:type="paragraph" w:customStyle="1" w:styleId="SubStepAlpha">
    <w:name w:val="SubStep Alpha"/>
    <w:basedOn w:val="BodyTextL25"/>
    <w:qFormat/>
    <w:rsid w:val="00A76665"/>
    <w:pPr>
      <w:numPr>
        <w:ilvl w:val="3"/>
        <w:numId w:val="9"/>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9"/>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Sinlista"/>
    <w:uiPriority w:val="99"/>
    <w:rsid w:val="00457934"/>
    <w:pPr>
      <w:numPr>
        <w:numId w:val="5"/>
      </w:numPr>
    </w:pPr>
  </w:style>
  <w:style w:type="numbering" w:customStyle="1" w:styleId="LabList">
    <w:name w:val="Lab List"/>
    <w:basedOn w:val="Sinlista"/>
    <w:uiPriority w:val="99"/>
    <w:rsid w:val="00A76665"/>
    <w:pPr>
      <w:numPr>
        <w:numId w:val="9"/>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semiHidden/>
    <w:unhideWhenUsed/>
    <w:rsid w:val="000B2344"/>
    <w:rPr>
      <w:sz w:val="16"/>
      <w:szCs w:val="16"/>
    </w:rPr>
  </w:style>
  <w:style w:type="paragraph" w:styleId="Textocomentario">
    <w:name w:val="annotation text"/>
    <w:basedOn w:val="Normal"/>
    <w:link w:val="TextocomentarioCar"/>
    <w:semiHidden/>
    <w:unhideWhenUsed/>
    <w:rsid w:val="000B2344"/>
    <w:rPr>
      <w:sz w:val="20"/>
      <w:szCs w:val="20"/>
    </w:rPr>
  </w:style>
  <w:style w:type="character" w:customStyle="1" w:styleId="TextocomentarioCar">
    <w:name w:val="Texto comentario Car"/>
    <w:basedOn w:val="Fuentedeprrafopredeter"/>
    <w:link w:val="Textocomentario"/>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270FCC"/>
    <w:pPr>
      <w:keepNext/>
      <w:numPr>
        <w:ilvl w:val="1"/>
        <w:numId w:val="7"/>
      </w:numPr>
    </w:pPr>
  </w:style>
  <w:style w:type="numbering" w:customStyle="1" w:styleId="SectionList">
    <w:name w:val="Section_List"/>
    <w:basedOn w:val="Sinlista"/>
    <w:uiPriority w:val="99"/>
    <w:rsid w:val="00596998"/>
    <w:pPr>
      <w:numPr>
        <w:numId w:val="7"/>
      </w:numPr>
    </w:pPr>
  </w:style>
  <w:style w:type="character" w:customStyle="1" w:styleId="Ttulo4Car">
    <w:name w:val="Título 4 Car"/>
    <w:basedOn w:val="Fuentedeprrafopredeter"/>
    <w:link w:val="Ttulo4"/>
    <w:rsid w:val="00981CCA"/>
    <w:rPr>
      <w:rFonts w:eastAsia="Times New Roman"/>
      <w:bCs/>
      <w:color w:val="984806" w:themeColor="accent6" w:themeShade="80"/>
      <w:szCs w:val="28"/>
    </w:rPr>
  </w:style>
  <w:style w:type="character" w:customStyle="1" w:styleId="Ttulo5Car">
    <w:name w:val="Título 5 Car"/>
    <w:basedOn w:val="Fuentedeprrafopredeter"/>
    <w:link w:val="Ttulo5"/>
    <w:semiHidden/>
    <w:rsid w:val="00BF76BE"/>
    <w:rPr>
      <w:rFonts w:eastAsia="Times New Roman"/>
      <w:b/>
      <w:bCs/>
      <w:i/>
      <w:iCs/>
      <w:sz w:val="26"/>
      <w:szCs w:val="26"/>
    </w:rPr>
  </w:style>
  <w:style w:type="character" w:customStyle="1" w:styleId="Ttulo6Car">
    <w:name w:val="Título 6 Car"/>
    <w:basedOn w:val="Fuentedeprrafopredeter"/>
    <w:link w:val="Ttulo6"/>
    <w:semiHidden/>
    <w:rsid w:val="00BF76BE"/>
    <w:rPr>
      <w:rFonts w:eastAsia="Times New Roman"/>
      <w:b/>
      <w:bCs/>
      <w:sz w:val="22"/>
      <w:szCs w:val="22"/>
    </w:rPr>
  </w:style>
  <w:style w:type="character" w:customStyle="1" w:styleId="Ttulo7Car">
    <w:name w:val="Título 7 Car"/>
    <w:basedOn w:val="Fuentedeprrafopredeter"/>
    <w:link w:val="Ttulo7"/>
    <w:semiHidden/>
    <w:rsid w:val="00BF76BE"/>
    <w:rPr>
      <w:rFonts w:eastAsia="Times New Roman"/>
      <w:szCs w:val="24"/>
    </w:rPr>
  </w:style>
  <w:style w:type="character" w:customStyle="1" w:styleId="Ttulo8Car">
    <w:name w:val="Título 8 Car"/>
    <w:basedOn w:val="Fuentedeprrafopredeter"/>
    <w:link w:val="Ttulo8"/>
    <w:semiHidden/>
    <w:rsid w:val="00BF76BE"/>
    <w:rPr>
      <w:rFonts w:eastAsia="Times New Roman"/>
      <w:i/>
      <w:iCs/>
      <w:szCs w:val="24"/>
    </w:rPr>
  </w:style>
  <w:style w:type="character" w:customStyle="1" w:styleId="Ttulo9Car">
    <w:name w:val="Título 9 Car"/>
    <w:basedOn w:val="Fuentedeprrafopredeter"/>
    <w:link w:val="Ttulo9"/>
    <w:semiHidden/>
    <w:rsid w:val="00BF76BE"/>
    <w:rPr>
      <w:rFonts w:eastAsia="Times New Roman" w:cs="Arial"/>
      <w:sz w:val="22"/>
      <w:szCs w:val="22"/>
    </w:rPr>
  </w:style>
  <w:style w:type="character" w:customStyle="1" w:styleId="Ttulo3Car">
    <w:name w:val="Título 3 Car"/>
    <w:link w:val="Ttulo3"/>
    <w:rsid w:val="00D531D0"/>
    <w:rPr>
      <w:rFonts w:eastAsia="Times New Roman"/>
      <w:b/>
      <w:bCs/>
      <w:sz w:val="22"/>
      <w:szCs w:val="26"/>
    </w:rPr>
  </w:style>
  <w:style w:type="paragraph" w:styleId="Textonotaalfinal">
    <w:name w:val="endnote text"/>
    <w:basedOn w:val="Normal"/>
    <w:link w:val="TextonotaalfinalCar"/>
    <w:semiHidden/>
    <w:rsid w:val="00231DCA"/>
    <w:pPr>
      <w:spacing w:before="0" w:after="0" w:line="240" w:lineRule="auto"/>
    </w:pPr>
    <w:rPr>
      <w:rFonts w:eastAsia="Times New Roman"/>
      <w:sz w:val="20"/>
      <w:szCs w:val="20"/>
    </w:rPr>
  </w:style>
  <w:style w:type="character" w:customStyle="1" w:styleId="TextonotaalfinalCar">
    <w:name w:val="Texto nota al final Car"/>
    <w:basedOn w:val="Fuentedeprrafopredeter"/>
    <w:link w:val="Textonotaalfinal"/>
    <w:semiHidden/>
    <w:rsid w:val="00231DCA"/>
    <w:rPr>
      <w:rFonts w:eastAsia="Times New Roman"/>
    </w:rPr>
  </w:style>
  <w:style w:type="paragraph" w:styleId="Textonotapie">
    <w:name w:val="footnote text"/>
    <w:basedOn w:val="Normal"/>
    <w:link w:val="TextonotapieCar"/>
    <w:semiHidden/>
    <w:rsid w:val="00231DCA"/>
    <w:pPr>
      <w:spacing w:before="0" w:after="0" w:line="240" w:lineRule="auto"/>
    </w:pPr>
    <w:rPr>
      <w:rFonts w:eastAsia="Times New Roman"/>
      <w:sz w:val="20"/>
      <w:szCs w:val="20"/>
    </w:rPr>
  </w:style>
  <w:style w:type="character" w:customStyle="1" w:styleId="TextonotapieCar">
    <w:name w:val="Texto nota pie Car"/>
    <w:basedOn w:val="Fuentedeprrafopredeter"/>
    <w:link w:val="Textonotapie"/>
    <w:semiHidden/>
    <w:rsid w:val="00231DCA"/>
    <w:rPr>
      <w:rFonts w:eastAsia="Times New Roman"/>
    </w:rPr>
  </w:style>
  <w:style w:type="paragraph" w:styleId="ndice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ndice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ndice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ndice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ndice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ndice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ndice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ndice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ndice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tulodendice">
    <w:name w:val="index heading"/>
    <w:basedOn w:val="Normal"/>
    <w:next w:val="ndice1"/>
    <w:semiHidden/>
    <w:rsid w:val="00231DCA"/>
    <w:pPr>
      <w:spacing w:before="0" w:after="0" w:line="240" w:lineRule="auto"/>
    </w:pPr>
    <w:rPr>
      <w:rFonts w:eastAsia="Times New Roman" w:cs="Arial"/>
      <w:b/>
      <w:bCs/>
      <w:sz w:val="20"/>
      <w:szCs w:val="24"/>
    </w:rPr>
  </w:style>
  <w:style w:type="paragraph" w:styleId="Textomacro">
    <w:name w:val="macro"/>
    <w:link w:val="Texto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omacroCar">
    <w:name w:val="Texto macro Car"/>
    <w:basedOn w:val="Fuentedeprrafopredeter"/>
    <w:link w:val="Textomacro"/>
    <w:semiHidden/>
    <w:rsid w:val="00231DCA"/>
    <w:rPr>
      <w:rFonts w:ascii="Courier New" w:eastAsia="Times New Roman" w:hAnsi="Courier New" w:cs="Courier New"/>
      <w:lang w:val="es-419" w:eastAsia="en-US" w:bidi="ar-SA"/>
    </w:rPr>
  </w:style>
  <w:style w:type="paragraph" w:styleId="Textoconsangra">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adeilustracion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Encabezadodelista">
    <w:name w:val="toa heading"/>
    <w:basedOn w:val="Normal"/>
    <w:next w:val="Normal"/>
    <w:semiHidden/>
    <w:rsid w:val="00231DCA"/>
    <w:pPr>
      <w:spacing w:before="120" w:after="0" w:line="240" w:lineRule="auto"/>
    </w:pPr>
    <w:rPr>
      <w:rFonts w:eastAsia="Times New Roman" w:cs="Arial"/>
      <w:b/>
      <w:bCs/>
      <w:sz w:val="20"/>
      <w:szCs w:val="24"/>
    </w:rPr>
  </w:style>
  <w:style w:type="paragraph" w:styleId="TDC1">
    <w:name w:val="toc 1"/>
    <w:basedOn w:val="Normal"/>
    <w:next w:val="Normal"/>
    <w:autoRedefine/>
    <w:semiHidden/>
    <w:rsid w:val="00231DCA"/>
    <w:pPr>
      <w:spacing w:before="0" w:after="0" w:line="240" w:lineRule="auto"/>
    </w:pPr>
    <w:rPr>
      <w:rFonts w:eastAsia="Times New Roman"/>
      <w:sz w:val="20"/>
      <w:szCs w:val="24"/>
    </w:rPr>
  </w:style>
  <w:style w:type="paragraph" w:styleId="TDC2">
    <w:name w:val="toc 2"/>
    <w:basedOn w:val="Normal"/>
    <w:next w:val="Normal"/>
    <w:autoRedefine/>
    <w:semiHidden/>
    <w:rsid w:val="00231DCA"/>
    <w:pPr>
      <w:spacing w:before="0" w:after="0" w:line="240" w:lineRule="auto"/>
      <w:ind w:left="240"/>
    </w:pPr>
    <w:rPr>
      <w:rFonts w:eastAsia="Times New Roman"/>
      <w:sz w:val="20"/>
      <w:szCs w:val="24"/>
    </w:rPr>
  </w:style>
  <w:style w:type="paragraph" w:styleId="TDC3">
    <w:name w:val="toc 3"/>
    <w:basedOn w:val="Normal"/>
    <w:next w:val="Normal"/>
    <w:autoRedefine/>
    <w:semiHidden/>
    <w:rsid w:val="00231DCA"/>
    <w:pPr>
      <w:spacing w:before="0" w:after="0" w:line="240" w:lineRule="auto"/>
      <w:ind w:left="480"/>
    </w:pPr>
    <w:rPr>
      <w:rFonts w:eastAsia="Times New Roman"/>
      <w:sz w:val="20"/>
      <w:szCs w:val="24"/>
    </w:rPr>
  </w:style>
  <w:style w:type="paragraph" w:styleId="TDC4">
    <w:name w:val="toc 4"/>
    <w:basedOn w:val="Normal"/>
    <w:next w:val="Normal"/>
    <w:autoRedefine/>
    <w:semiHidden/>
    <w:rsid w:val="00231DCA"/>
    <w:pPr>
      <w:spacing w:before="0" w:after="0" w:line="240" w:lineRule="auto"/>
      <w:ind w:left="720"/>
    </w:pPr>
    <w:rPr>
      <w:rFonts w:eastAsia="Times New Roman"/>
      <w:sz w:val="20"/>
      <w:szCs w:val="24"/>
    </w:rPr>
  </w:style>
  <w:style w:type="paragraph" w:styleId="TDC5">
    <w:name w:val="toc 5"/>
    <w:basedOn w:val="Normal"/>
    <w:next w:val="Normal"/>
    <w:autoRedefine/>
    <w:semiHidden/>
    <w:rsid w:val="00231DCA"/>
    <w:pPr>
      <w:spacing w:before="0" w:after="0" w:line="240" w:lineRule="auto"/>
      <w:ind w:left="960"/>
    </w:pPr>
    <w:rPr>
      <w:rFonts w:eastAsia="Times New Roman"/>
      <w:sz w:val="20"/>
      <w:szCs w:val="24"/>
    </w:rPr>
  </w:style>
  <w:style w:type="paragraph" w:styleId="TD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D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D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DC9">
    <w:name w:val="toc 9"/>
    <w:basedOn w:val="Normal"/>
    <w:next w:val="Normal"/>
    <w:autoRedefine/>
    <w:semiHidden/>
    <w:rsid w:val="00231DCA"/>
    <w:pPr>
      <w:spacing w:before="0" w:after="0" w:line="240" w:lineRule="auto"/>
      <w:ind w:left="1920"/>
    </w:pPr>
    <w:rPr>
      <w:rFonts w:eastAsia="Times New Roman"/>
      <w:sz w:val="20"/>
      <w:szCs w:val="24"/>
    </w:rPr>
  </w:style>
  <w:style w:type="paragraph" w:styleId="Textoindependiente">
    <w:name w:val="Body Text"/>
    <w:basedOn w:val="Normal"/>
    <w:link w:val="TextoindependienteCar"/>
    <w:rsid w:val="00603503"/>
    <w:pPr>
      <w:spacing w:before="120" w:after="120" w:line="240" w:lineRule="auto"/>
    </w:pPr>
    <w:rPr>
      <w:rFonts w:eastAsia="Times New Roman"/>
      <w:sz w:val="20"/>
      <w:szCs w:val="24"/>
    </w:rPr>
  </w:style>
  <w:style w:type="character" w:customStyle="1" w:styleId="TextoindependienteCar">
    <w:name w:val="Texto independiente Car"/>
    <w:link w:val="Textoindependiente"/>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Textoindependiente"/>
    <w:next w:val="BodyTextL25"/>
    <w:link w:val="BodyTextBoldChar"/>
    <w:qFormat/>
    <w:rsid w:val="00C73E03"/>
    <w:rPr>
      <w:b/>
    </w:rPr>
  </w:style>
  <w:style w:type="character" w:customStyle="1" w:styleId="CMDChar">
    <w:name w:val="CMD Char"/>
    <w:basedOn w:val="Fuentedeprrafopredeter"/>
    <w:link w:val="CMD"/>
    <w:rsid w:val="0010436E"/>
    <w:rPr>
      <w:rFonts w:ascii="Courier New" w:hAnsi="Courier New"/>
      <w:szCs w:val="22"/>
    </w:rPr>
  </w:style>
  <w:style w:type="character" w:customStyle="1" w:styleId="BodyTextBoldChar">
    <w:name w:val="Body Text Bold Char"/>
    <w:basedOn w:val="TextoindependienteCar"/>
    <w:link w:val="BodyTextBold"/>
    <w:rsid w:val="00C73E03"/>
    <w:rPr>
      <w:rFonts w:eastAsia="Times New Roman" w:cs="Arial"/>
      <w:b/>
      <w:szCs w:val="24"/>
    </w:rPr>
  </w:style>
  <w:style w:type="paragraph" w:styleId="Ttulo">
    <w:name w:val="Title"/>
    <w:basedOn w:val="Normal"/>
    <w:next w:val="BodyTextL25"/>
    <w:link w:val="TtuloCar"/>
    <w:qFormat/>
    <w:rsid w:val="00A33890"/>
    <w:pPr>
      <w:spacing w:before="0" w:after="120" w:line="240" w:lineRule="auto"/>
      <w:contextualSpacing/>
    </w:pPr>
    <w:rPr>
      <w:rFonts w:eastAsiaTheme="majorEastAsia" w:cstheme="majorBidi"/>
      <w:b/>
      <w:kern w:val="28"/>
      <w:sz w:val="32"/>
      <w:szCs w:val="56"/>
    </w:rPr>
  </w:style>
  <w:style w:type="character" w:customStyle="1" w:styleId="TtuloCar">
    <w:name w:val="Título Car"/>
    <w:basedOn w:val="Fuentedeprrafopredeter"/>
    <w:link w:val="Ttulo"/>
    <w:rsid w:val="00A33890"/>
    <w:rPr>
      <w:rFonts w:eastAsiaTheme="majorEastAsia" w:cstheme="majorBidi"/>
      <w:b/>
      <w:kern w:val="28"/>
      <w:sz w:val="32"/>
      <w:szCs w:val="56"/>
    </w:rPr>
  </w:style>
  <w:style w:type="table" w:customStyle="1" w:styleId="LabTableStyle1">
    <w:name w:val="Lab_Table_Style1"/>
    <w:basedOn w:val="Tabla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Textodelmarcadordeposicin">
    <w:name w:val="Placeholder Text"/>
    <w:basedOn w:val="Fuentedeprrafopredeter"/>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Fuentedeprrafopredeter"/>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customStyle="1" w:styleId="LabSection">
    <w:name w:val="Lab Section"/>
    <w:basedOn w:val="Textoindependiente"/>
    <w:next w:val="Normal"/>
    <w:qFormat/>
    <w:rsid w:val="00FC12A4"/>
    <w:pPr>
      <w:widowControl w:val="0"/>
      <w:numPr>
        <w:numId w:val="7"/>
      </w:numPr>
      <w:spacing w:before="240"/>
    </w:pPr>
    <w:rPr>
      <w:b/>
      <w:bCs/>
      <w:iCs/>
      <w:sz w:val="24"/>
    </w:rPr>
  </w:style>
  <w:style w:type="paragraph" w:customStyle="1" w:styleId="LabTitle">
    <w:name w:val="Lab Title"/>
    <w:basedOn w:val="Normal"/>
    <w:link w:val="LabTitleChar"/>
    <w:qFormat/>
    <w:rsid w:val="00050CAD"/>
    <w:pPr>
      <w:spacing w:before="0" w:after="0" w:line="240" w:lineRule="auto"/>
    </w:pPr>
    <w:rPr>
      <w:rFonts w:ascii="Times New Roman" w:eastAsia="Times New Roman" w:hAnsi="Times New Roman"/>
      <w:b/>
      <w:sz w:val="32"/>
      <w:szCs w:val="24"/>
    </w:rPr>
  </w:style>
  <w:style w:type="paragraph" w:customStyle="1" w:styleId="StepHead">
    <w:name w:val="Step Head"/>
    <w:basedOn w:val="Ttulo2"/>
    <w:next w:val="BodyTextL25"/>
    <w:qFormat/>
    <w:rsid w:val="00050CAD"/>
    <w:pPr>
      <w:keepLines/>
      <w:numPr>
        <w:ilvl w:val="0"/>
        <w:numId w:val="0"/>
      </w:numPr>
    </w:pPr>
    <w:rPr>
      <w:sz w:val="24"/>
    </w:rPr>
  </w:style>
  <w:style w:type="paragraph" w:customStyle="1" w:styleId="PartHead">
    <w:name w:val="Part Head"/>
    <w:basedOn w:val="Normal"/>
    <w:next w:val="BodyTextL25"/>
    <w:qFormat/>
    <w:rsid w:val="00050CAD"/>
    <w:pPr>
      <w:keepNext/>
      <w:spacing w:before="240" w:after="0" w:line="240" w:lineRule="auto"/>
      <w:outlineLvl w:val="0"/>
    </w:pPr>
    <w:rPr>
      <w:rFonts w:ascii="Times New Roman" w:eastAsia="Times New Roman" w:hAnsi="Times New Roman"/>
      <w:b/>
      <w:sz w:val="28"/>
      <w:szCs w:val="24"/>
    </w:rPr>
  </w:style>
  <w:style w:type="numbering" w:customStyle="1" w:styleId="PartStepSubStepList">
    <w:name w:val="Part_Step_SubStep_List"/>
    <w:basedOn w:val="Sinlista"/>
    <w:uiPriority w:val="99"/>
    <w:rsid w:val="00050CAD"/>
    <w:pPr>
      <w:numPr>
        <w:numId w:val="16"/>
      </w:numPr>
    </w:pPr>
  </w:style>
  <w:style w:type="paragraph" w:customStyle="1" w:styleId="TaskHead">
    <w:name w:val="Task Head"/>
    <w:basedOn w:val="PartHead"/>
    <w:next w:val="BodyTextL25"/>
    <w:rsid w:val="00050CAD"/>
    <w:rPr>
      <w:sz w:val="24"/>
    </w:rPr>
  </w:style>
  <w:style w:type="character" w:customStyle="1" w:styleId="LabTitleChar">
    <w:name w:val="Lab Title Char"/>
    <w:link w:val="LabTitle"/>
    <w:rsid w:val="00050CAD"/>
    <w:rPr>
      <w:rFonts w:ascii="Times New Roman" w:eastAsia="Times New Roman" w:hAnsi="Times New Roman"/>
      <w:b/>
      <w:sz w:val="32"/>
      <w:szCs w:val="24"/>
    </w:rPr>
  </w:style>
  <w:style w:type="paragraph" w:customStyle="1" w:styleId="CMDBold">
    <w:name w:val="CMD Bold"/>
    <w:basedOn w:val="CMD"/>
    <w:next w:val="BodyTextL50"/>
    <w:link w:val="CMDBoldChar"/>
    <w:qFormat/>
    <w:rsid w:val="00050CAD"/>
    <w:pPr>
      <w:spacing w:before="0" w:after="0"/>
    </w:pPr>
    <w:rPr>
      <w:rFonts w:eastAsia="Times New Roman"/>
      <w:b/>
      <w:szCs w:val="24"/>
    </w:rPr>
  </w:style>
  <w:style w:type="character" w:customStyle="1" w:styleId="CMDBoldChar">
    <w:name w:val="CMD Bold Char"/>
    <w:basedOn w:val="CMDChar"/>
    <w:link w:val="CMDBold"/>
    <w:rsid w:val="00050CAD"/>
    <w:rPr>
      <w:rFonts w:ascii="Courier New" w:eastAsia="Times New Roman" w:hAnsi="Courier New"/>
      <w:b/>
      <w:szCs w:val="24"/>
    </w:rPr>
  </w:style>
  <w:style w:type="character" w:styleId="Hipervnculo">
    <w:name w:val="Hyperlink"/>
    <w:basedOn w:val="Fuentedeprrafopredeter"/>
    <w:uiPriority w:val="99"/>
    <w:unhideWhenUsed/>
    <w:rsid w:val="00050CAD"/>
    <w:rPr>
      <w:color w:val="0000FF" w:themeColor="hyperlink"/>
      <w:u w:val="single"/>
    </w:rPr>
  </w:style>
  <w:style w:type="character" w:customStyle="1" w:styleId="UnresolvedMention1">
    <w:name w:val="Unresolved Mention1"/>
    <w:basedOn w:val="Fuentedeprrafopredeter"/>
    <w:uiPriority w:val="99"/>
    <w:semiHidden/>
    <w:unhideWhenUsed/>
    <w:rsid w:val="00050CAD"/>
    <w:rPr>
      <w:color w:val="808080"/>
      <w:shd w:val="clear" w:color="auto" w:fill="E6E6E6"/>
    </w:rPr>
  </w:style>
  <w:style w:type="character" w:customStyle="1" w:styleId="UnresolvedMention2">
    <w:name w:val="Unresolved Mention2"/>
    <w:basedOn w:val="Fuentedeprrafopredeter"/>
    <w:uiPriority w:val="99"/>
    <w:semiHidden/>
    <w:unhideWhenUsed/>
    <w:rsid w:val="00050CAD"/>
    <w:rPr>
      <w:color w:val="605E5C"/>
      <w:shd w:val="clear" w:color="auto" w:fill="E1DFDD"/>
    </w:rPr>
  </w:style>
  <w:style w:type="paragraph" w:styleId="Revisin">
    <w:name w:val="Revision"/>
    <w:hidden/>
    <w:uiPriority w:val="99"/>
    <w:semiHidden/>
    <w:rsid w:val="00050CAD"/>
    <w:rPr>
      <w:sz w:val="22"/>
      <w:szCs w:val="22"/>
    </w:rPr>
  </w:style>
  <w:style w:type="character" w:styleId="Hipervnculovisitado">
    <w:name w:val="FollowedHyperlink"/>
    <w:basedOn w:val="Fuentedeprrafopredeter"/>
    <w:semiHidden/>
    <w:unhideWhenUsed/>
    <w:rsid w:val="00050CAD"/>
    <w:rPr>
      <w:color w:val="800080" w:themeColor="followedHyperlink"/>
      <w:u w:val="single"/>
    </w:rPr>
  </w:style>
  <w:style w:type="character" w:customStyle="1" w:styleId="property">
    <w:name w:val="property"/>
    <w:basedOn w:val="Fuentedeprrafopredeter"/>
    <w:rsid w:val="00050CAD"/>
  </w:style>
  <w:style w:type="character" w:customStyle="1" w:styleId="type-boolean">
    <w:name w:val="type-boolean"/>
    <w:basedOn w:val="Fuentedeprrafopredeter"/>
    <w:rsid w:val="00050CAD"/>
  </w:style>
  <w:style w:type="paragraph" w:styleId="Prrafodelista">
    <w:name w:val="List Paragraph"/>
    <w:basedOn w:val="Normal"/>
    <w:uiPriority w:val="34"/>
    <w:qFormat/>
    <w:rsid w:val="00050CAD"/>
    <w:pPr>
      <w:spacing w:before="0" w:after="0" w:line="240" w:lineRule="auto"/>
      <w:ind w:left="720"/>
      <w:contextualSpacing/>
    </w:pPr>
    <w:rPr>
      <w:rFonts w:ascii="Times New Roman" w:eastAsia="Times New Roman" w:hAnsi="Times New Roman"/>
      <w:sz w:val="24"/>
      <w:szCs w:val="24"/>
    </w:rPr>
  </w:style>
  <w:style w:type="character" w:customStyle="1" w:styleId="type-number">
    <w:name w:val="type-number"/>
    <w:basedOn w:val="Fuentedeprrafopredeter"/>
    <w:rsid w:val="00050CAD"/>
  </w:style>
  <w:style w:type="character" w:customStyle="1" w:styleId="type-string">
    <w:name w:val="type-string"/>
    <w:basedOn w:val="Fuentedeprrafopredeter"/>
    <w:rsid w:val="00050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eveloper.mapquest.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mapquestapi.com/directions/v2/route?key=NBRA305IVkuxUEwkz8zoXjBN6SeNyqPr&amp;from=vi%C3%B1a+del+mar%2C+chile&amp;to=quilpue%2C+chil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mapquest.com/documentation/directions-api/route/get/"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SVN\DevNet\Activiti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A469D0261E49F1A83840D5D91AABAE"/>
        <w:category>
          <w:name w:val="General"/>
          <w:gallery w:val="placeholder"/>
        </w:category>
        <w:types>
          <w:type w:val="bbPlcHdr"/>
        </w:types>
        <w:behaviors>
          <w:behavior w:val="content"/>
        </w:behaviors>
        <w:guid w:val="{1D1A16A9-20B5-4F1B-BFBA-2B4F78FF98D2}"/>
      </w:docPartPr>
      <w:docPartBody>
        <w:p w:rsidR="006812D6" w:rsidRDefault="004656D7">
          <w:pPr>
            <w:pStyle w:val="8DA469D0261E49F1A83840D5D91AABAE"/>
          </w:pPr>
          <w:r>
            <w:rPr>
              <w:rStyle w:val="Textodelmarcadordeposicin"/>
              <w:lang w:val="es-419"/>
            </w:rPr>
            <w:t>[Cargo]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6D7"/>
    <w:rsid w:val="000411C5"/>
    <w:rsid w:val="00076867"/>
    <w:rsid w:val="00174E81"/>
    <w:rsid w:val="00315900"/>
    <w:rsid w:val="004656D7"/>
    <w:rsid w:val="00545E65"/>
    <w:rsid w:val="005D547A"/>
    <w:rsid w:val="006354E9"/>
    <w:rsid w:val="006812D6"/>
    <w:rsid w:val="008A45B0"/>
    <w:rsid w:val="00914867"/>
    <w:rsid w:val="00B8654F"/>
    <w:rsid w:val="00BB7E12"/>
    <w:rsid w:val="00C65EEB"/>
    <w:rsid w:val="00D63B39"/>
    <w:rsid w:val="00E82798"/>
    <w:rsid w:val="00E95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8DA469D0261E49F1A83840D5D91AABAE">
    <w:name w:val="8DA469D0261E49F1A83840D5D91AAB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E9B333DB6BAEE4EACFEB140225CCCFA" ma:contentTypeVersion="8" ma:contentTypeDescription="Crear nuevo documento." ma:contentTypeScope="" ma:versionID="576b4e0cbbff0cbefbcccb2dd2998349">
  <xsd:schema xmlns:xsd="http://www.w3.org/2001/XMLSchema" xmlns:xs="http://www.w3.org/2001/XMLSchema" xmlns:p="http://schemas.microsoft.com/office/2006/metadata/properties" xmlns:ns3="f19e3217-a665-4b27-994f-da5dd979666e" targetNamespace="http://schemas.microsoft.com/office/2006/metadata/properties" ma:root="true" ma:fieldsID="f636bc63b2e6a7608cb0a752f37dc070" ns3:_="">
    <xsd:import namespace="f19e3217-a665-4b27-994f-da5dd979666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9e3217-a665-4b27-994f-da5dd97966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AB1B2B-85BB-4B63-926B-1E96DFAAFB14}">
  <ds:schemaRefs>
    <ds:schemaRef ds:uri="http://schemas.microsoft.com/sharepoint/v3/contenttype/forms"/>
  </ds:schemaRefs>
</ds:datastoreItem>
</file>

<file path=customXml/itemProps2.xml><?xml version="1.0" encoding="utf-8"?>
<ds:datastoreItem xmlns:ds="http://schemas.openxmlformats.org/officeDocument/2006/customXml" ds:itemID="{EEDB5B11-522E-43FF-B976-E8DE92DF07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9e3217-a665-4b27-994f-da5dd97966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0473A0-7AE6-44FF-94D9-5882C6BFC44B}">
  <ds:schemaRefs>
    <ds:schemaRef ds:uri="http://schemas.openxmlformats.org/officeDocument/2006/bibliography"/>
  </ds:schemaRefs>
</ds:datastoreItem>
</file>

<file path=customXml/itemProps4.xml><?xml version="1.0" encoding="utf-8"?>
<ds:datastoreItem xmlns:ds="http://schemas.openxmlformats.org/officeDocument/2006/customXml" ds:itemID="{93423653-0D90-4929-B767-08A8C12F9D1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201</TotalTime>
  <Pages>38</Pages>
  <Words>9318</Words>
  <Characters>51254</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Laboratorio - Integrar una API REST en una aplicación Python</vt:lpstr>
    </vt:vector>
  </TitlesOfParts>
  <Company>Cisco Systems, Inc.</Company>
  <LinksUpToDate>false</LinksUpToDate>
  <CharactersWithSpaces>60452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 Integrar una API REST en una aplicación Python</dc:title>
  <dc:creator>DH</dc:creator>
  <dc:description>2020</dc:description>
  <cp:lastModifiedBy>BENJAMÍN ELÍAS CORNEJO SOTO (Alumno)</cp:lastModifiedBy>
  <cp:revision>5</cp:revision>
  <cp:lastPrinted>2020-07-18T00:54:00Z</cp:lastPrinted>
  <dcterms:created xsi:type="dcterms:W3CDTF">2023-05-11T22:10:00Z</dcterms:created>
  <dcterms:modified xsi:type="dcterms:W3CDTF">2023-05-13T02:05:00Z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0x0101007E9B333DB6BAEE4EACFEB140225CCCFA</vt:lpwstr>
  </property>
</Properties>
</file>